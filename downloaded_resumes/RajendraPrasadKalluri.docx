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C42BC" w14:paraId="7D4A4CDA" w14:textId="3667A433">
      <w:pPr>
        <w:pStyle w:val="ContactInfo"/>
      </w:pPr>
      <w:sdt>
        <w:sdtPr>
          <w:alias w:val="Telephone"/>
          <w:tag w:val="Telephone"/>
          <w:id w:val="599758962"/>
          <w:placeholder>
            <w:docPart w:val="B79E20E021814152863CC69FF9946DB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3273D2">
            <w:t>+</w:t>
          </w:r>
          <w:r w:rsidR="00D36A80">
            <w:t>91</w:t>
          </w:r>
          <w:r w:rsidR="003273D2">
            <w:t>-</w:t>
          </w:r>
          <w:r w:rsidR="00D36A80">
            <w:t>9866506696</w:t>
          </w:r>
        </w:sdtContent>
      </w:sdt>
    </w:p>
    <w:sdt>
      <w:sdtPr>
        <w:alias w:val="Website"/>
        <w:tag w:val="Website"/>
        <w:id w:val="48967594"/>
        <w:placeholder>
          <w:docPart w:val="2AD46A524F84457BB4C393964E4CF8C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:rsidR="002C42BC" w14:paraId="267343F4" w14:textId="77777777">
          <w:pPr>
            <w:pStyle w:val="ContactInfo"/>
          </w:pPr>
          <w:r>
            <w:t>Email id:</w:t>
          </w:r>
        </w:p>
      </w:sdtContent>
    </w:sdt>
    <w:sdt>
      <w:sdtPr>
        <w:rPr>
          <w:rStyle w:val="Emphasis"/>
        </w:rPr>
        <w:alias w:val="Email"/>
        <w:id w:val="1889536063"/>
        <w:placeholder>
          <w:docPart w:val="09A4332DFE4D46FBA9E4FD515436DC98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2C42BC" w14:paraId="2F02ABC0" w14:textId="77777777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talk2rajendrakalluri</w:t>
          </w:r>
          <w:r w:rsidR="003273D2">
            <w:rPr>
              <w:rStyle w:val="Emphasis"/>
            </w:rPr>
            <w:t>@gmail.com</w:t>
          </w:r>
        </w:p>
      </w:sdtContent>
    </w:sdt>
    <w:p w:rsidR="002C42BC" w14:paraId="1483C2DD" w14:textId="0E5A157E">
      <w:pPr>
        <w:pStyle w:val="Name"/>
      </w:pPr>
      <w:sdt>
        <w:sdtPr>
          <w:alias w:val="Your Name"/>
          <w:id w:val="1197042864"/>
          <w:placeholder>
            <w:docPart w:val="863E7CAF746B47DD9F8320502AA2F1F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D13539">
            <w:t>Rajendra Prasad kalluri</w:t>
          </w:r>
        </w:sdtContent>
      </w:sdt>
    </w:p>
    <w:tbl>
      <w:tblPr>
        <w:tblStyle w:val="ResumeTable"/>
        <w:tblW w:w="5388" w:type="pct"/>
        <w:tblLook w:val="04A0"/>
      </w:tblPr>
      <w:tblGrid>
        <w:gridCol w:w="1849"/>
        <w:gridCol w:w="221"/>
        <w:gridCol w:w="8792"/>
      </w:tblGrid>
      <w:tr w14:paraId="779D1DCB" w14:textId="77777777" w:rsidTr="00F87CE7">
        <w:tblPrEx>
          <w:tblW w:w="5388" w:type="pct"/>
          <w:tblLook w:val="04A0"/>
        </w:tblPrEx>
        <w:trPr>
          <w:trHeight w:val="166"/>
        </w:trPr>
        <w:tc>
          <w:tcPr>
            <w:tcW w:w="1849" w:type="dxa"/>
          </w:tcPr>
          <w:p w:rsidR="002C42BC" w14:paraId="1DD75128" w14:textId="77777777">
            <w:pPr>
              <w:pStyle w:val="Heading1"/>
            </w:pPr>
            <w:r>
              <w:t>SUMMARY</w:t>
            </w:r>
          </w:p>
        </w:tc>
        <w:tc>
          <w:tcPr>
            <w:tcW w:w="221" w:type="dxa"/>
          </w:tcPr>
          <w:p w:rsidR="002C42BC" w14:paraId="68514033" w14:textId="77777777"/>
        </w:tc>
        <w:tc>
          <w:tcPr>
            <w:tcW w:w="8792" w:type="dxa"/>
          </w:tcPr>
          <w:p w:rsidR="007108E0" w:rsidP="003273D2" w14:paraId="1018C81C" w14:textId="66A01DD1">
            <w:pPr>
              <w:pStyle w:val="ResumeText"/>
            </w:pPr>
            <w:r>
              <w:t>Having</w:t>
            </w:r>
            <w:r w:rsidR="00CF7175">
              <w:t xml:space="preserve"> 1</w:t>
            </w:r>
            <w:r w:rsidR="008430BC">
              <w:t>3</w:t>
            </w:r>
            <w:r w:rsidR="0064536E">
              <w:t>+</w:t>
            </w:r>
            <w:r>
              <w:t xml:space="preserve"> years </w:t>
            </w:r>
            <w:r w:rsidR="00F86AD6">
              <w:t xml:space="preserve">of experience </w:t>
            </w:r>
            <w:r w:rsidR="003576F8">
              <w:t>in Software Developmen</w:t>
            </w:r>
            <w:r w:rsidR="007507C6">
              <w:t>t</w:t>
            </w:r>
            <w:r>
              <w:t>.</w:t>
            </w:r>
            <w:r w:rsidR="003576F8">
              <w:br/>
            </w:r>
            <w:r w:rsidR="00C26A5B">
              <w:t>8</w:t>
            </w:r>
            <w:r w:rsidR="003576F8">
              <w:t xml:space="preserve">+ </w:t>
            </w:r>
            <w:r w:rsidR="00007678">
              <w:t>years experience</w:t>
            </w:r>
            <w:r w:rsidR="003576F8">
              <w:t xml:space="preserve"> as ServiceNow Developer</w:t>
            </w:r>
            <w:r w:rsidR="007507C6">
              <w:t xml:space="preserve"> and </w:t>
            </w:r>
            <w:r w:rsidR="00CE5735">
              <w:t>Architect. (CSA Certified)</w:t>
            </w:r>
          </w:p>
          <w:p w:rsidR="00523488" w:rsidP="00166DA5" w14:paraId="1BB13078" w14:textId="2C5C409B">
            <w:pPr>
              <w:pStyle w:val="ResumeText"/>
            </w:pPr>
            <w:r>
              <w:t xml:space="preserve">Experienced in Cloud native </w:t>
            </w:r>
            <w:r w:rsidR="003576F8">
              <w:t xml:space="preserve">SAAS </w:t>
            </w:r>
            <w:r>
              <w:t xml:space="preserve">product development, </w:t>
            </w:r>
            <w:r w:rsidR="00AD7189">
              <w:t>Banking, Healthcare</w:t>
            </w:r>
            <w:r w:rsidR="00FA2D86">
              <w:t xml:space="preserve"> and Telecom</w:t>
            </w:r>
            <w:r>
              <w:t>.</w:t>
            </w:r>
          </w:p>
        </w:tc>
      </w:tr>
      <w:tr w14:paraId="6036AD1B" w14:textId="77777777" w:rsidTr="00F87CE7">
        <w:tblPrEx>
          <w:tblW w:w="5388" w:type="pct"/>
          <w:tblLook w:val="04A0"/>
        </w:tblPrEx>
        <w:trPr>
          <w:trHeight w:val="166"/>
        </w:trPr>
        <w:tc>
          <w:tcPr>
            <w:tcW w:w="1849" w:type="dxa"/>
          </w:tcPr>
          <w:p w:rsidR="002C42BC" w14:paraId="618CE968" w14:textId="77777777">
            <w:pPr>
              <w:pStyle w:val="Heading1"/>
            </w:pPr>
            <w:r>
              <w:t>Skills &amp; Abilities</w:t>
            </w:r>
          </w:p>
        </w:tc>
        <w:tc>
          <w:tcPr>
            <w:tcW w:w="221" w:type="dxa"/>
          </w:tcPr>
          <w:p w:rsidR="002C42BC" w14:paraId="75E333F0" w14:textId="77777777"/>
        </w:tc>
        <w:tc>
          <w:tcPr>
            <w:tcW w:w="8792" w:type="dxa"/>
          </w:tcPr>
          <w:p w:rsidR="003576F8" w:rsidP="003576F8" w14:paraId="017B6CF8" w14:textId="46A8DCDF">
            <w:pPr>
              <w:pStyle w:val="ResumeText"/>
            </w:pPr>
            <w:r>
              <w:t>Primary Skills – ServiceNow, ITSM, JavaScript</w:t>
            </w:r>
            <w:r w:rsidR="00634C4E">
              <w:t>,</w:t>
            </w:r>
            <w:r w:rsidR="00863C73">
              <w:t xml:space="preserve"> </w:t>
            </w:r>
            <w:r w:rsidR="00634C4E">
              <w:t>CMDB</w:t>
            </w:r>
            <w:r w:rsidR="00344701">
              <w:t>, OMT</w:t>
            </w:r>
            <w:r w:rsidR="00FF2FD8">
              <w:t>, CSM</w:t>
            </w:r>
          </w:p>
          <w:p w:rsidR="009D5DAE" w:rsidP="009D5DAE" w14:paraId="17F30703" w14:textId="0E41FEC4">
            <w:pPr>
              <w:pStyle w:val="ResumeText"/>
            </w:pPr>
            <w:r>
              <w:t>Secondary Skills</w:t>
            </w:r>
            <w:r>
              <w:t xml:space="preserve"> –</w:t>
            </w:r>
            <w:r w:rsidR="00446436">
              <w:t>REST</w:t>
            </w:r>
            <w:r w:rsidR="00FC62D7">
              <w:t>ful</w:t>
            </w:r>
            <w:r w:rsidR="00903806">
              <w:t xml:space="preserve"> </w:t>
            </w:r>
            <w:r w:rsidR="0077192B">
              <w:t>Web</w:t>
            </w:r>
            <w:r w:rsidR="00FC62D7">
              <w:t xml:space="preserve"> S</w:t>
            </w:r>
            <w:r w:rsidR="009804DF">
              <w:t>ervices</w:t>
            </w:r>
            <w:r>
              <w:t>,</w:t>
            </w:r>
            <w:r w:rsidR="002B21BF">
              <w:t xml:space="preserve"> </w:t>
            </w:r>
            <w:r w:rsidR="003576F8">
              <w:t xml:space="preserve">JAVA 8/11 Spring Boot, Microservices, </w:t>
            </w:r>
            <w:r w:rsidR="00B8686B">
              <w:t>Jenkins, Junit</w:t>
            </w:r>
            <w:r w:rsidR="00DF77AA">
              <w:t>,</w:t>
            </w:r>
            <w:r w:rsidR="005A0019">
              <w:t xml:space="preserve"> API</w:t>
            </w:r>
            <w:r w:rsidR="00102742">
              <w:t xml:space="preserve"> Gateway,</w:t>
            </w:r>
            <w:r w:rsidR="00E626BF">
              <w:t xml:space="preserve"> </w:t>
            </w:r>
            <w:r w:rsidR="006D35C7">
              <w:t xml:space="preserve">Swagger, </w:t>
            </w:r>
            <w:r w:rsidR="009B1D80">
              <w:t>Rabbit MQ</w:t>
            </w:r>
            <w:r w:rsidR="00933314">
              <w:t xml:space="preserve">, </w:t>
            </w:r>
            <w:r w:rsidR="003576F8">
              <w:t xml:space="preserve">AWS </w:t>
            </w:r>
            <w:r w:rsidR="00A66060">
              <w:t xml:space="preserve">API </w:t>
            </w:r>
            <w:r w:rsidR="00152564">
              <w:t>Gateway, Apache</w:t>
            </w:r>
            <w:r w:rsidR="00567F7E">
              <w:t xml:space="preserve"> </w:t>
            </w:r>
            <w:r w:rsidR="00342B6F">
              <w:t>Kafka,</w:t>
            </w:r>
            <w:r w:rsidR="00567F7E">
              <w:t xml:space="preserve"> Apache Camel</w:t>
            </w:r>
            <w:r w:rsidR="00A66060">
              <w:t xml:space="preserve"> </w:t>
            </w:r>
            <w:r w:rsidR="008817D5">
              <w:t>a</w:t>
            </w:r>
            <w:r w:rsidR="00636914">
              <w:t xml:space="preserve">nd </w:t>
            </w:r>
            <w:r w:rsidR="005A1A82">
              <w:t>GIT</w:t>
            </w:r>
          </w:p>
          <w:p w:rsidR="009D5DAE" w:rsidP="009D5DAE" w14:paraId="6160CF76" w14:textId="77777777">
            <w:pPr>
              <w:pStyle w:val="ResumeText"/>
            </w:pPr>
            <w:r>
              <w:t>S</w:t>
            </w:r>
            <w:r w:rsidR="00EE4E5E">
              <w:t xml:space="preserve">erver – IBM </w:t>
            </w:r>
            <w:r w:rsidR="00EE4E5E">
              <w:t>Webs</w:t>
            </w:r>
            <w:r>
              <w:t>phere</w:t>
            </w:r>
            <w:r>
              <w:t xml:space="preserve"> Application </w:t>
            </w:r>
            <w:r w:rsidR="001130FE">
              <w:t>Server,</w:t>
            </w:r>
            <w:r w:rsidR="008B5C1C">
              <w:t xml:space="preserve"> </w:t>
            </w:r>
            <w:r w:rsidR="00307ACE">
              <w:t>Tomcat</w:t>
            </w:r>
          </w:p>
          <w:p w:rsidR="009D5DAE" w:rsidP="009D5DAE" w14:paraId="5A03C5BF" w14:textId="77777777">
            <w:pPr>
              <w:pStyle w:val="ResumeText"/>
            </w:pPr>
            <w:r>
              <w:t>Databases –</w:t>
            </w:r>
            <w:r w:rsidR="00813DA9">
              <w:t>MySQL</w:t>
            </w:r>
            <w:r>
              <w:t>.</w:t>
            </w:r>
            <w:r w:rsidR="00CD5A50">
              <w:t xml:space="preserve"> </w:t>
            </w:r>
            <w:r w:rsidR="00996D8B">
              <w:t>DynamoDB,</w:t>
            </w:r>
            <w:r w:rsidR="002517DB">
              <w:t xml:space="preserve"> Microsoft SQL Server</w:t>
            </w:r>
          </w:p>
          <w:p w:rsidR="009D5DAE" w:rsidP="009D5DAE" w14:paraId="5DC60F18" w14:textId="77777777">
            <w:pPr>
              <w:pStyle w:val="ResumeText"/>
            </w:pPr>
            <w:r>
              <w:t xml:space="preserve">IDE – </w:t>
            </w:r>
            <w:r w:rsidR="00996D8B">
              <w:t>Eclipse, STS</w:t>
            </w:r>
            <w:r w:rsidR="00297669">
              <w:t>,</w:t>
            </w:r>
            <w:r>
              <w:t xml:space="preserve"> IBM </w:t>
            </w:r>
            <w:r w:rsidR="00C6221F">
              <w:t>RAD, VS</w:t>
            </w:r>
            <w:r w:rsidR="00B01FB2">
              <w:t xml:space="preserve"> Code</w:t>
            </w:r>
          </w:p>
          <w:p w:rsidR="00813DA9" w:rsidP="009D5DAE" w14:paraId="123DFC57" w14:textId="77777777">
            <w:pPr>
              <w:pStyle w:val="ResumeText"/>
            </w:pPr>
            <w:r>
              <w:t xml:space="preserve">Cloud </w:t>
            </w:r>
            <w:r w:rsidR="00996D8B">
              <w:t>Exp –</w:t>
            </w:r>
            <w:r w:rsidR="00D34F92">
              <w:t>Amazon Web Services (</w:t>
            </w:r>
            <w:r>
              <w:t>AWS</w:t>
            </w:r>
            <w:r w:rsidR="00D34F92">
              <w:t>)</w:t>
            </w:r>
          </w:p>
          <w:p w:rsidR="009C4EEB" w:rsidP="009C4EEB" w14:paraId="560CDBCC" w14:textId="77777777">
            <w:pPr>
              <w:pStyle w:val="ResumeText"/>
            </w:pPr>
            <w:r>
              <w:t xml:space="preserve">Containerization stack </w:t>
            </w:r>
            <w:r w:rsidR="00C378F4">
              <w:t>-</w:t>
            </w:r>
            <w:r w:rsidR="00996D8B">
              <w:t>Docker,</w:t>
            </w:r>
            <w:r>
              <w:t xml:space="preserve"> </w:t>
            </w:r>
            <w:r>
              <w:t>Portainer</w:t>
            </w:r>
            <w:r w:rsidR="00FD1D43">
              <w:t>,</w:t>
            </w:r>
            <w:r w:rsidR="006B0B20">
              <w:t xml:space="preserve"> </w:t>
            </w:r>
            <w:r w:rsidR="00996D8B">
              <w:t>Kubernetes</w:t>
            </w:r>
          </w:p>
          <w:p w:rsidR="00CE5735" w:rsidP="009C4EEB" w14:paraId="5F371BE9" w14:textId="5C697DD2">
            <w:pPr>
              <w:pStyle w:val="ResumeText"/>
            </w:pPr>
            <w:r>
              <w:t>Ope</w:t>
            </w:r>
            <w:r w:rsidR="007C6DE3">
              <w:t xml:space="preserve">rating Systems – </w:t>
            </w:r>
            <w:r w:rsidR="00C378F4">
              <w:t>Windows,</w:t>
            </w:r>
            <w:r>
              <w:t xml:space="preserve"> Linux</w:t>
            </w:r>
          </w:p>
        </w:tc>
      </w:tr>
      <w:tr w14:paraId="79107850" w14:textId="77777777" w:rsidTr="00F87CE7">
        <w:tblPrEx>
          <w:tblW w:w="5388" w:type="pct"/>
          <w:tblLook w:val="04A0"/>
        </w:tblPrEx>
        <w:trPr>
          <w:trHeight w:val="166"/>
        </w:trPr>
        <w:tc>
          <w:tcPr>
            <w:tcW w:w="1849" w:type="dxa"/>
          </w:tcPr>
          <w:p w:rsidR="002C42BC" w14:paraId="2C9BE17E" w14:textId="1FA33E16">
            <w:pPr>
              <w:pStyle w:val="Heading1"/>
            </w:pPr>
            <w:r>
              <w:t>Experience</w:t>
            </w:r>
          </w:p>
        </w:tc>
        <w:tc>
          <w:tcPr>
            <w:tcW w:w="221" w:type="dxa"/>
          </w:tcPr>
          <w:p w:rsidR="002C42BC" w14:paraId="73265BD6" w14:textId="77777777"/>
        </w:tc>
        <w:tc>
          <w:tcPr>
            <w:tcW w:w="8792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1436861535"/>
              <w:richText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68699791"/>
                  <w:richText/>
                </w:sdtPr>
                <w:sdtContent>
                  <w:p w:rsidR="00A06D5B" w:rsidRPr="00D139C6" w:rsidP="00A06D5B" w14:paraId="2058A8C5" w14:textId="59FA66F0">
                    <w:pPr>
                      <w:pStyle w:val="Heading2"/>
                    </w:pPr>
                    <w:r>
                      <w:t>a</w:t>
                    </w:r>
                    <w:r w:rsidR="00825DB4">
                      <w:t>rchitect</w:t>
                    </w:r>
                    <w:r>
                      <w:t xml:space="preserve"> –</w:t>
                    </w:r>
                    <w:r w:rsidR="00825DB4">
                      <w:t>ValueLabs s</w:t>
                    </w:r>
                    <w:r>
                      <w:t xml:space="preserve">lutions </w:t>
                    </w:r>
                    <w:r w:rsidR="00825DB4">
                      <w:t>llp</w:t>
                    </w:r>
                  </w:p>
                  <w:p w:rsidR="00A06D5B" w:rsidRPr="00A06D5B" w:rsidP="00A06D5B" w14:paraId="519D732F" w14:textId="4172CB7E">
                    <w:pPr>
                      <w:jc w:val="both"/>
                    </w:pPr>
                    <w:r>
                      <w:t>August</w:t>
                    </w:r>
                    <w:r>
                      <w:t xml:space="preserve"> 202</w:t>
                    </w:r>
                    <w:r>
                      <w:t>4</w:t>
                    </w:r>
                    <w:r>
                      <w:t xml:space="preserve"> to </w:t>
                    </w:r>
                    <w:r>
                      <w:t>June</w:t>
                    </w:r>
                    <w:r>
                      <w:t xml:space="preserve"> 202</w:t>
                    </w:r>
                    <w:r>
                      <w:t>5</w:t>
                    </w:r>
                  </w:p>
                  <w:p w:rsidR="009D25B7" w:rsidRPr="00D139C6" w:rsidP="009D25B7" w14:paraId="37E8DF1A" w14:textId="0F15C7C4">
                    <w:pPr>
                      <w:pStyle w:val="Heading2"/>
                    </w:pPr>
                    <w:r>
                      <w:t>application</w:t>
                    </w:r>
                    <w:r>
                      <w:t xml:space="preserve"> CONSULTANT – </w:t>
                    </w:r>
                    <w:r w:rsidR="00A7431C">
                      <w:t>Optimum solutions (singapore)</w:t>
                    </w:r>
                    <w:r w:rsidR="007B1925">
                      <w:t xml:space="preserve"> pte ltd</w:t>
                    </w:r>
                  </w:p>
                  <w:p w:rsidR="00A7431C" w:rsidP="009D25B7" w14:paraId="1FC32DED" w14:textId="26AFEE3E">
                    <w:pPr>
                      <w:jc w:val="both"/>
                    </w:pPr>
                    <w:r>
                      <w:t xml:space="preserve">January </w:t>
                    </w:r>
                    <w:r w:rsidR="009D25B7">
                      <w:t>202</w:t>
                    </w:r>
                    <w:r>
                      <w:t>3</w:t>
                    </w:r>
                    <w:r w:rsidR="009D25B7">
                      <w:t xml:space="preserve"> to </w:t>
                    </w:r>
                    <w:r w:rsidR="003E7697">
                      <w:t>November 2023</w:t>
                    </w:r>
                    <w:r>
                      <w:t xml:space="preserve"> </w:t>
                    </w:r>
                  </w:p>
                  <w:p w:rsidR="00B9225B" w:rsidRPr="00D139C6" w:rsidP="00B9225B" w14:paraId="219E225F" w14:textId="3992E0A1">
                    <w:pPr>
                      <w:pStyle w:val="Heading2"/>
                    </w:pPr>
                    <w:r w:rsidRPr="00D139C6">
                      <w:t>SENIO</w:t>
                    </w:r>
                    <w:r w:rsidR="00B91FA7">
                      <w:t>R Technical lead</w:t>
                    </w:r>
                    <w:r w:rsidR="003A6E34">
                      <w:t xml:space="preserve"> – </w:t>
                    </w:r>
                    <w:r w:rsidR="00B91FA7">
                      <w:t xml:space="preserve">HCl technologies </w:t>
                    </w:r>
                    <w:r w:rsidRPr="00D139C6">
                      <w:t>LTD</w:t>
                    </w:r>
                  </w:p>
                  <w:p w:rsidR="00B9225B" w:rsidP="00B9225B" w14:paraId="4A995347" w14:textId="6453BC2C">
                    <w:pPr>
                      <w:jc w:val="both"/>
                    </w:pPr>
                    <w:r>
                      <w:t xml:space="preserve">July 2020 to </w:t>
                    </w:r>
                    <w:r w:rsidR="00EC7197">
                      <w:t>August 2022</w:t>
                    </w:r>
                  </w:p>
                  <w:p w:rsidR="00B91FA7" w:rsidRPr="00D139C6" w:rsidP="00B91FA7" w14:paraId="771CB08B" w14:textId="77777777">
                    <w:pPr>
                      <w:pStyle w:val="Heading2"/>
                    </w:pPr>
                    <w:r w:rsidRPr="00D139C6">
                      <w:t>SENIO</w:t>
                    </w:r>
                    <w:r>
                      <w:t>R SOFTWARE ENGINEER – AutoRABIT software</w:t>
                    </w:r>
                    <w:r w:rsidRPr="00D139C6">
                      <w:t xml:space="preserve"> PVT LTD</w:t>
                    </w:r>
                  </w:p>
                  <w:p w:rsidR="00B91FA7" w:rsidP="00B91FA7" w14:paraId="22ADB7F6" w14:textId="77777777">
                    <w:pPr>
                      <w:jc w:val="both"/>
                    </w:pPr>
                    <w:r>
                      <w:t>April 2019 to Nov 2019</w:t>
                    </w:r>
                  </w:p>
                  <w:p w:rsidR="00D139C6" w:rsidRPr="00D139C6" w14:paraId="7D772EC2" w14:textId="77777777">
                    <w:pPr>
                      <w:pStyle w:val="Heading2"/>
                    </w:pPr>
                    <w:r w:rsidRPr="00D139C6">
                      <w:t>SENIOR SOFTWARE ENGINEER – Kony India PVT LTD</w:t>
                    </w:r>
                  </w:p>
                  <w:p w:rsidR="00D139C6" w:rsidP="00990522" w14:paraId="6049B2E0" w14:textId="77777777">
                    <w:pPr>
                      <w:jc w:val="both"/>
                    </w:pPr>
                    <w:r>
                      <w:t>Sep 2017 to Jan 2019</w:t>
                    </w:r>
                  </w:p>
                  <w:p w:rsidR="00D1776F" w:rsidRPr="00D139C6" w:rsidP="00D139C6" w14:paraId="06601285" w14:textId="6DC3F8AA">
                    <w:pPr>
                      <w:pStyle w:val="Heading2"/>
                    </w:pPr>
                    <w:r>
                      <w:t xml:space="preserve">SENIOR </w:t>
                    </w:r>
                    <w:r w:rsidRPr="007C7167" w:rsidR="00B35962">
                      <w:t>ASSOCIATE</w:t>
                    </w:r>
                    <w:r w:rsidR="008B24E6">
                      <w:t>–</w:t>
                    </w:r>
                    <w:r w:rsidR="004D1978">
                      <w:t>SOFTWARE,</w:t>
                    </w:r>
                    <w:r w:rsidRPr="007C7167">
                      <w:t xml:space="preserve"> SYNECHRON TECHNOL</w:t>
                    </w:r>
                    <w:r w:rsidR="007458BC">
                      <w:t>o</w:t>
                    </w:r>
                    <w:r w:rsidRPr="007C7167">
                      <w:t>GIES PVT LTD</w:t>
                    </w:r>
                  </w:p>
                  <w:p w:rsidR="00D1776F" w14:paraId="2EB3354F" w14:textId="77777777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  <w:t>F</w:t>
                    </w:r>
                    <w:r w:rsidR="00BE4EE0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  <w:t>eb 2015 to Sep 2017</w:t>
                    </w: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  <w:t>.</w:t>
                    </w:r>
                  </w:p>
                  <w:p w:rsidR="002C42BC" w14:paraId="2C10EBFF" w14:textId="77777777">
                    <w:pPr>
                      <w:pStyle w:val="Heading2"/>
                    </w:pPr>
                    <w:r>
                      <w:t>Senior</w:t>
                    </w:r>
                    <w:r w:rsidR="00D849FB">
                      <w:t xml:space="preserve"> software engineer, hsbc software development (india) Pvt ltd</w:t>
                    </w:r>
                  </w:p>
                  <w:p w:rsidR="002C42BC" w:rsidP="005839C6" w14:paraId="203A5661" w14:textId="77777777">
                    <w:pPr>
                      <w:pStyle w:val="ResumeText"/>
                    </w:pPr>
                    <w:r>
                      <w:t>April</w:t>
                    </w:r>
                    <w:r w:rsidR="00B9225B">
                      <w:t xml:space="preserve"> 2010</w:t>
                    </w:r>
                    <w:r w:rsidR="00D1776F">
                      <w:t xml:space="preserve"> to Sep 2014</w:t>
                    </w:r>
                    <w:r w:rsidR="005839C6">
                      <w:t>.</w:t>
                    </w:r>
                  </w:p>
                </w:sdtContent>
              </w:sdt>
            </w:sdtContent>
          </w:sdt>
        </w:tc>
      </w:tr>
      <w:tr w14:paraId="64EE37D2" w14:textId="77777777" w:rsidTr="00F87CE7">
        <w:tblPrEx>
          <w:tblW w:w="5388" w:type="pct"/>
          <w:tblLook w:val="04A0"/>
        </w:tblPrEx>
        <w:trPr>
          <w:trHeight w:val="166"/>
        </w:trPr>
        <w:tc>
          <w:tcPr>
            <w:tcW w:w="1849" w:type="dxa"/>
          </w:tcPr>
          <w:p w:rsidR="002C42BC" w14:paraId="07E4944B" w14:textId="77777777">
            <w:pPr>
              <w:pStyle w:val="Heading1"/>
            </w:pPr>
            <w:r>
              <w:t>Education</w:t>
            </w:r>
          </w:p>
        </w:tc>
        <w:tc>
          <w:tcPr>
            <w:tcW w:w="221" w:type="dxa"/>
          </w:tcPr>
          <w:p w:rsidR="002C42BC" w14:paraId="6719C534" w14:textId="77777777"/>
        </w:tc>
        <w:tc>
          <w:tcPr>
            <w:tcW w:w="8792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691765356"/>
              <w:richText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126388115"/>
                  <w:richText/>
                </w:sdtPr>
                <w:sdtContent>
                  <w:p w:rsidR="002C42BC" w14:paraId="62AF526D" w14:textId="77777777">
                    <w:pPr>
                      <w:pStyle w:val="Heading2"/>
                    </w:pPr>
                    <w:r>
                      <w:t>Avanthi institute of engineering and technology-jntu kakinada-btech (EEE)</w:t>
                    </w:r>
                  </w:p>
                  <w:p w:rsidR="002C42BC" w:rsidP="00A90CC9" w14:paraId="7AFA0712" w14:textId="77777777">
                    <w:r>
                      <w:t>68.78% Passing out 2009</w:t>
                    </w:r>
                  </w:p>
                </w:sdtContent>
              </w:sdt>
            </w:sdtContent>
          </w:sdt>
        </w:tc>
      </w:tr>
      <w:tr w14:paraId="3BDB25E3" w14:textId="77777777" w:rsidTr="00F87CE7">
        <w:tblPrEx>
          <w:tblW w:w="5388" w:type="pct"/>
          <w:tblLook w:val="04A0"/>
        </w:tblPrEx>
        <w:trPr>
          <w:trHeight w:val="166"/>
        </w:trPr>
        <w:tc>
          <w:tcPr>
            <w:tcW w:w="1849" w:type="dxa"/>
          </w:tcPr>
          <w:p w:rsidR="00A87FD9" w14:paraId="21E05DEA" w14:textId="77777777">
            <w:pPr>
              <w:pStyle w:val="Heading1"/>
            </w:pPr>
          </w:p>
          <w:p w:rsidR="002C42BC" w14:paraId="377F9FB1" w14:textId="77777777">
            <w:pPr>
              <w:pStyle w:val="Heading1"/>
            </w:pPr>
            <w:r>
              <w:t>Project details</w:t>
            </w:r>
          </w:p>
        </w:tc>
        <w:tc>
          <w:tcPr>
            <w:tcW w:w="221" w:type="dxa"/>
          </w:tcPr>
          <w:p w:rsidR="002C42BC" w14:paraId="361E204B" w14:textId="77777777"/>
        </w:tc>
        <w:tc>
          <w:tcPr>
            <w:tcW w:w="8792" w:type="dxa"/>
          </w:tcPr>
          <w:p w:rsidR="00A87FD9" w:rsidP="0000679C" w14:paraId="3CC9B2AA" w14:textId="77777777">
            <w:pPr>
              <w:pStyle w:val="ResumeText"/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</w:pPr>
          </w:p>
          <w:p w:rsidR="001074D2" w:rsidP="0000679C" w14:paraId="20D8004C" w14:textId="77777777">
            <w:pPr>
              <w:pStyle w:val="ResumeText"/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</w:pPr>
          </w:p>
          <w:p w:rsidR="001074D2" w:rsidP="0000679C" w14:paraId="1990239A" w14:textId="77777777">
            <w:pPr>
              <w:pStyle w:val="ResumeText"/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</w:pPr>
          </w:p>
          <w:p w:rsidR="00450BC2" w:rsidP="0000679C" w14:paraId="153AC417" w14:textId="77777777">
            <w:pPr>
              <w:pStyle w:val="ResumeText"/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</w:pPr>
          </w:p>
          <w:p w:rsidR="003576F8" w:rsidP="003576F8" w14:paraId="0CD69908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Project Title: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Enterprise API Gateway &amp; ServiceNow Integration Platform</w:t>
            </w:r>
          </w:p>
          <w:p w:rsidR="00450BC2" w:rsidP="00450BC2" w14:paraId="379CCD55" w14:textId="4AE21E6C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Client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ab/>
            </w: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3576F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Investment Bank in U.S</w:t>
            </w:r>
          </w:p>
          <w:p w:rsidR="00450BC2" w:rsidP="00450BC2" w14:paraId="157E109F" w14:textId="4D8704C1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Role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ab/>
            </w: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8672C1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Technical </w:t>
            </w:r>
            <w:r w:rsidRPr="0082599B" w:rsidR="008672C1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>Lead</w:t>
            </w:r>
            <w:r w:rsidR="008672C1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 </w:t>
            </w:r>
            <w:r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/ </w:t>
            </w:r>
            <w:r w:rsidR="008672C1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>Architect – Integration Platform</w:t>
            </w:r>
          </w:p>
          <w:p w:rsidR="00450BC2" w:rsidP="00450BC2" w14:paraId="44FEB308" w14:textId="29E65264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Description: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3576F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S</w:t>
            </w:r>
            <w:r w:rsidRPr="003576F8" w:rsidR="003576F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ecure, transform, and orchestrate enterprise APIs across ITSM and external systems.</w:t>
            </w:r>
          </w:p>
          <w:p w:rsidR="00450BC2" w:rsidP="00450BC2" w14:paraId="7A270CA0" w14:textId="77777777">
            <w:pPr>
              <w:pStyle w:val="ResumeTex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en-US"/>
              </w:rPr>
            </w:pPr>
            <w:r w:rsidRPr="00AC6160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Responsibilities:</w:t>
            </w:r>
          </w:p>
          <w:p w:rsidR="00450BC2" w:rsidP="00450BC2" w14:paraId="471C4458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High level Design handling of business requirements.</w:t>
            </w:r>
          </w:p>
          <w:p w:rsidR="00450BC2" w:rsidP="00450BC2" w14:paraId="2276C54D" w14:textId="367DCCB5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API Gateway modeling, </w:t>
            </w:r>
            <w:r w:rsidR="001279EA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design and 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development to expose platform capabilities.</w:t>
            </w:r>
          </w:p>
          <w:p w:rsidR="00450BC2" w:rsidP="00450BC2" w14:paraId="417BF2F0" w14:textId="2A66C0FD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Reusable components development</w:t>
            </w:r>
          </w:p>
          <w:p w:rsidR="00EF6E80" w:rsidP="00450BC2" w14:paraId="51C3BF5B" w14:textId="6C4ADE19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API </w:t>
            </w:r>
            <w:r w:rsidR="00312D70">
              <w:rPr>
                <w:rFonts w:eastAsia="Times New Roman" w:cs="Times New Roman"/>
                <w:color w:val="000000"/>
                <w:kern w:val="0"/>
                <w:lang w:eastAsia="en-US"/>
              </w:rPr>
              <w:t>S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pecs </w:t>
            </w:r>
            <w:r w:rsidR="00EA6104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contract 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modeling</w:t>
            </w:r>
            <w:r w:rsidR="008878A9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for system integrations</w:t>
            </w:r>
          </w:p>
          <w:p w:rsidR="00450BC2" w:rsidP="00450BC2" w14:paraId="4B23C478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Integration of various components for inter service communication.</w:t>
            </w:r>
          </w:p>
          <w:p w:rsidR="00450BC2" w:rsidRPr="00A57172" w:rsidP="00450BC2" w14:paraId="3634FCEC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Designing LLD’s</w:t>
            </w:r>
          </w:p>
          <w:p w:rsidR="00450BC2" w:rsidP="00450BC2" w14:paraId="5251D449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Build and Release Management</w:t>
            </w:r>
          </w:p>
          <w:p w:rsidR="00450BC2" w:rsidP="00450BC2" w14:paraId="2849D0E8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Handling feature requests.</w:t>
            </w:r>
          </w:p>
          <w:p w:rsidR="00450BC2" w:rsidP="00450BC2" w14:paraId="32E02CB3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Preparing product documentation</w:t>
            </w:r>
          </w:p>
          <w:p w:rsidR="00450BC2" w:rsidP="00450BC2" w14:paraId="1ECCCA4B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Rolling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the 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product 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>demo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s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to the client.</w:t>
            </w:r>
          </w:p>
          <w:p w:rsidR="003576F8" w:rsidRPr="00066DF7" w:rsidP="00450BC2" w14:paraId="33BEEA05" w14:textId="14AA75F0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Hiring</w:t>
            </w:r>
          </w:p>
          <w:p w:rsidR="00450BC2" w:rsidP="00450BC2" w14:paraId="3179665B" w14:textId="77777777">
            <w:pPr>
              <w:pStyle w:val="ResumeText"/>
              <w:ind w:left="720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8672C1" w:rsidP="00450BC2" w14:paraId="3E26C679" w14:textId="11E96ECB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AC6160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Environment:</w:t>
            </w:r>
            <w:r w:rsidR="003576F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3576F8"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>ServiceNow,</w:t>
            </w:r>
            <w:r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 xml:space="preserve"> REST APIs, OAuth 2.0</w:t>
            </w:r>
            <w:r w:rsidR="001937CA"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>, ITSM</w:t>
            </w:r>
            <w:r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 xml:space="preserve">, JWT, AWS API </w:t>
            </w:r>
            <w:r w:rsidR="001937CA"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>Gateway, Java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</w:t>
            </w:r>
          </w:p>
          <w:p w:rsidR="00D87ECF" w:rsidP="00DA627B" w14:paraId="5C62205F" w14:textId="4022CA9D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AWS Lambda, Script Includes, Flow Designer, Integration Hub</w:t>
            </w:r>
            <w:r w:rsidR="009170C6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, MID </w:t>
            </w:r>
            <w:r w:rsidR="00B36E30">
              <w:rPr>
                <w:rFonts w:eastAsia="Times New Roman" w:cs="Times New Roman"/>
                <w:color w:val="000000"/>
                <w:kern w:val="0"/>
                <w:lang w:eastAsia="en-US"/>
              </w:rPr>
              <w:t>Server, CMDB</w:t>
            </w:r>
            <w:r w:rsidR="00DD1B32">
              <w:rPr>
                <w:rFonts w:eastAsia="Times New Roman" w:cs="Times New Roman"/>
                <w:color w:val="000000"/>
                <w:kern w:val="0"/>
                <w:lang w:eastAsia="en-US"/>
              </w:rPr>
              <w:t>.</w:t>
            </w:r>
          </w:p>
          <w:p w:rsidR="001B74EB" w:rsidP="00DA627B" w14:paraId="710C19AB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076695E9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45CABE00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1246DB0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69FF1C7E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24995357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25CC958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1B496C5D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1FE74187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22DA1DE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6F0C111A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3B10B34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12FA0086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4E42BDB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0B5E9DF4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353315BA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2B78BA2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DA627B" w14:paraId="548378CE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RPr="009D7FC6" w:rsidP="009D7FC6" w14:paraId="58B27B08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>Project Title: Singtel BSS</w:t>
            </w:r>
          </w:p>
          <w:p w:rsidR="009D7FC6" w:rsidRPr="009D7FC6" w:rsidP="009D7FC6" w14:paraId="5226D61F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 xml:space="preserve">Client </w:t>
            </w: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ab/>
              <w:t>: Singtel, Singapore</w:t>
            </w:r>
          </w:p>
          <w:p w:rsidR="009D7FC6" w:rsidRPr="009D7FC6" w:rsidP="009D7FC6" w14:paraId="36F13289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 xml:space="preserve">Role </w:t>
            </w: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ab/>
              <w:t xml:space="preserve">: </w:t>
            </w: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Technical Lead / Architect –ServiceNow Integration Platform (Onsite role)</w:t>
            </w:r>
          </w:p>
          <w:p w:rsidR="009D7FC6" w:rsidRPr="009D7FC6" w:rsidP="009D7FC6" w14:paraId="5E2C925A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>Description: BSS (Business Support Systems) Integration - MVNE</w:t>
            </w:r>
          </w:p>
          <w:p w:rsidR="009D7FC6" w:rsidRPr="009D7FC6" w:rsidP="009D7FC6" w14:paraId="6EF765B4" w14:textId="77777777">
            <w:pPr>
              <w:pStyle w:val="ResumeText"/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>Responsibilities:</w:t>
            </w:r>
          </w:p>
          <w:p w:rsidR="009D7FC6" w:rsidRPr="009D7FC6" w:rsidP="009D7FC6" w14:paraId="24059085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High level Design handling of business requirements.</w:t>
            </w:r>
          </w:p>
          <w:p w:rsidR="009D7FC6" w:rsidRPr="009D7FC6" w:rsidP="009D7FC6" w14:paraId="048607FA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API Specs contract modeling for system integrations</w:t>
            </w:r>
          </w:p>
          <w:p w:rsidR="009D7FC6" w:rsidRPr="009D7FC6" w:rsidP="009D7FC6" w14:paraId="24ECA424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Integration of various components for inter service communication.</w:t>
            </w:r>
          </w:p>
          <w:p w:rsidR="009D7FC6" w:rsidP="009D7FC6" w14:paraId="2561B3E6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Centralized API governance</w:t>
            </w:r>
          </w:p>
          <w:p w:rsidR="0009230F" w:rsidRPr="009D7FC6" w:rsidP="009D7FC6" w14:paraId="470A9784" w14:textId="78BE6A11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09230F">
              <w:rPr>
                <w:rFonts w:eastAsia="Times New Roman" w:cs="Times New Roman"/>
                <w:color w:val="000000"/>
                <w:kern w:val="0"/>
                <w:lang w:eastAsia="en-US"/>
              </w:rPr>
              <w:t>Service Decomposition and Fulfillment</w:t>
            </w:r>
            <w:r w:rsidR="00B23ED0">
              <w:rPr>
                <w:rFonts w:eastAsia="Times New Roman" w:cs="Times New Roman"/>
                <w:color w:val="000000"/>
                <w:kern w:val="0"/>
                <w:lang w:eastAsia="en-US"/>
              </w:rPr>
              <w:t>.</w:t>
            </w:r>
          </w:p>
          <w:p w:rsidR="009D7FC6" w:rsidRPr="009D7FC6" w:rsidP="009D7FC6" w14:paraId="303F4896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Scheduled jobs modeling to interact with IMDA platform.</w:t>
            </w:r>
          </w:p>
          <w:p w:rsidR="009D7FC6" w:rsidRPr="009D7FC6" w:rsidP="009D7FC6" w14:paraId="06D067A8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Integrated external OSS/BSS and enterprise inventory systems with ServiceNow using JDBC connectors and MID Server architecture</w:t>
            </w:r>
          </w:p>
          <w:p w:rsidR="009D7FC6" w:rsidRPr="009D7FC6" w:rsidP="009D7FC6" w14:paraId="04253E40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Build and Release Management</w:t>
            </w:r>
          </w:p>
          <w:p w:rsidR="009D7FC6" w:rsidRPr="009D7FC6" w:rsidP="009D7FC6" w14:paraId="23D1C2CB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Handling feature requests.</w:t>
            </w:r>
          </w:p>
          <w:p w:rsidR="009D7FC6" w:rsidRPr="009D7FC6" w:rsidP="009D7FC6" w14:paraId="412A994C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Preparing product documentation</w:t>
            </w:r>
          </w:p>
          <w:p w:rsidR="009D7FC6" w:rsidRPr="009D7FC6" w:rsidP="009D7FC6" w14:paraId="1A47D141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Rolling the product demos to the client.</w:t>
            </w:r>
          </w:p>
          <w:p w:rsidR="009D7FC6" w:rsidRPr="009D7FC6" w:rsidP="009D7FC6" w14:paraId="50335985" w14:textId="77777777">
            <w:pPr>
              <w:pStyle w:val="ResumeText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Hiring</w:t>
            </w:r>
          </w:p>
          <w:p w:rsidR="009D7FC6" w:rsidRPr="009D7FC6" w:rsidP="009D7FC6" w14:paraId="5CFE11EA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68CDFE2A" w14:textId="4AB469A0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9D7FC6">
              <w:rPr>
                <w:rFonts w:eastAsia="Times New Roman" w:cs="Times New Roman"/>
                <w:b/>
                <w:color w:val="000000"/>
                <w:kern w:val="0"/>
                <w:lang w:eastAsia="en-US"/>
              </w:rPr>
              <w:t xml:space="preserve">Environment: </w:t>
            </w:r>
            <w:r w:rsidRPr="009D7FC6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ServiceNow, </w:t>
            </w:r>
            <w:r w:rsidR="0060163D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>OMT (</w:t>
            </w:r>
            <w:r w:rsidR="00932CBB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>Order Management for Telecommunications)</w:t>
            </w:r>
            <w:r w:rsidR="0052376F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, </w:t>
            </w:r>
            <w:r w:rsidRPr="009D7FC6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REST APIs, OAuth 2.0, ITSM, JWT, </w:t>
            </w:r>
            <w:r w:rsidR="00111081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>I</w:t>
            </w:r>
            <w:r w:rsidRPr="009D7FC6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TSM, AWS API Gateway, </w:t>
            </w:r>
            <w:r w:rsidR="001A0D73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TM Forum APIs, </w:t>
            </w:r>
            <w:r w:rsidR="00E60E9A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CSM, </w:t>
            </w:r>
            <w:r w:rsidR="00D44F1C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 xml:space="preserve">Apache Camel, Kafka, </w:t>
            </w:r>
            <w:r w:rsidRPr="009D7FC6">
              <w:rPr>
                <w:rFonts w:eastAsia="Times New Roman" w:cs="Times New Roman"/>
                <w:bCs/>
                <w:color w:val="000000"/>
                <w:kern w:val="0"/>
                <w:lang w:eastAsia="en-US"/>
              </w:rPr>
              <w:t>Java</w:t>
            </w: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>, AWS Lambda, Script Includes, Schedule Jobs, Flow Designer,</w:t>
            </w:r>
            <w:r w:rsidR="00F32626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Discovery,</w:t>
            </w: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Integration </w:t>
            </w:r>
            <w:r w:rsidRPr="009D7FC6" w:rsidR="00F32626">
              <w:rPr>
                <w:rFonts w:eastAsia="Times New Roman" w:cs="Times New Roman"/>
                <w:color w:val="000000"/>
                <w:kern w:val="0"/>
                <w:lang w:eastAsia="en-US"/>
              </w:rPr>
              <w:t>Hub,</w:t>
            </w:r>
            <w:r w:rsidR="00F32626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Service Mapping,</w:t>
            </w:r>
            <w:r w:rsidRPr="009D7FC6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MID Server.</w:t>
            </w:r>
          </w:p>
          <w:p w:rsidR="009D7FC6" w:rsidP="009D7FC6" w14:paraId="52DD0CF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7F34CAB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6428834D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5D4DD79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3D67023C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6E3104B7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271544EE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4AFDB8C3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312072C8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68C00558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1342F12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73384108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09582F79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0885F707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5D9D0363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3D670852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6D293273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5F8E1BCA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9D7FC6" w:rsidP="009D7FC6" w14:paraId="7A11C1E1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DA627B" w14:paraId="19A2D093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1B74EB" w14:paraId="313C334C" w14:textId="7953B24F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Project Title: Salesforce CI\CD Product Suite (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AutoRABIT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Platform)</w:t>
            </w:r>
          </w:p>
          <w:p w:rsidR="001B74EB" w:rsidP="001B74EB" w14:paraId="6D88B7A2" w14:textId="6990721C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Client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ab/>
            </w: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Salesforce CI\CD –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AutoRABIT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client base</w:t>
            </w:r>
          </w:p>
          <w:p w:rsidR="001B74EB" w:rsidP="001B74EB" w14:paraId="30F9B791" w14:textId="700726C2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Role 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ab/>
            </w: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Technical </w:t>
            </w:r>
            <w:r w:rsidRPr="0082599B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>Lead</w:t>
            </w:r>
            <w:r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 / Architect –</w:t>
            </w:r>
            <w:r w:rsidR="00731A5E"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>ServiceNow</w:t>
            </w:r>
            <w:r>
              <w:rPr>
                <w:rFonts w:eastAsia="Times New Roman" w:asciiTheme="majorHAnsi" w:hAnsiTheme="majorHAnsi" w:cs="Times New Roman"/>
                <w:color w:val="000000"/>
                <w:kern w:val="0"/>
                <w:lang w:eastAsia="en-US"/>
              </w:rPr>
              <w:t xml:space="preserve"> Integration Platform</w:t>
            </w:r>
          </w:p>
          <w:p w:rsidR="001B74EB" w:rsidP="001B74EB" w14:paraId="7703F6EF" w14:textId="2B50B395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E4158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Description: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731A5E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Integrate </w:t>
            </w:r>
            <w:r w:rsidR="00731A5E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AutoRABIT</w:t>
            </w:r>
            <w:r w:rsidR="00731A5E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 w:rsidR="000D02A3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enterprise </w:t>
            </w:r>
            <w:r w:rsidR="00731A5E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capabilities</w:t>
            </w:r>
            <w:r w:rsidRPr="003576F8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across ITSM and external systems.</w:t>
            </w:r>
          </w:p>
          <w:p w:rsidR="001B74EB" w:rsidP="001B74EB" w14:paraId="6E25370B" w14:textId="77777777">
            <w:pPr>
              <w:pStyle w:val="ResumeTex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en-US"/>
              </w:rPr>
            </w:pPr>
            <w:r w:rsidRPr="00AC6160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Responsibilities:</w:t>
            </w:r>
          </w:p>
          <w:p w:rsidR="001B74EB" w:rsidP="001B74EB" w14:paraId="24BD8387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High level Design handling of business requirements.</w:t>
            </w:r>
          </w:p>
          <w:p w:rsidR="001B74EB" w:rsidP="001B74EB" w14:paraId="5DDED815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Reusable components development</w:t>
            </w:r>
          </w:p>
          <w:p w:rsidR="001B74EB" w:rsidP="001B74EB" w14:paraId="49149331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API Specs contract modeling for system integrations</w:t>
            </w:r>
          </w:p>
          <w:p w:rsidR="001B74EB" w:rsidP="001B74EB" w14:paraId="355F986A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Integration of various components for inter service communication.</w:t>
            </w:r>
          </w:p>
          <w:p w:rsidR="00AD17A3" w:rsidP="001B74EB" w14:paraId="7E5AECFC" w14:textId="20AC666F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Cloud native SAAS integrations modeling</w:t>
            </w:r>
          </w:p>
          <w:p w:rsidR="00B7499C" w:rsidP="001B74EB" w14:paraId="481AE164" w14:textId="42A4EC25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Data modeling</w:t>
            </w:r>
          </w:p>
          <w:p w:rsidR="00B7499C" w:rsidP="001B74EB" w14:paraId="5352E8CA" w14:textId="023C4FE8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Work flow modeling</w:t>
            </w:r>
          </w:p>
          <w:p w:rsidR="001B74EB" w:rsidP="001B74EB" w14:paraId="1D1D3BF8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Build and Release Management</w:t>
            </w:r>
          </w:p>
          <w:p w:rsidR="00AD17A3" w:rsidP="001B74EB" w14:paraId="27AB1098" w14:textId="072C7A08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Platform optimization</w:t>
            </w:r>
          </w:p>
          <w:p w:rsidR="001B74EB" w:rsidP="001B74EB" w14:paraId="05926633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Handling feature requests.</w:t>
            </w:r>
          </w:p>
          <w:p w:rsidR="0044069C" w:rsidRPr="0044069C" w:rsidP="0044069C" w14:paraId="21026DB4" w14:textId="4A2CAE3E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Security modeling using vault</w:t>
            </w:r>
          </w:p>
          <w:p w:rsidR="001B74EB" w:rsidP="001B74EB" w14:paraId="5C67627B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Preparing product documentation</w:t>
            </w:r>
          </w:p>
          <w:p w:rsidR="001B74EB" w:rsidP="001B74EB" w14:paraId="0539EC1E" w14:textId="52F37560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Rolling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the 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product 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>demo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s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to the client</w:t>
            </w:r>
            <w:r w:rsidR="00AD17A3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base</w:t>
            </w:r>
            <w:r w:rsidRPr="00066DF7">
              <w:rPr>
                <w:rFonts w:eastAsia="Times New Roman" w:cs="Times New Roman"/>
                <w:color w:val="000000"/>
                <w:kern w:val="0"/>
                <w:lang w:eastAsia="en-US"/>
              </w:rPr>
              <w:t>.</w:t>
            </w:r>
          </w:p>
          <w:p w:rsidR="001B74EB" w:rsidRPr="00066DF7" w:rsidP="001B74EB" w14:paraId="1A23EFCD" w14:textId="77777777">
            <w:pPr>
              <w:pStyle w:val="ResumeText"/>
              <w:numPr>
                <w:ilvl w:val="0"/>
                <w:numId w:val="1"/>
              </w:numPr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Hiring</w:t>
            </w:r>
          </w:p>
          <w:p w:rsidR="001B74EB" w:rsidP="001B74EB" w14:paraId="6FB34816" w14:textId="77777777">
            <w:pPr>
              <w:pStyle w:val="ResumeText"/>
              <w:ind w:left="720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B74EB" w:rsidP="001B74EB" w14:paraId="26374419" w14:textId="28EDC51C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  <w:r w:rsidRPr="00AC6160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>Environment:</w:t>
            </w:r>
            <w:r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eastAsia="en-US"/>
              </w:rPr>
              <w:t xml:space="preserve"> </w:t>
            </w:r>
            <w:r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 xml:space="preserve">ServiceNow, </w:t>
            </w:r>
            <w:r w:rsidR="0078141D"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 xml:space="preserve">ITSM, CSM, </w:t>
            </w:r>
            <w:r>
              <w:rPr>
                <w:rFonts w:eastAsia="Times New Roman" w:asciiTheme="majorHAnsi" w:hAnsiTheme="majorHAnsi" w:cs="Times New Roman"/>
                <w:bCs/>
                <w:color w:val="000000"/>
                <w:kern w:val="0"/>
                <w:lang w:eastAsia="en-US"/>
              </w:rPr>
              <w:t>REST APIs, OAuth 2.0, ITSM, JWT, AWS API Gateway, Java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, AWS Lambda, Script </w:t>
            </w:r>
            <w:r w:rsidR="00275BEE">
              <w:rPr>
                <w:rFonts w:eastAsia="Times New Roman" w:cs="Times New Roman"/>
                <w:color w:val="000000"/>
                <w:kern w:val="0"/>
                <w:lang w:eastAsia="en-US"/>
              </w:rPr>
              <w:t>Includes</w:t>
            </w:r>
            <w:r w:rsidR="000013E7"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 Vault, 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 xml:space="preserve">Flow Designer, Integration Hub, MID </w:t>
            </w:r>
            <w:r w:rsidR="00D321FF">
              <w:rPr>
                <w:rFonts w:eastAsia="Times New Roman" w:cs="Times New Roman"/>
                <w:color w:val="000000"/>
                <w:kern w:val="0"/>
                <w:lang w:eastAsia="en-US"/>
              </w:rPr>
              <w:t>Server, CMDB</w:t>
            </w:r>
            <w:r>
              <w:rPr>
                <w:rFonts w:eastAsia="Times New Roman" w:cs="Times New Roman"/>
                <w:color w:val="000000"/>
                <w:kern w:val="0"/>
                <w:lang w:eastAsia="en-US"/>
              </w:rPr>
              <w:t>.</w:t>
            </w:r>
          </w:p>
          <w:p w:rsidR="00D87ECF" w:rsidP="00DA627B" w14:paraId="3B80CDBB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714E15" w:rsidP="00214EC8" w14:paraId="7A0DDF4C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163074" w:rsidP="00214EC8" w14:paraId="4FD421F0" w14:textId="77777777">
            <w:pPr>
              <w:pStyle w:val="ResumeText"/>
              <w:rPr>
                <w:rFonts w:eastAsia="Times New Roman" w:cs="Times New Roman"/>
                <w:color w:val="000000"/>
                <w:kern w:val="0"/>
                <w:lang w:eastAsia="en-US"/>
              </w:rPr>
            </w:pPr>
          </w:p>
          <w:p w:rsidR="007150A9" w:rsidRPr="004A34BC" w:rsidP="00CE5735" w14:paraId="2F21B9A1" w14:textId="13231C7D">
            <w:pPr>
              <w:pStyle w:val="ResumeText"/>
              <w:rPr>
                <w:color w:val="000000"/>
              </w:rPr>
            </w:pPr>
          </w:p>
        </w:tc>
      </w:tr>
      <w:tr w14:paraId="12CEDEFD" w14:textId="77777777" w:rsidTr="00F87CE7">
        <w:tblPrEx>
          <w:tblW w:w="5388" w:type="pct"/>
          <w:tblLook w:val="04A0"/>
        </w:tblPrEx>
        <w:trPr>
          <w:trHeight w:val="1572"/>
        </w:trPr>
        <w:tc>
          <w:tcPr>
            <w:tcW w:w="1849" w:type="dxa"/>
          </w:tcPr>
          <w:p w:rsidR="002C42BC" w14:paraId="61494B7B" w14:textId="77777777">
            <w:pPr>
              <w:pStyle w:val="Heading1"/>
            </w:pPr>
            <w:r>
              <w:t>personal information</w:t>
            </w:r>
          </w:p>
        </w:tc>
        <w:tc>
          <w:tcPr>
            <w:tcW w:w="221" w:type="dxa"/>
          </w:tcPr>
          <w:p w:rsidR="002C42BC" w14:paraId="53E19B9A" w14:textId="77777777"/>
        </w:tc>
        <w:tc>
          <w:tcPr>
            <w:tcW w:w="8792" w:type="dxa"/>
          </w:tcPr>
          <w:p w:rsidR="007234A6" w:rsidP="007234A6" w14:paraId="5FA6BDC8" w14:textId="77777777">
            <w:pPr>
              <w:pStyle w:val="ResumeTex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2"/>
                <w:lang w:val="hr-HR" w:eastAsia="en-US"/>
              </w:rPr>
            </w:pP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>Nationality</w:t>
            </w: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ab/>
              <w:t>:</w:t>
            </w:r>
            <w:r w:rsidRPr="007234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2"/>
                <w:lang w:val="hr-HR" w:eastAsia="en-US"/>
              </w:rPr>
              <w:tab/>
            </w:r>
            <w:r w:rsidRPr="007234A6">
              <w:rPr>
                <w:rFonts w:eastAsia="Times New Roman" w:cs="Times New Roman"/>
                <w:color w:val="000000"/>
                <w:kern w:val="0"/>
                <w:lang w:val="hr-HR" w:eastAsia="en-US"/>
              </w:rPr>
              <w:t>Indian</w:t>
            </w:r>
          </w:p>
          <w:p w:rsidR="007234A6" w:rsidP="007234A6" w14:paraId="1ACB8790" w14:textId="77777777">
            <w:pPr>
              <w:pStyle w:val="ResumeTex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2"/>
                <w:lang w:val="hr-HR" w:eastAsia="en-US"/>
              </w:rPr>
            </w:pP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>Marital Status</w:t>
            </w: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ab/>
              <w:t>:</w:t>
            </w:r>
            <w:r w:rsidRPr="007234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2"/>
                <w:lang w:val="hr-HR" w:eastAsia="en-US"/>
              </w:rPr>
              <w:tab/>
            </w:r>
            <w:r w:rsidR="003B122E">
              <w:rPr>
                <w:rFonts w:eastAsia="Times New Roman" w:cs="Times New Roman"/>
                <w:color w:val="000000"/>
                <w:kern w:val="0"/>
                <w:lang w:val="hr-HR" w:eastAsia="en-US"/>
              </w:rPr>
              <w:t>Married</w:t>
            </w:r>
          </w:p>
          <w:p w:rsidR="002C42BC" w:rsidP="007234A6" w14:paraId="0D1C53FE" w14:textId="77777777">
            <w:pPr>
              <w:pStyle w:val="ResumeText"/>
            </w:pP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>Languages Known</w:t>
            </w:r>
            <w:r w:rsidRPr="007234A6">
              <w:rPr>
                <w:rFonts w:eastAsia="Times New Roman" w:asciiTheme="majorHAnsi" w:hAnsiTheme="majorHAnsi" w:cs="Times New Roman"/>
                <w:b/>
                <w:color w:val="000000"/>
                <w:kern w:val="0"/>
                <w:lang w:val="hr-HR" w:eastAsia="en-US"/>
              </w:rPr>
              <w:tab/>
              <w:t>:</w:t>
            </w:r>
            <w:r w:rsidRPr="007234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2"/>
                <w:lang w:val="hr-HR" w:eastAsia="en-US"/>
              </w:rPr>
              <w:tab/>
            </w:r>
            <w:r w:rsidRPr="007234A6">
              <w:rPr>
                <w:rFonts w:eastAsia="Times New Roman" w:cs="Times New Roman"/>
                <w:color w:val="000000"/>
                <w:kern w:val="0"/>
                <w:lang w:val="hr-HR" w:eastAsia="en-US"/>
              </w:rPr>
              <w:t>English, Telugu and Hindi</w:t>
            </w:r>
          </w:p>
        </w:tc>
      </w:tr>
      <w:tr w14:paraId="63112084" w14:textId="77777777" w:rsidTr="00F87CE7">
        <w:tblPrEx>
          <w:tblW w:w="5388" w:type="pct"/>
          <w:tblLook w:val="04A0"/>
        </w:tblPrEx>
        <w:trPr>
          <w:trHeight w:val="587"/>
        </w:trPr>
        <w:tc>
          <w:tcPr>
            <w:tcW w:w="1849" w:type="dxa"/>
          </w:tcPr>
          <w:p w:rsidR="002C42BC" w14:paraId="254D4DBA" w14:textId="77777777">
            <w:pPr>
              <w:pStyle w:val="Heading1"/>
            </w:pPr>
          </w:p>
        </w:tc>
        <w:tc>
          <w:tcPr>
            <w:tcW w:w="221" w:type="dxa"/>
          </w:tcPr>
          <w:p w:rsidR="002C42BC" w14:paraId="21ABACCB" w14:textId="77777777"/>
        </w:tc>
        <w:tc>
          <w:tcPr>
            <w:tcW w:w="8792" w:type="dxa"/>
          </w:tcPr>
          <w:p w:rsidR="002C42BC" w14:paraId="5210A184" w14:textId="77777777"/>
        </w:tc>
      </w:tr>
    </w:tbl>
    <w:p w:rsidR="002C42BC" w:rsidP="008672C1" w14:paraId="23194072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 w:rsidSect="00627A2C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6B92" w14:paraId="2A089C3E" w14:textId="77777777">
    <w:pPr>
      <w:pStyle w:val="Footer"/>
    </w:pPr>
    <w:r>
      <w:t xml:space="preserve">Page </w:t>
    </w:r>
    <w:r w:rsidR="00A309CC">
      <w:fldChar w:fldCharType="begin"/>
    </w:r>
    <w:r>
      <w:instrText xml:space="preserve"> PAGE </w:instrText>
    </w:r>
    <w:r w:rsidR="00A309CC">
      <w:fldChar w:fldCharType="separate"/>
    </w:r>
    <w:r w:rsidR="0064536E">
      <w:rPr>
        <w:noProof/>
      </w:rPr>
      <w:t>7</w:t>
    </w:r>
    <w:r w:rsidR="00A309CC"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AA2536"/>
    <w:multiLevelType w:val="hybridMultilevel"/>
    <w:tmpl w:val="23F4A60A"/>
    <w:lvl w:ilvl="0">
      <w:start w:val="6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5B0D16"/>
    <w:multiLevelType w:val="hybridMultilevel"/>
    <w:tmpl w:val="909C4B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AA3667"/>
    <w:multiLevelType w:val="hybridMultilevel"/>
    <w:tmpl w:val="809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629586D"/>
    <w:multiLevelType w:val="hybridMultilevel"/>
    <w:tmpl w:val="E3CE19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831AD5"/>
    <w:multiLevelType w:val="hybridMultilevel"/>
    <w:tmpl w:val="7AE4FA9C"/>
    <w:lvl w:ilvl="0">
      <w:start w:val="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D2"/>
    <w:rsid w:val="000013E7"/>
    <w:rsid w:val="0000679C"/>
    <w:rsid w:val="00007678"/>
    <w:rsid w:val="00007985"/>
    <w:rsid w:val="000109A5"/>
    <w:rsid w:val="00012C08"/>
    <w:rsid w:val="0001612A"/>
    <w:rsid w:val="00021FFC"/>
    <w:rsid w:val="00024DA6"/>
    <w:rsid w:val="000257F2"/>
    <w:rsid w:val="00026D63"/>
    <w:rsid w:val="00026FE0"/>
    <w:rsid w:val="00027DAC"/>
    <w:rsid w:val="000307D8"/>
    <w:rsid w:val="00032635"/>
    <w:rsid w:val="000329DB"/>
    <w:rsid w:val="000337C9"/>
    <w:rsid w:val="0003589C"/>
    <w:rsid w:val="000420C0"/>
    <w:rsid w:val="000441CC"/>
    <w:rsid w:val="00047515"/>
    <w:rsid w:val="000531AA"/>
    <w:rsid w:val="00060F10"/>
    <w:rsid w:val="00062094"/>
    <w:rsid w:val="00062804"/>
    <w:rsid w:val="00062E7F"/>
    <w:rsid w:val="00063F3F"/>
    <w:rsid w:val="000662F0"/>
    <w:rsid w:val="00066DF7"/>
    <w:rsid w:val="00076DB4"/>
    <w:rsid w:val="00082083"/>
    <w:rsid w:val="00090031"/>
    <w:rsid w:val="0009230F"/>
    <w:rsid w:val="00094164"/>
    <w:rsid w:val="00094843"/>
    <w:rsid w:val="0009582C"/>
    <w:rsid w:val="000960C3"/>
    <w:rsid w:val="000A19CC"/>
    <w:rsid w:val="000A6056"/>
    <w:rsid w:val="000B2CC9"/>
    <w:rsid w:val="000B6249"/>
    <w:rsid w:val="000C47A1"/>
    <w:rsid w:val="000C6113"/>
    <w:rsid w:val="000D02A3"/>
    <w:rsid w:val="000E3A18"/>
    <w:rsid w:val="000F10C0"/>
    <w:rsid w:val="000F1C1A"/>
    <w:rsid w:val="000F2C9E"/>
    <w:rsid w:val="000F580B"/>
    <w:rsid w:val="00102742"/>
    <w:rsid w:val="001034FA"/>
    <w:rsid w:val="00104E85"/>
    <w:rsid w:val="001063ED"/>
    <w:rsid w:val="00106FB3"/>
    <w:rsid w:val="001074D2"/>
    <w:rsid w:val="00111081"/>
    <w:rsid w:val="00112E84"/>
    <w:rsid w:val="001130FE"/>
    <w:rsid w:val="0011455C"/>
    <w:rsid w:val="001170B8"/>
    <w:rsid w:val="00120EDA"/>
    <w:rsid w:val="001279EA"/>
    <w:rsid w:val="001345C7"/>
    <w:rsid w:val="00143578"/>
    <w:rsid w:val="001439D6"/>
    <w:rsid w:val="00152220"/>
    <w:rsid w:val="00152564"/>
    <w:rsid w:val="001579EB"/>
    <w:rsid w:val="001622DE"/>
    <w:rsid w:val="00163074"/>
    <w:rsid w:val="00164539"/>
    <w:rsid w:val="00164C9C"/>
    <w:rsid w:val="00166DA5"/>
    <w:rsid w:val="00166E62"/>
    <w:rsid w:val="00170AAB"/>
    <w:rsid w:val="00170F1D"/>
    <w:rsid w:val="00171325"/>
    <w:rsid w:val="00176EF7"/>
    <w:rsid w:val="00177B80"/>
    <w:rsid w:val="001812CC"/>
    <w:rsid w:val="00181730"/>
    <w:rsid w:val="00181AF7"/>
    <w:rsid w:val="00182199"/>
    <w:rsid w:val="00182630"/>
    <w:rsid w:val="00184610"/>
    <w:rsid w:val="00185329"/>
    <w:rsid w:val="00185C3F"/>
    <w:rsid w:val="00186799"/>
    <w:rsid w:val="00190FDF"/>
    <w:rsid w:val="001917AC"/>
    <w:rsid w:val="0019239A"/>
    <w:rsid w:val="001937CA"/>
    <w:rsid w:val="001A0956"/>
    <w:rsid w:val="001A0AB9"/>
    <w:rsid w:val="001A0CD5"/>
    <w:rsid w:val="001A0D73"/>
    <w:rsid w:val="001A5E9D"/>
    <w:rsid w:val="001B432C"/>
    <w:rsid w:val="001B74EB"/>
    <w:rsid w:val="001C10D5"/>
    <w:rsid w:val="001C125D"/>
    <w:rsid w:val="001C6753"/>
    <w:rsid w:val="001D23FB"/>
    <w:rsid w:val="001D2FDA"/>
    <w:rsid w:val="001D3E7C"/>
    <w:rsid w:val="001E77A5"/>
    <w:rsid w:val="001F48D4"/>
    <w:rsid w:val="002003D4"/>
    <w:rsid w:val="00201ECD"/>
    <w:rsid w:val="00202C53"/>
    <w:rsid w:val="00203663"/>
    <w:rsid w:val="0020547B"/>
    <w:rsid w:val="002135F4"/>
    <w:rsid w:val="00214EC8"/>
    <w:rsid w:val="00215793"/>
    <w:rsid w:val="0021616F"/>
    <w:rsid w:val="0021741F"/>
    <w:rsid w:val="00217A0A"/>
    <w:rsid w:val="00217E4C"/>
    <w:rsid w:val="002245B5"/>
    <w:rsid w:val="002279E4"/>
    <w:rsid w:val="00231D21"/>
    <w:rsid w:val="00233F1E"/>
    <w:rsid w:val="002414BC"/>
    <w:rsid w:val="002517DB"/>
    <w:rsid w:val="002563B8"/>
    <w:rsid w:val="00256B9E"/>
    <w:rsid w:val="00263A1E"/>
    <w:rsid w:val="00263FB3"/>
    <w:rsid w:val="00265BC6"/>
    <w:rsid w:val="00265DA5"/>
    <w:rsid w:val="00270164"/>
    <w:rsid w:val="00271784"/>
    <w:rsid w:val="002717C2"/>
    <w:rsid w:val="002718ED"/>
    <w:rsid w:val="00272354"/>
    <w:rsid w:val="0027458A"/>
    <w:rsid w:val="002746A3"/>
    <w:rsid w:val="0027580A"/>
    <w:rsid w:val="00275BEE"/>
    <w:rsid w:val="00276C00"/>
    <w:rsid w:val="00276F47"/>
    <w:rsid w:val="0028061D"/>
    <w:rsid w:val="00283180"/>
    <w:rsid w:val="00284222"/>
    <w:rsid w:val="00284B9D"/>
    <w:rsid w:val="002870CF"/>
    <w:rsid w:val="00293B6E"/>
    <w:rsid w:val="00293C06"/>
    <w:rsid w:val="00293F99"/>
    <w:rsid w:val="002946FD"/>
    <w:rsid w:val="00295B3F"/>
    <w:rsid w:val="00297669"/>
    <w:rsid w:val="002A040F"/>
    <w:rsid w:val="002A1C9B"/>
    <w:rsid w:val="002A6F7C"/>
    <w:rsid w:val="002B127C"/>
    <w:rsid w:val="002B21BF"/>
    <w:rsid w:val="002B3D11"/>
    <w:rsid w:val="002B6DCD"/>
    <w:rsid w:val="002B7A28"/>
    <w:rsid w:val="002B7EF7"/>
    <w:rsid w:val="002C00F4"/>
    <w:rsid w:val="002C42BC"/>
    <w:rsid w:val="002D132F"/>
    <w:rsid w:val="002D1F94"/>
    <w:rsid w:val="002D57A8"/>
    <w:rsid w:val="002D74D7"/>
    <w:rsid w:val="002E3FDB"/>
    <w:rsid w:val="002E4C4E"/>
    <w:rsid w:val="002E7BAA"/>
    <w:rsid w:val="002F2D29"/>
    <w:rsid w:val="002F3C28"/>
    <w:rsid w:val="00302F80"/>
    <w:rsid w:val="00303920"/>
    <w:rsid w:val="003042CE"/>
    <w:rsid w:val="003072DA"/>
    <w:rsid w:val="00307ACE"/>
    <w:rsid w:val="00312024"/>
    <w:rsid w:val="003121E4"/>
    <w:rsid w:val="00312D70"/>
    <w:rsid w:val="00312D7A"/>
    <w:rsid w:val="00315E38"/>
    <w:rsid w:val="00316DF4"/>
    <w:rsid w:val="003200A4"/>
    <w:rsid w:val="003273D2"/>
    <w:rsid w:val="003355B4"/>
    <w:rsid w:val="003412DC"/>
    <w:rsid w:val="00341D03"/>
    <w:rsid w:val="00342B6F"/>
    <w:rsid w:val="00344701"/>
    <w:rsid w:val="00347E96"/>
    <w:rsid w:val="00351219"/>
    <w:rsid w:val="0035447F"/>
    <w:rsid w:val="0035472B"/>
    <w:rsid w:val="00356C8B"/>
    <w:rsid w:val="003576F8"/>
    <w:rsid w:val="00361B56"/>
    <w:rsid w:val="00363C93"/>
    <w:rsid w:val="003726FA"/>
    <w:rsid w:val="00383011"/>
    <w:rsid w:val="00386B44"/>
    <w:rsid w:val="00387AC1"/>
    <w:rsid w:val="00393B86"/>
    <w:rsid w:val="00394859"/>
    <w:rsid w:val="00394FB2"/>
    <w:rsid w:val="00396D69"/>
    <w:rsid w:val="003A118D"/>
    <w:rsid w:val="003A5F0A"/>
    <w:rsid w:val="003A6E34"/>
    <w:rsid w:val="003B122E"/>
    <w:rsid w:val="003B1A58"/>
    <w:rsid w:val="003B4EA1"/>
    <w:rsid w:val="003C5D4B"/>
    <w:rsid w:val="003C67EC"/>
    <w:rsid w:val="003D15D7"/>
    <w:rsid w:val="003D15FF"/>
    <w:rsid w:val="003E176B"/>
    <w:rsid w:val="003E4162"/>
    <w:rsid w:val="003E4E96"/>
    <w:rsid w:val="003E7697"/>
    <w:rsid w:val="003F3720"/>
    <w:rsid w:val="003F54D3"/>
    <w:rsid w:val="003F6A37"/>
    <w:rsid w:val="004054AC"/>
    <w:rsid w:val="00407453"/>
    <w:rsid w:val="00414819"/>
    <w:rsid w:val="004207C2"/>
    <w:rsid w:val="00423494"/>
    <w:rsid w:val="00426FEF"/>
    <w:rsid w:val="00432D5E"/>
    <w:rsid w:val="00432E82"/>
    <w:rsid w:val="00436792"/>
    <w:rsid w:val="00437C43"/>
    <w:rsid w:val="0044069C"/>
    <w:rsid w:val="004420C1"/>
    <w:rsid w:val="0044627F"/>
    <w:rsid w:val="00446436"/>
    <w:rsid w:val="00446585"/>
    <w:rsid w:val="0044661E"/>
    <w:rsid w:val="004469CF"/>
    <w:rsid w:val="0044782E"/>
    <w:rsid w:val="00450BC2"/>
    <w:rsid w:val="00457FBB"/>
    <w:rsid w:val="0046156A"/>
    <w:rsid w:val="00464919"/>
    <w:rsid w:val="004652C3"/>
    <w:rsid w:val="00465E9B"/>
    <w:rsid w:val="004707F1"/>
    <w:rsid w:val="00470E75"/>
    <w:rsid w:val="00472815"/>
    <w:rsid w:val="0047317B"/>
    <w:rsid w:val="00473BCB"/>
    <w:rsid w:val="00475C86"/>
    <w:rsid w:val="004864C7"/>
    <w:rsid w:val="00490479"/>
    <w:rsid w:val="004915B9"/>
    <w:rsid w:val="00491B2A"/>
    <w:rsid w:val="00494D4C"/>
    <w:rsid w:val="004A34BC"/>
    <w:rsid w:val="004B1839"/>
    <w:rsid w:val="004B3D23"/>
    <w:rsid w:val="004B49FC"/>
    <w:rsid w:val="004C1009"/>
    <w:rsid w:val="004D0960"/>
    <w:rsid w:val="004D1978"/>
    <w:rsid w:val="004D6FE7"/>
    <w:rsid w:val="004E0D96"/>
    <w:rsid w:val="004E2A0C"/>
    <w:rsid w:val="004E71AC"/>
    <w:rsid w:val="004E7BE4"/>
    <w:rsid w:val="004F0B26"/>
    <w:rsid w:val="004F430E"/>
    <w:rsid w:val="004F60AA"/>
    <w:rsid w:val="004F651A"/>
    <w:rsid w:val="004F74BC"/>
    <w:rsid w:val="00502B96"/>
    <w:rsid w:val="00503AFE"/>
    <w:rsid w:val="0050411A"/>
    <w:rsid w:val="0050428D"/>
    <w:rsid w:val="00504CE8"/>
    <w:rsid w:val="00504E6A"/>
    <w:rsid w:val="00514DCA"/>
    <w:rsid w:val="005156C7"/>
    <w:rsid w:val="00523488"/>
    <w:rsid w:val="0052376F"/>
    <w:rsid w:val="0052554B"/>
    <w:rsid w:val="005269AE"/>
    <w:rsid w:val="00531EE8"/>
    <w:rsid w:val="0053272B"/>
    <w:rsid w:val="0053448F"/>
    <w:rsid w:val="00543F5D"/>
    <w:rsid w:val="00546F37"/>
    <w:rsid w:val="00553484"/>
    <w:rsid w:val="00563098"/>
    <w:rsid w:val="00563720"/>
    <w:rsid w:val="00567F7E"/>
    <w:rsid w:val="005736D2"/>
    <w:rsid w:val="005839C6"/>
    <w:rsid w:val="00587674"/>
    <w:rsid w:val="005951A5"/>
    <w:rsid w:val="005A0019"/>
    <w:rsid w:val="005A148D"/>
    <w:rsid w:val="005A1A82"/>
    <w:rsid w:val="005A23D6"/>
    <w:rsid w:val="005A5A14"/>
    <w:rsid w:val="005A79D2"/>
    <w:rsid w:val="005B1151"/>
    <w:rsid w:val="005B2AEE"/>
    <w:rsid w:val="005B397F"/>
    <w:rsid w:val="005B4B08"/>
    <w:rsid w:val="005C05B2"/>
    <w:rsid w:val="005C095A"/>
    <w:rsid w:val="005C2656"/>
    <w:rsid w:val="005C2B68"/>
    <w:rsid w:val="005C31FD"/>
    <w:rsid w:val="005C3BA4"/>
    <w:rsid w:val="005D0825"/>
    <w:rsid w:val="005D4078"/>
    <w:rsid w:val="005D5748"/>
    <w:rsid w:val="005D5E94"/>
    <w:rsid w:val="005D6324"/>
    <w:rsid w:val="005E2A0A"/>
    <w:rsid w:val="005F4128"/>
    <w:rsid w:val="005F6E6A"/>
    <w:rsid w:val="0060012F"/>
    <w:rsid w:val="0060163D"/>
    <w:rsid w:val="006040C0"/>
    <w:rsid w:val="00605A4C"/>
    <w:rsid w:val="00607628"/>
    <w:rsid w:val="00611AAF"/>
    <w:rsid w:val="00615479"/>
    <w:rsid w:val="0062089F"/>
    <w:rsid w:val="00627917"/>
    <w:rsid w:val="00627A2C"/>
    <w:rsid w:val="00634C4E"/>
    <w:rsid w:val="006358F1"/>
    <w:rsid w:val="00636914"/>
    <w:rsid w:val="00640CC1"/>
    <w:rsid w:val="00641C74"/>
    <w:rsid w:val="006423C7"/>
    <w:rsid w:val="0064493F"/>
    <w:rsid w:val="0064536E"/>
    <w:rsid w:val="00645574"/>
    <w:rsid w:val="0065016E"/>
    <w:rsid w:val="00650633"/>
    <w:rsid w:val="00654FE2"/>
    <w:rsid w:val="006677FF"/>
    <w:rsid w:val="00674EAD"/>
    <w:rsid w:val="00686C39"/>
    <w:rsid w:val="00687DD4"/>
    <w:rsid w:val="00691242"/>
    <w:rsid w:val="00691BFD"/>
    <w:rsid w:val="006920EF"/>
    <w:rsid w:val="00693E07"/>
    <w:rsid w:val="0069764A"/>
    <w:rsid w:val="006A06F5"/>
    <w:rsid w:val="006A239A"/>
    <w:rsid w:val="006A4200"/>
    <w:rsid w:val="006A7641"/>
    <w:rsid w:val="006B0B20"/>
    <w:rsid w:val="006B23B0"/>
    <w:rsid w:val="006D35C7"/>
    <w:rsid w:val="006D7C7F"/>
    <w:rsid w:val="006E1AB1"/>
    <w:rsid w:val="006F3F00"/>
    <w:rsid w:val="006F4AFD"/>
    <w:rsid w:val="007021D8"/>
    <w:rsid w:val="007059A4"/>
    <w:rsid w:val="007108E0"/>
    <w:rsid w:val="00714E15"/>
    <w:rsid w:val="007150A9"/>
    <w:rsid w:val="007234A6"/>
    <w:rsid w:val="00724F8D"/>
    <w:rsid w:val="0072563B"/>
    <w:rsid w:val="00731A5E"/>
    <w:rsid w:val="007458BC"/>
    <w:rsid w:val="007507C6"/>
    <w:rsid w:val="007525FC"/>
    <w:rsid w:val="007535A4"/>
    <w:rsid w:val="00755B50"/>
    <w:rsid w:val="007562B2"/>
    <w:rsid w:val="0077192B"/>
    <w:rsid w:val="00771C15"/>
    <w:rsid w:val="00771EAC"/>
    <w:rsid w:val="0077607B"/>
    <w:rsid w:val="0077796D"/>
    <w:rsid w:val="00777D08"/>
    <w:rsid w:val="0078141D"/>
    <w:rsid w:val="007909F6"/>
    <w:rsid w:val="00790E60"/>
    <w:rsid w:val="00793909"/>
    <w:rsid w:val="00797E26"/>
    <w:rsid w:val="007A035B"/>
    <w:rsid w:val="007A0D42"/>
    <w:rsid w:val="007A5D89"/>
    <w:rsid w:val="007A6385"/>
    <w:rsid w:val="007B1925"/>
    <w:rsid w:val="007B4956"/>
    <w:rsid w:val="007B6A68"/>
    <w:rsid w:val="007C6DE3"/>
    <w:rsid w:val="007C7167"/>
    <w:rsid w:val="007D0B1C"/>
    <w:rsid w:val="007D2A42"/>
    <w:rsid w:val="007D6275"/>
    <w:rsid w:val="007E371A"/>
    <w:rsid w:val="007F4FA8"/>
    <w:rsid w:val="0080150C"/>
    <w:rsid w:val="00806457"/>
    <w:rsid w:val="00811147"/>
    <w:rsid w:val="00813DA9"/>
    <w:rsid w:val="0082199F"/>
    <w:rsid w:val="0082599B"/>
    <w:rsid w:val="00825DB4"/>
    <w:rsid w:val="00831DF1"/>
    <w:rsid w:val="00832862"/>
    <w:rsid w:val="008329B5"/>
    <w:rsid w:val="00833819"/>
    <w:rsid w:val="00835586"/>
    <w:rsid w:val="00840FB7"/>
    <w:rsid w:val="008430BC"/>
    <w:rsid w:val="00846D3B"/>
    <w:rsid w:val="00850918"/>
    <w:rsid w:val="008529DF"/>
    <w:rsid w:val="008573D2"/>
    <w:rsid w:val="00860A56"/>
    <w:rsid w:val="008610F4"/>
    <w:rsid w:val="00862607"/>
    <w:rsid w:val="00863C73"/>
    <w:rsid w:val="008672C1"/>
    <w:rsid w:val="008725EB"/>
    <w:rsid w:val="00877DB4"/>
    <w:rsid w:val="008817D5"/>
    <w:rsid w:val="008838C4"/>
    <w:rsid w:val="00884D7F"/>
    <w:rsid w:val="00885205"/>
    <w:rsid w:val="00886B5C"/>
    <w:rsid w:val="008878A9"/>
    <w:rsid w:val="00890965"/>
    <w:rsid w:val="008911C0"/>
    <w:rsid w:val="00891639"/>
    <w:rsid w:val="00895212"/>
    <w:rsid w:val="008A40E4"/>
    <w:rsid w:val="008A52A4"/>
    <w:rsid w:val="008A60C3"/>
    <w:rsid w:val="008B24E6"/>
    <w:rsid w:val="008B4AA0"/>
    <w:rsid w:val="008B5C1C"/>
    <w:rsid w:val="008C276E"/>
    <w:rsid w:val="008C360E"/>
    <w:rsid w:val="008D31A2"/>
    <w:rsid w:val="008D3FA5"/>
    <w:rsid w:val="008E1850"/>
    <w:rsid w:val="008E5CDE"/>
    <w:rsid w:val="008E62DF"/>
    <w:rsid w:val="008E667B"/>
    <w:rsid w:val="00903806"/>
    <w:rsid w:val="0090575B"/>
    <w:rsid w:val="0090782E"/>
    <w:rsid w:val="009109E1"/>
    <w:rsid w:val="00915899"/>
    <w:rsid w:val="009170C6"/>
    <w:rsid w:val="00921ADA"/>
    <w:rsid w:val="00923563"/>
    <w:rsid w:val="00923AE0"/>
    <w:rsid w:val="0092505C"/>
    <w:rsid w:val="00926478"/>
    <w:rsid w:val="00927961"/>
    <w:rsid w:val="009279C8"/>
    <w:rsid w:val="00932CBB"/>
    <w:rsid w:val="00933314"/>
    <w:rsid w:val="00940B8E"/>
    <w:rsid w:val="00940D9E"/>
    <w:rsid w:val="00944595"/>
    <w:rsid w:val="0094560F"/>
    <w:rsid w:val="00946B23"/>
    <w:rsid w:val="009528E6"/>
    <w:rsid w:val="00955CF1"/>
    <w:rsid w:val="00956076"/>
    <w:rsid w:val="009566E0"/>
    <w:rsid w:val="00960C8F"/>
    <w:rsid w:val="009618F2"/>
    <w:rsid w:val="0096769B"/>
    <w:rsid w:val="00967C8E"/>
    <w:rsid w:val="00967E83"/>
    <w:rsid w:val="00971633"/>
    <w:rsid w:val="009729B8"/>
    <w:rsid w:val="00974BEB"/>
    <w:rsid w:val="0097508C"/>
    <w:rsid w:val="009804DF"/>
    <w:rsid w:val="00980C95"/>
    <w:rsid w:val="0098666E"/>
    <w:rsid w:val="0098691E"/>
    <w:rsid w:val="009903C8"/>
    <w:rsid w:val="0099046B"/>
    <w:rsid w:val="00990522"/>
    <w:rsid w:val="00995550"/>
    <w:rsid w:val="00996740"/>
    <w:rsid w:val="00996D8B"/>
    <w:rsid w:val="009A2842"/>
    <w:rsid w:val="009A3DBB"/>
    <w:rsid w:val="009A49C1"/>
    <w:rsid w:val="009A4A50"/>
    <w:rsid w:val="009A6B33"/>
    <w:rsid w:val="009A7CD1"/>
    <w:rsid w:val="009B0928"/>
    <w:rsid w:val="009B09BB"/>
    <w:rsid w:val="009B1D80"/>
    <w:rsid w:val="009C1F98"/>
    <w:rsid w:val="009C272B"/>
    <w:rsid w:val="009C33A9"/>
    <w:rsid w:val="009C4EEB"/>
    <w:rsid w:val="009D25B7"/>
    <w:rsid w:val="009D2A57"/>
    <w:rsid w:val="009D3768"/>
    <w:rsid w:val="009D4657"/>
    <w:rsid w:val="009D5DAE"/>
    <w:rsid w:val="009D610D"/>
    <w:rsid w:val="009D77E2"/>
    <w:rsid w:val="009D7FC6"/>
    <w:rsid w:val="009E52A0"/>
    <w:rsid w:val="009E7CB0"/>
    <w:rsid w:val="009F2D4A"/>
    <w:rsid w:val="009F2FE8"/>
    <w:rsid w:val="00A00328"/>
    <w:rsid w:val="00A014BC"/>
    <w:rsid w:val="00A0361F"/>
    <w:rsid w:val="00A03CAB"/>
    <w:rsid w:val="00A05877"/>
    <w:rsid w:val="00A05C26"/>
    <w:rsid w:val="00A06D5B"/>
    <w:rsid w:val="00A133E2"/>
    <w:rsid w:val="00A17786"/>
    <w:rsid w:val="00A22FDC"/>
    <w:rsid w:val="00A309CC"/>
    <w:rsid w:val="00A30E5E"/>
    <w:rsid w:val="00A31181"/>
    <w:rsid w:val="00A3262F"/>
    <w:rsid w:val="00A36B8C"/>
    <w:rsid w:val="00A36C48"/>
    <w:rsid w:val="00A37DF0"/>
    <w:rsid w:val="00A4292C"/>
    <w:rsid w:val="00A45842"/>
    <w:rsid w:val="00A54C3D"/>
    <w:rsid w:val="00A57172"/>
    <w:rsid w:val="00A66060"/>
    <w:rsid w:val="00A6712B"/>
    <w:rsid w:val="00A7431C"/>
    <w:rsid w:val="00A75195"/>
    <w:rsid w:val="00A81CDC"/>
    <w:rsid w:val="00A848E5"/>
    <w:rsid w:val="00A87FD9"/>
    <w:rsid w:val="00A908C8"/>
    <w:rsid w:val="00A90CC9"/>
    <w:rsid w:val="00AA1F56"/>
    <w:rsid w:val="00AA6C2E"/>
    <w:rsid w:val="00AA7ADF"/>
    <w:rsid w:val="00AB64FC"/>
    <w:rsid w:val="00AC6160"/>
    <w:rsid w:val="00AD02F0"/>
    <w:rsid w:val="00AD0FF2"/>
    <w:rsid w:val="00AD16AE"/>
    <w:rsid w:val="00AD17A3"/>
    <w:rsid w:val="00AD6CD0"/>
    <w:rsid w:val="00AD6F59"/>
    <w:rsid w:val="00AD7189"/>
    <w:rsid w:val="00AE08E3"/>
    <w:rsid w:val="00AE09D5"/>
    <w:rsid w:val="00AE14F2"/>
    <w:rsid w:val="00AF44B5"/>
    <w:rsid w:val="00AF75DA"/>
    <w:rsid w:val="00B01FB2"/>
    <w:rsid w:val="00B03F7C"/>
    <w:rsid w:val="00B07792"/>
    <w:rsid w:val="00B12EE4"/>
    <w:rsid w:val="00B1498F"/>
    <w:rsid w:val="00B22645"/>
    <w:rsid w:val="00B23D33"/>
    <w:rsid w:val="00B23ED0"/>
    <w:rsid w:val="00B242CA"/>
    <w:rsid w:val="00B26D74"/>
    <w:rsid w:val="00B3153E"/>
    <w:rsid w:val="00B349C3"/>
    <w:rsid w:val="00B35962"/>
    <w:rsid w:val="00B36A08"/>
    <w:rsid w:val="00B36E30"/>
    <w:rsid w:val="00B37F98"/>
    <w:rsid w:val="00B4065F"/>
    <w:rsid w:val="00B41CA9"/>
    <w:rsid w:val="00B43D1C"/>
    <w:rsid w:val="00B4413F"/>
    <w:rsid w:val="00B452A3"/>
    <w:rsid w:val="00B45B4D"/>
    <w:rsid w:val="00B46AF9"/>
    <w:rsid w:val="00B53436"/>
    <w:rsid w:val="00B54F46"/>
    <w:rsid w:val="00B57C00"/>
    <w:rsid w:val="00B7499C"/>
    <w:rsid w:val="00B74BBF"/>
    <w:rsid w:val="00B81E75"/>
    <w:rsid w:val="00B83DEA"/>
    <w:rsid w:val="00B8443E"/>
    <w:rsid w:val="00B857FF"/>
    <w:rsid w:val="00B8686B"/>
    <w:rsid w:val="00B91FA7"/>
    <w:rsid w:val="00B9225B"/>
    <w:rsid w:val="00B9356F"/>
    <w:rsid w:val="00B9360E"/>
    <w:rsid w:val="00B960C1"/>
    <w:rsid w:val="00B96591"/>
    <w:rsid w:val="00B96FBB"/>
    <w:rsid w:val="00BA1723"/>
    <w:rsid w:val="00BA55D1"/>
    <w:rsid w:val="00BA707F"/>
    <w:rsid w:val="00BB16AD"/>
    <w:rsid w:val="00BB37D3"/>
    <w:rsid w:val="00BB453F"/>
    <w:rsid w:val="00BB48EC"/>
    <w:rsid w:val="00BB55E2"/>
    <w:rsid w:val="00BB7D55"/>
    <w:rsid w:val="00BC3F0B"/>
    <w:rsid w:val="00BC682E"/>
    <w:rsid w:val="00BD3755"/>
    <w:rsid w:val="00BD70C9"/>
    <w:rsid w:val="00BD75FE"/>
    <w:rsid w:val="00BE0C55"/>
    <w:rsid w:val="00BE4EE0"/>
    <w:rsid w:val="00BE50DD"/>
    <w:rsid w:val="00BE709C"/>
    <w:rsid w:val="00BF33D7"/>
    <w:rsid w:val="00BF5EA5"/>
    <w:rsid w:val="00BF770A"/>
    <w:rsid w:val="00BF78B7"/>
    <w:rsid w:val="00C0248E"/>
    <w:rsid w:val="00C02D70"/>
    <w:rsid w:val="00C04D97"/>
    <w:rsid w:val="00C0671F"/>
    <w:rsid w:val="00C12551"/>
    <w:rsid w:val="00C13E07"/>
    <w:rsid w:val="00C16EB6"/>
    <w:rsid w:val="00C22D56"/>
    <w:rsid w:val="00C26A5B"/>
    <w:rsid w:val="00C26FD2"/>
    <w:rsid w:val="00C27BF6"/>
    <w:rsid w:val="00C30200"/>
    <w:rsid w:val="00C31960"/>
    <w:rsid w:val="00C329F2"/>
    <w:rsid w:val="00C34B86"/>
    <w:rsid w:val="00C35B3C"/>
    <w:rsid w:val="00C3768E"/>
    <w:rsid w:val="00C378F4"/>
    <w:rsid w:val="00C42AA8"/>
    <w:rsid w:val="00C4782F"/>
    <w:rsid w:val="00C506E8"/>
    <w:rsid w:val="00C6041E"/>
    <w:rsid w:val="00C6221F"/>
    <w:rsid w:val="00C6426A"/>
    <w:rsid w:val="00C64A2C"/>
    <w:rsid w:val="00C7336F"/>
    <w:rsid w:val="00C76EC0"/>
    <w:rsid w:val="00C81387"/>
    <w:rsid w:val="00C82191"/>
    <w:rsid w:val="00C86996"/>
    <w:rsid w:val="00C95E06"/>
    <w:rsid w:val="00C97AC6"/>
    <w:rsid w:val="00CA5257"/>
    <w:rsid w:val="00CA5AC3"/>
    <w:rsid w:val="00CA65D6"/>
    <w:rsid w:val="00CA6D38"/>
    <w:rsid w:val="00CB03FF"/>
    <w:rsid w:val="00CC18D9"/>
    <w:rsid w:val="00CC2265"/>
    <w:rsid w:val="00CC36FE"/>
    <w:rsid w:val="00CD2560"/>
    <w:rsid w:val="00CD3715"/>
    <w:rsid w:val="00CD3A90"/>
    <w:rsid w:val="00CD3C48"/>
    <w:rsid w:val="00CD5A50"/>
    <w:rsid w:val="00CE5735"/>
    <w:rsid w:val="00CF4E76"/>
    <w:rsid w:val="00CF6E78"/>
    <w:rsid w:val="00CF7175"/>
    <w:rsid w:val="00D0104F"/>
    <w:rsid w:val="00D074A9"/>
    <w:rsid w:val="00D13539"/>
    <w:rsid w:val="00D13801"/>
    <w:rsid w:val="00D139C6"/>
    <w:rsid w:val="00D13B14"/>
    <w:rsid w:val="00D14316"/>
    <w:rsid w:val="00D1776F"/>
    <w:rsid w:val="00D20052"/>
    <w:rsid w:val="00D22B10"/>
    <w:rsid w:val="00D2408E"/>
    <w:rsid w:val="00D27541"/>
    <w:rsid w:val="00D27DE7"/>
    <w:rsid w:val="00D321FF"/>
    <w:rsid w:val="00D3232B"/>
    <w:rsid w:val="00D34F92"/>
    <w:rsid w:val="00D354AE"/>
    <w:rsid w:val="00D36A80"/>
    <w:rsid w:val="00D41942"/>
    <w:rsid w:val="00D44F1C"/>
    <w:rsid w:val="00D46153"/>
    <w:rsid w:val="00D53630"/>
    <w:rsid w:val="00D55201"/>
    <w:rsid w:val="00D57005"/>
    <w:rsid w:val="00D63DFF"/>
    <w:rsid w:val="00D720C4"/>
    <w:rsid w:val="00D74194"/>
    <w:rsid w:val="00D7709B"/>
    <w:rsid w:val="00D829B1"/>
    <w:rsid w:val="00D849FB"/>
    <w:rsid w:val="00D87ECF"/>
    <w:rsid w:val="00D91F76"/>
    <w:rsid w:val="00D95392"/>
    <w:rsid w:val="00D96170"/>
    <w:rsid w:val="00D97671"/>
    <w:rsid w:val="00D97BC0"/>
    <w:rsid w:val="00D97E71"/>
    <w:rsid w:val="00DA627B"/>
    <w:rsid w:val="00DC068F"/>
    <w:rsid w:val="00DC6595"/>
    <w:rsid w:val="00DD1B32"/>
    <w:rsid w:val="00DD4EB5"/>
    <w:rsid w:val="00DD4F97"/>
    <w:rsid w:val="00DD588B"/>
    <w:rsid w:val="00DE247F"/>
    <w:rsid w:val="00DE2B57"/>
    <w:rsid w:val="00DE353D"/>
    <w:rsid w:val="00DE4004"/>
    <w:rsid w:val="00DF18C4"/>
    <w:rsid w:val="00DF5B44"/>
    <w:rsid w:val="00DF77AA"/>
    <w:rsid w:val="00E11649"/>
    <w:rsid w:val="00E15D74"/>
    <w:rsid w:val="00E22687"/>
    <w:rsid w:val="00E30746"/>
    <w:rsid w:val="00E31871"/>
    <w:rsid w:val="00E324CA"/>
    <w:rsid w:val="00E41588"/>
    <w:rsid w:val="00E446B7"/>
    <w:rsid w:val="00E471DB"/>
    <w:rsid w:val="00E524AA"/>
    <w:rsid w:val="00E56B2A"/>
    <w:rsid w:val="00E56B92"/>
    <w:rsid w:val="00E56CAD"/>
    <w:rsid w:val="00E574BF"/>
    <w:rsid w:val="00E60A95"/>
    <w:rsid w:val="00E60E9A"/>
    <w:rsid w:val="00E626BF"/>
    <w:rsid w:val="00E71BE5"/>
    <w:rsid w:val="00E71E1A"/>
    <w:rsid w:val="00E72C52"/>
    <w:rsid w:val="00E7300F"/>
    <w:rsid w:val="00E756B1"/>
    <w:rsid w:val="00E75BC0"/>
    <w:rsid w:val="00E77981"/>
    <w:rsid w:val="00E812BB"/>
    <w:rsid w:val="00E82A49"/>
    <w:rsid w:val="00E843D2"/>
    <w:rsid w:val="00E93D1F"/>
    <w:rsid w:val="00E97B14"/>
    <w:rsid w:val="00EA2453"/>
    <w:rsid w:val="00EA6104"/>
    <w:rsid w:val="00EB5B27"/>
    <w:rsid w:val="00EB7115"/>
    <w:rsid w:val="00EC1396"/>
    <w:rsid w:val="00EC3AB2"/>
    <w:rsid w:val="00EC4AB3"/>
    <w:rsid w:val="00EC4AEC"/>
    <w:rsid w:val="00EC5AC2"/>
    <w:rsid w:val="00EC7197"/>
    <w:rsid w:val="00ED142A"/>
    <w:rsid w:val="00ED51F2"/>
    <w:rsid w:val="00EE4E5E"/>
    <w:rsid w:val="00EE4ECA"/>
    <w:rsid w:val="00EE538C"/>
    <w:rsid w:val="00EE7353"/>
    <w:rsid w:val="00EF186F"/>
    <w:rsid w:val="00EF4145"/>
    <w:rsid w:val="00EF6E80"/>
    <w:rsid w:val="00F00521"/>
    <w:rsid w:val="00F0067E"/>
    <w:rsid w:val="00F03B8F"/>
    <w:rsid w:val="00F03E8B"/>
    <w:rsid w:val="00F066E4"/>
    <w:rsid w:val="00F11F46"/>
    <w:rsid w:val="00F13914"/>
    <w:rsid w:val="00F26FE0"/>
    <w:rsid w:val="00F32175"/>
    <w:rsid w:val="00F32626"/>
    <w:rsid w:val="00F419A8"/>
    <w:rsid w:val="00F4340A"/>
    <w:rsid w:val="00F43E1B"/>
    <w:rsid w:val="00F44CCF"/>
    <w:rsid w:val="00F46F56"/>
    <w:rsid w:val="00F524A7"/>
    <w:rsid w:val="00F557F3"/>
    <w:rsid w:val="00F60A54"/>
    <w:rsid w:val="00F62255"/>
    <w:rsid w:val="00F629B5"/>
    <w:rsid w:val="00F62CC9"/>
    <w:rsid w:val="00F639A8"/>
    <w:rsid w:val="00F64948"/>
    <w:rsid w:val="00F6597C"/>
    <w:rsid w:val="00F70C58"/>
    <w:rsid w:val="00F744A6"/>
    <w:rsid w:val="00F74A68"/>
    <w:rsid w:val="00F75849"/>
    <w:rsid w:val="00F807A7"/>
    <w:rsid w:val="00F81248"/>
    <w:rsid w:val="00F837A8"/>
    <w:rsid w:val="00F8432D"/>
    <w:rsid w:val="00F85325"/>
    <w:rsid w:val="00F86AD6"/>
    <w:rsid w:val="00F87CE7"/>
    <w:rsid w:val="00F90D1A"/>
    <w:rsid w:val="00F93959"/>
    <w:rsid w:val="00F9538B"/>
    <w:rsid w:val="00F956DB"/>
    <w:rsid w:val="00F957F3"/>
    <w:rsid w:val="00FA2119"/>
    <w:rsid w:val="00FA2D86"/>
    <w:rsid w:val="00FA4712"/>
    <w:rsid w:val="00FA678E"/>
    <w:rsid w:val="00FB03B4"/>
    <w:rsid w:val="00FB33D1"/>
    <w:rsid w:val="00FB61EC"/>
    <w:rsid w:val="00FC15E5"/>
    <w:rsid w:val="00FC56E2"/>
    <w:rsid w:val="00FC62D7"/>
    <w:rsid w:val="00FC68D8"/>
    <w:rsid w:val="00FC6CBD"/>
    <w:rsid w:val="00FD1D43"/>
    <w:rsid w:val="00FE6689"/>
    <w:rsid w:val="00FF0DB5"/>
    <w:rsid w:val="00FF1CA4"/>
    <w:rsid w:val="00FF2FD8"/>
    <w:rsid w:val="00FF3739"/>
    <w:rsid w:val="00FF5FD2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78524AA-613A-2848-85D1-5C9A64A7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40C0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6040C0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040C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0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C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C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C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C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6040C0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6040C0"/>
    <w:rPr>
      <w:kern w:val="20"/>
    </w:rPr>
  </w:style>
  <w:style w:type="paragraph" w:styleId="Footer">
    <w:name w:val="footer"/>
    <w:basedOn w:val="Normal"/>
    <w:link w:val="FooterChar"/>
    <w:uiPriority w:val="2"/>
    <w:unhideWhenUsed/>
    <w:rsid w:val="006040C0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6040C0"/>
    <w:rPr>
      <w:kern w:val="20"/>
    </w:rPr>
  </w:style>
  <w:style w:type="paragraph" w:customStyle="1" w:styleId="ResumeText">
    <w:name w:val="Resume Text"/>
    <w:basedOn w:val="Normal"/>
    <w:qFormat/>
    <w:rsid w:val="006040C0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6040C0"/>
    <w:rPr>
      <w:color w:val="808080"/>
    </w:rPr>
  </w:style>
  <w:style w:type="table" w:styleId="TableGrid">
    <w:name w:val="Table Grid"/>
    <w:basedOn w:val="TableNormal"/>
    <w:uiPriority w:val="59"/>
    <w:rsid w:val="00604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6040C0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6040C0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040C0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C0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C0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C0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C0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C0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C0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6040C0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6040C0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6040C0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sid w:val="006040C0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6040C0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6040C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6040C0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6040C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6040C0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6040C0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6040C0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6040C0"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rsid w:val="006040C0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6040C0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7150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08E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8E0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730b2574ec94f0066784e126810c0f64134f4b0419514c4847440321091b5b58120b14071641595400435601514841481f0f2b561358191b195115495d0c00584e4209430247460c590858184508105042445b0c0f054e4108120211474a411b02154e49405d58380c4f0343421b0015061953444f530e18705c4458440321091b5b58170a100215485f5d1b4d58505045111b53505a09534b140c15041953156&amp;docType=docx" TargetMode="External" /><Relationship Id="rId9" Type="http://schemas.openxmlformats.org/officeDocument/2006/relationships/footer" Target="footer1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Vegi%20Arun\AppData\Roaming\Microsoft\Templates\Basic%20resume%20(Timeless%20design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B79E20E021814152863CC69FF9946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BF086-CEB3-4CD2-AE9F-7545129D8405}"/>
      </w:docPartPr>
      <w:docPartBody>
        <w:p w:rsidR="002A1C9B">
          <w:pPr>
            <w:pStyle w:val="B79E20E021814152863CC69FF9946DB7"/>
          </w:pPr>
          <w:r>
            <w:t>[Telephone]</w:t>
          </w:r>
        </w:p>
      </w:docPartBody>
    </w:docPart>
    <w:docPart>
      <w:docPartPr>
        <w:name w:val="2AD46A524F84457BB4C393964E4CF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8CC24-51DC-4E35-A98B-108BBC6CF77F}"/>
      </w:docPartPr>
      <w:docPartBody>
        <w:p w:rsidR="002A1C9B">
          <w:pPr>
            <w:pStyle w:val="2AD46A524F84457BB4C393964E4CF8CC"/>
          </w:pPr>
          <w:r>
            <w:t>[Website]</w:t>
          </w:r>
        </w:p>
      </w:docPartBody>
    </w:docPart>
    <w:docPart>
      <w:docPartPr>
        <w:name w:val="09A4332DFE4D46FBA9E4FD515436D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CB79C-0E15-422A-87D8-5379714E8D86}"/>
      </w:docPartPr>
      <w:docPartBody>
        <w:p w:rsidR="002A1C9B">
          <w:pPr>
            <w:pStyle w:val="09A4332DFE4D46FBA9E4FD515436DC98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863E7CAF746B47DD9F8320502AA2F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44171-B253-4B64-820C-B12C51D68ED8}"/>
      </w:docPartPr>
      <w:docPartBody>
        <w:p w:rsidR="002A1C9B">
          <w:pPr>
            <w:pStyle w:val="863E7CAF746B47DD9F8320502AA2F1FB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B90"/>
    <w:rsid w:val="0000591B"/>
    <w:rsid w:val="00007985"/>
    <w:rsid w:val="00011F8E"/>
    <w:rsid w:val="0002001F"/>
    <w:rsid w:val="00121D96"/>
    <w:rsid w:val="001A0AB9"/>
    <w:rsid w:val="001C11D8"/>
    <w:rsid w:val="00205A24"/>
    <w:rsid w:val="00231A85"/>
    <w:rsid w:val="00232E00"/>
    <w:rsid w:val="00291002"/>
    <w:rsid w:val="002A0FCA"/>
    <w:rsid w:val="002A1C9B"/>
    <w:rsid w:val="002B3DF9"/>
    <w:rsid w:val="003160A5"/>
    <w:rsid w:val="0035043E"/>
    <w:rsid w:val="00351219"/>
    <w:rsid w:val="003A4A98"/>
    <w:rsid w:val="003E0D89"/>
    <w:rsid w:val="00475C86"/>
    <w:rsid w:val="004864C7"/>
    <w:rsid w:val="004B0D93"/>
    <w:rsid w:val="004C0AC3"/>
    <w:rsid w:val="004E7BE4"/>
    <w:rsid w:val="00504CE8"/>
    <w:rsid w:val="0054221A"/>
    <w:rsid w:val="00546E6C"/>
    <w:rsid w:val="00565340"/>
    <w:rsid w:val="00570060"/>
    <w:rsid w:val="00582593"/>
    <w:rsid w:val="0058711E"/>
    <w:rsid w:val="005961A6"/>
    <w:rsid w:val="005A6652"/>
    <w:rsid w:val="005B7C1D"/>
    <w:rsid w:val="00652B90"/>
    <w:rsid w:val="006851A5"/>
    <w:rsid w:val="006A65C8"/>
    <w:rsid w:val="00724248"/>
    <w:rsid w:val="007740C9"/>
    <w:rsid w:val="007B4261"/>
    <w:rsid w:val="007C1055"/>
    <w:rsid w:val="007D0A49"/>
    <w:rsid w:val="008E0CD3"/>
    <w:rsid w:val="00925BF9"/>
    <w:rsid w:val="00965A8B"/>
    <w:rsid w:val="009E0A6C"/>
    <w:rsid w:val="00A02F22"/>
    <w:rsid w:val="00A5135C"/>
    <w:rsid w:val="00A5425C"/>
    <w:rsid w:val="00A86C56"/>
    <w:rsid w:val="00A951D3"/>
    <w:rsid w:val="00AA1D79"/>
    <w:rsid w:val="00AB1BBD"/>
    <w:rsid w:val="00AD6488"/>
    <w:rsid w:val="00AE08E3"/>
    <w:rsid w:val="00BA3229"/>
    <w:rsid w:val="00BB26A8"/>
    <w:rsid w:val="00BB7A8F"/>
    <w:rsid w:val="00BC2AA0"/>
    <w:rsid w:val="00BC2D50"/>
    <w:rsid w:val="00C34921"/>
    <w:rsid w:val="00C60234"/>
    <w:rsid w:val="00C713D9"/>
    <w:rsid w:val="00D07676"/>
    <w:rsid w:val="00D27541"/>
    <w:rsid w:val="00D4024C"/>
    <w:rsid w:val="00D52496"/>
    <w:rsid w:val="00D866B0"/>
    <w:rsid w:val="00D9150A"/>
    <w:rsid w:val="00D97BC0"/>
    <w:rsid w:val="00DA645E"/>
    <w:rsid w:val="00DB68E8"/>
    <w:rsid w:val="00E60BE9"/>
    <w:rsid w:val="00E8022C"/>
    <w:rsid w:val="00E93D1F"/>
    <w:rsid w:val="00EB3C82"/>
    <w:rsid w:val="00F13FCD"/>
    <w:rsid w:val="00F557F3"/>
    <w:rsid w:val="00F66855"/>
    <w:rsid w:val="00FD50F6"/>
    <w:rsid w:val="00FE71D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9E20E021814152863CC69FF9946DB7">
    <w:name w:val="B79E20E021814152863CC69FF9946DB7"/>
    <w:rsid w:val="002A1C9B"/>
  </w:style>
  <w:style w:type="paragraph" w:customStyle="1" w:styleId="2AD46A524F84457BB4C393964E4CF8CC">
    <w:name w:val="2AD46A524F84457BB4C393964E4CF8CC"/>
    <w:rsid w:val="002A1C9B"/>
  </w:style>
  <w:style w:type="character" w:styleId="Emphasis">
    <w:name w:val="Emphasis"/>
    <w:basedOn w:val="DefaultParagraphFont"/>
    <w:uiPriority w:val="2"/>
    <w:unhideWhenUsed/>
    <w:qFormat/>
    <w:rsid w:val="002A1C9B"/>
    <w:rPr>
      <w:color w:val="4472C4" w:themeColor="accent1"/>
    </w:rPr>
  </w:style>
  <w:style w:type="paragraph" w:customStyle="1" w:styleId="09A4332DFE4D46FBA9E4FD515436DC98">
    <w:name w:val="09A4332DFE4D46FBA9E4FD515436DC98"/>
    <w:rsid w:val="002A1C9B"/>
  </w:style>
  <w:style w:type="paragraph" w:customStyle="1" w:styleId="863E7CAF746B47DD9F8320502AA2F1FB">
    <w:name w:val="863E7CAF746B47DD9F8320502AA2F1FB"/>
    <w:rsid w:val="002A1C9B"/>
  </w:style>
  <w:style w:type="character" w:styleId="PlaceholderText">
    <w:name w:val="Placeholder Text"/>
    <w:basedOn w:val="DefaultParagraphFont"/>
    <w:uiPriority w:val="99"/>
    <w:semiHidden/>
    <w:rsid w:val="002A1C9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>+91-9866506696</CompanyPhone>
  <CompanyFax/>
  <CompanyEmail>talk2rajendrakalluri@gmail.com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25F33E-E049-3D46-8CE9-92F7420E4C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design).dotx</Template>
  <TotalTime>729</TotalTime>
  <Pages>4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Prasad kalluri</dc:creator>
  <cp:keywords>Email id:</cp:keywords>
  <cp:lastModifiedBy>Rajendra K</cp:lastModifiedBy>
  <cp:revision>767</cp:revision>
  <dcterms:created xsi:type="dcterms:W3CDTF">2014-07-31T13:51:00Z</dcterms:created>
  <dcterms:modified xsi:type="dcterms:W3CDTF">2026-06-19T04:54:00Z</dcterms:modified>
  <cp:category>Manikonda, Hyderabad-500089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