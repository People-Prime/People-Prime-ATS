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Ind w:w="284" w:type="dxa"/>
        <w:tblLook w:val="0000"/>
      </w:tblPr>
      <w:tblGrid>
        <w:gridCol w:w="5496"/>
        <w:gridCol w:w="3577"/>
      </w:tblGrid>
      <w:tr w14:paraId="2548DBB0" w14:textId="77777777">
        <w:tblPrEx>
          <w:tblW w:w="0" w:type="auto"/>
          <w:tblInd w:w="284" w:type="dxa"/>
          <w:tblLook w:val="0000"/>
        </w:tblPrEx>
        <w:trPr>
          <w:trHeight w:val="344"/>
        </w:trPr>
        <w:tc>
          <w:tcPr>
            <w:tcW w:w="5496" w:type="dxa"/>
          </w:tcPr>
          <w:p w:rsidR="00BB4565" w14:paraId="72023DD6" w14:textId="67B28487">
            <w:pPr>
              <w:pStyle w:val="Header"/>
              <w:spacing w:after="60"/>
              <w:rPr>
                <w:rFonts w:ascii="Arial" w:hAnsi="Arial" w:cs="Arial"/>
                <w:color w:val="000080"/>
                <w:sz w:val="24"/>
              </w:rPr>
            </w:pPr>
            <w:r>
              <w:rPr>
                <w:rFonts w:ascii="Arial" w:hAnsi="Arial" w:cs="Arial"/>
                <w:color w:val="000080"/>
                <w:sz w:val="24"/>
              </w:rPr>
              <w:t>Rishika</w:t>
            </w:r>
            <w:r w:rsidR="00022501">
              <w:rPr>
                <w:rFonts w:ascii="Arial" w:hAnsi="Arial" w:cs="Arial"/>
                <w:color w:val="000080"/>
                <w:sz w:val="24"/>
              </w:rPr>
              <w:t>.Y</w:t>
            </w:r>
          </w:p>
          <w:p w:rsidR="00D45B24" w:rsidRPr="00D45B24" w:rsidP="00D45B24" w14:paraId="26EF506C" w14:textId="533E8C20">
            <w:pPr>
              <w:pStyle w:val="Header"/>
              <w:spacing w:after="60"/>
              <w:rPr>
                <w:rFonts w:ascii="Arial" w:hAnsi="Arial" w:cs="Arial"/>
                <w:color w:val="000080"/>
                <w:sz w:val="24"/>
              </w:rPr>
            </w:pPr>
            <w:r w:rsidRPr="00D45B24">
              <w:rPr>
                <w:rFonts w:ascii="Arial" w:hAnsi="Arial" w:cs="Arial"/>
                <w:color w:val="000080"/>
                <w:sz w:val="24"/>
              </w:rPr>
              <w:t>Application Developer (.NET | React JS)</w:t>
            </w:r>
          </w:p>
          <w:p w:rsidR="00D45B24" w:rsidRPr="00D45B24" w:rsidP="00D45B24" w14:paraId="45ED0AFD" w14:textId="77777777">
            <w:pPr>
              <w:pStyle w:val="Header"/>
              <w:spacing w:after="60"/>
              <w:rPr>
                <w:rFonts w:ascii="Arial" w:hAnsi="Arial" w:cs="Arial"/>
                <w:color w:val="000080"/>
                <w:sz w:val="24"/>
              </w:rPr>
            </w:pPr>
            <w:r w:rsidRPr="00D45B24">
              <w:rPr>
                <w:rFonts w:ascii="Arial" w:hAnsi="Arial" w:cs="Arial"/>
                <w:color w:val="000080"/>
                <w:sz w:val="24"/>
              </w:rPr>
              <w:t>Bengaluru, India</w:t>
            </w:r>
          </w:p>
          <w:p w:rsidR="00F75372" w:rsidRPr="00C27CFA" w:rsidP="00D45B24" w14:paraId="010933D0" w14:textId="33C4567F">
            <w:pPr>
              <w:pStyle w:val="Header"/>
              <w:spacing w:after="60"/>
              <w:rPr>
                <w:rFonts w:ascii="Arial" w:hAnsi="Arial" w:cs="Arial"/>
                <w:color w:val="000080"/>
                <w:sz w:val="18"/>
              </w:rPr>
            </w:pPr>
            <w:r w:rsidRPr="00D45B24">
              <w:rPr>
                <w:rFonts w:ascii="Segoe UI Emoji" w:hAnsi="Segoe UI Emoji" w:cs="Segoe UI Emoji"/>
                <w:color w:val="000080"/>
                <w:sz w:val="24"/>
              </w:rPr>
              <w:t>📞</w:t>
            </w:r>
            <w:r w:rsidRPr="00D45B24">
              <w:rPr>
                <w:rFonts w:ascii="Arial" w:hAnsi="Arial" w:cs="Arial"/>
                <w:color w:val="000080"/>
                <w:sz w:val="24"/>
              </w:rPr>
              <w:t xml:space="preserve"> </w:t>
            </w:r>
            <w:r w:rsidR="00F90852">
              <w:rPr>
                <w:rFonts w:ascii="Arial" w:hAnsi="Arial" w:cs="Arial"/>
                <w:color w:val="000080"/>
                <w:sz w:val="24"/>
              </w:rPr>
              <w:t>9398146372</w:t>
            </w:r>
            <w:r w:rsidRPr="00D45B24">
              <w:rPr>
                <w:rFonts w:ascii="Arial" w:hAnsi="Arial" w:cs="Arial"/>
                <w:color w:val="000080"/>
                <w:sz w:val="24"/>
              </w:rPr>
              <w:t xml:space="preserve"> | </w:t>
            </w:r>
            <w:r w:rsidRPr="00D45B24">
              <w:rPr>
                <w:rFonts w:ascii="Segoe UI Emoji" w:hAnsi="Segoe UI Emoji" w:cs="Segoe UI Emoji"/>
                <w:color w:val="000080"/>
                <w:sz w:val="24"/>
              </w:rPr>
              <w:t>✉️</w:t>
            </w:r>
            <w:r w:rsidRPr="00D45B24">
              <w:rPr>
                <w:rFonts w:ascii="Arial" w:hAnsi="Arial" w:cs="Arial"/>
                <w:color w:val="000080"/>
                <w:sz w:val="24"/>
              </w:rPr>
              <w:t xml:space="preserve"> rishika</w:t>
            </w:r>
            <w:r w:rsidR="00F90852">
              <w:rPr>
                <w:rFonts w:ascii="Arial" w:hAnsi="Arial" w:cs="Arial"/>
                <w:color w:val="000080"/>
                <w:sz w:val="24"/>
              </w:rPr>
              <w:t>y814</w:t>
            </w:r>
            <w:r w:rsidRPr="00D45B24">
              <w:rPr>
                <w:rFonts w:ascii="Arial" w:hAnsi="Arial" w:cs="Arial"/>
                <w:color w:val="000080"/>
                <w:sz w:val="24"/>
              </w:rPr>
              <w:t>@gmail.com</w:t>
            </w:r>
          </w:p>
        </w:tc>
        <w:tc>
          <w:tcPr>
            <w:tcW w:w="3577" w:type="dxa"/>
          </w:tcPr>
          <w:p w:rsidR="00BB4565" w:rsidRPr="00C27CFA" w14:paraId="59156823" w14:textId="4F58A4F3">
            <w:pPr>
              <w:pStyle w:val="Header"/>
              <w:spacing w:after="60"/>
              <w:jc w:val="right"/>
              <w:rPr>
                <w:rFonts w:ascii="Arial" w:hAnsi="Arial" w:cs="Arial"/>
                <w:sz w:val="22"/>
                <w:szCs w:val="24"/>
              </w:rPr>
            </w:pPr>
          </w:p>
        </w:tc>
      </w:tr>
    </w:tbl>
    <w:p w:rsidR="009A7726" w:rsidRPr="00C27CFA" w14:paraId="4FE8E5C2" w14:textId="77777777">
      <w:pPr>
        <w:pStyle w:val="Header"/>
        <w:keepNext/>
        <w:tabs>
          <w:tab w:val="clear" w:pos="4153"/>
          <w:tab w:val="left" w:pos="6521"/>
        </w:tabs>
        <w:autoSpaceDE w:val="0"/>
        <w:autoSpaceDN w:val="0"/>
        <w:spacing w:after="60"/>
        <w:outlineLvl w:val="6"/>
        <w:rPr>
          <w:rFonts w:ascii="Arial" w:hAnsi="Arial" w:cs="Arial"/>
          <w:color w:val="008080"/>
          <w:sz w:val="24"/>
        </w:rPr>
      </w:pPr>
    </w:p>
    <w:tbl>
      <w:tblPr>
        <w:tblW w:w="0" w:type="auto"/>
        <w:tblInd w:w="284" w:type="dxa"/>
        <w:tblBorders>
          <w:bottom w:val="single" w:sz="4" w:space="0" w:color="000080"/>
        </w:tblBorders>
        <w:tblLook w:val="0000"/>
      </w:tblPr>
      <w:tblGrid>
        <w:gridCol w:w="6333"/>
        <w:gridCol w:w="2740"/>
      </w:tblGrid>
      <w:tr w14:paraId="794720CC" w14:textId="77777777" w:rsidTr="00C56812">
        <w:tblPrEx>
          <w:tblW w:w="0" w:type="auto"/>
          <w:tblInd w:w="284" w:type="dxa"/>
          <w:tblBorders>
            <w:bottom w:val="single" w:sz="4" w:space="0" w:color="000080"/>
          </w:tblBorders>
          <w:tblLook w:val="0000"/>
        </w:tblPrEx>
        <w:trPr>
          <w:trHeight w:val="290"/>
        </w:trPr>
        <w:tc>
          <w:tcPr>
            <w:tcW w:w="6477" w:type="dxa"/>
            <w:tcBorders>
              <w:top w:val="nil"/>
              <w:left w:val="nil"/>
              <w:bottom w:val="single" w:sz="4" w:space="0" w:color="000080"/>
              <w:right w:val="nil"/>
            </w:tcBorders>
          </w:tcPr>
          <w:p w:rsidR="009A7726" w:rsidRPr="00C27CFA" w14:paraId="34C31D18" w14:textId="77777777">
            <w:pPr>
              <w:rPr>
                <w:rFonts w:ascii="Arial" w:hAnsi="Arial" w:cs="Arial"/>
                <w:b/>
                <w:color w:val="000080"/>
                <w:sz w:val="22"/>
                <w:szCs w:val="24"/>
              </w:rPr>
            </w:pPr>
            <w:r w:rsidRPr="00C27CFA">
              <w:rPr>
                <w:rFonts w:ascii="Arial" w:hAnsi="Arial" w:cs="Arial"/>
                <w:b/>
                <w:color w:val="000080"/>
                <w:sz w:val="22"/>
                <w:szCs w:val="24"/>
              </w:rPr>
              <w:t>Education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000080"/>
              <w:right w:val="nil"/>
            </w:tcBorders>
          </w:tcPr>
          <w:p w:rsidR="009A7726" w:rsidRPr="00C27CFA" w14:paraId="3C3FDE7C" w14:textId="77777777">
            <w:pPr>
              <w:pStyle w:val="Header"/>
              <w:rPr>
                <w:rFonts w:ascii="Arial" w:hAnsi="Arial" w:cs="Arial"/>
                <w:color w:val="FFFFFF"/>
                <w:sz w:val="24"/>
              </w:rPr>
            </w:pPr>
          </w:p>
        </w:tc>
      </w:tr>
    </w:tbl>
    <w:p w:rsidR="009A7726" w:rsidRPr="00C27CFA" w14:paraId="38C22593" w14:textId="77777777">
      <w:pPr>
        <w:rPr>
          <w:rFonts w:ascii="Arial" w:hAnsi="Arial" w:cs="Arial"/>
          <w:sz w:val="18"/>
        </w:rPr>
      </w:pPr>
      <w:r w:rsidRPr="00C27CFA">
        <w:rPr>
          <w:rFonts w:ascii="Arial" w:hAnsi="Arial" w:cs="Arial"/>
          <w:sz w:val="18"/>
        </w:rPr>
        <w:tab/>
      </w:r>
      <w:r w:rsidRPr="00C27CFA">
        <w:rPr>
          <w:rFonts w:ascii="Arial" w:hAnsi="Arial" w:cs="Arial"/>
          <w:sz w:val="18"/>
        </w:rPr>
        <w:tab/>
      </w:r>
    </w:p>
    <w:tbl>
      <w:tblPr>
        <w:tblW w:w="9072" w:type="dxa"/>
        <w:tblInd w:w="392" w:type="dxa"/>
        <w:tblLayout w:type="fixed"/>
        <w:tblLook w:val="0000"/>
      </w:tblPr>
      <w:tblGrid>
        <w:gridCol w:w="1593"/>
        <w:gridCol w:w="7479"/>
      </w:tblGrid>
      <w:tr w14:paraId="30AA6297" w14:textId="77777777" w:rsidTr="00C07A5A">
        <w:tblPrEx>
          <w:tblW w:w="9072" w:type="dxa"/>
          <w:tblInd w:w="392" w:type="dxa"/>
          <w:tblLayout w:type="fixed"/>
          <w:tblLook w:val="0000"/>
        </w:tblPrEx>
        <w:trPr>
          <w:trHeight w:val="357"/>
        </w:trPr>
        <w:tc>
          <w:tcPr>
            <w:tcW w:w="1593" w:type="dxa"/>
          </w:tcPr>
          <w:p w:rsidR="009A7726" w:rsidRPr="00C27CFA" w14:paraId="0B284ECC" w14:textId="77777777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</w:rPr>
            </w:pPr>
            <w:r w:rsidRPr="00C27CFA">
              <w:rPr>
                <w:rFonts w:cs="Arial"/>
                <w:sz w:val="18"/>
              </w:rPr>
              <w:t>Qualifications</w:t>
            </w:r>
          </w:p>
        </w:tc>
        <w:tc>
          <w:tcPr>
            <w:tcW w:w="7479" w:type="dxa"/>
          </w:tcPr>
          <w:p w:rsidR="00982369" w:rsidRPr="00A91A87" w:rsidP="00A91A87" w14:paraId="643C4E5A" w14:textId="387BFC0A">
            <w:pPr>
              <w:pStyle w:val="Texte1"/>
              <w:rPr>
                <w:rFonts w:cs="Arial"/>
                <w:color w:val="223EF0"/>
                <w:sz w:val="18"/>
              </w:rPr>
            </w:pPr>
          </w:p>
          <w:p w:rsidR="00982369" w:rsidRPr="00C27CFA" w:rsidP="00982369" w14:paraId="7896CC4D" w14:textId="77777777">
            <w:pPr>
              <w:pStyle w:val="Texte1"/>
              <w:spacing w:before="0"/>
              <w:ind w:left="1123" w:hanging="1123"/>
              <w:rPr>
                <w:rFonts w:cs="Arial"/>
                <w:sz w:val="18"/>
              </w:rPr>
            </w:pPr>
          </w:p>
          <w:p w:rsidR="00982369" w:rsidRPr="00C27CFA" w:rsidP="008D3196" w14:paraId="4D598B3B" w14:textId="39EADC68">
            <w:pPr>
              <w:pStyle w:val="Texte1"/>
              <w:spacing w:after="0"/>
              <w:rPr>
                <w:rFonts w:cs="Arial"/>
                <w:sz w:val="18"/>
              </w:rPr>
            </w:pPr>
            <w:r w:rsidRPr="00C27CFA">
              <w:rPr>
                <w:rFonts w:cs="Arial"/>
                <w:sz w:val="18"/>
              </w:rPr>
              <w:t>B</w:t>
            </w:r>
            <w:r w:rsidR="00A9523D">
              <w:rPr>
                <w:rFonts w:cs="Arial"/>
                <w:sz w:val="18"/>
              </w:rPr>
              <w:t>-Tech</w:t>
            </w:r>
            <w:r w:rsidRPr="00C27CFA" w:rsidR="008D3196">
              <w:rPr>
                <w:rFonts w:cs="Arial"/>
                <w:sz w:val="18"/>
              </w:rPr>
              <w:t xml:space="preserve">, </w:t>
            </w:r>
            <w:r w:rsidR="00A9523D">
              <w:rPr>
                <w:rFonts w:cs="Arial"/>
                <w:sz w:val="18"/>
              </w:rPr>
              <w:t>DRK</w:t>
            </w:r>
            <w:r w:rsidR="008C6651">
              <w:rPr>
                <w:rFonts w:cs="Arial"/>
                <w:sz w:val="18"/>
              </w:rPr>
              <w:t xml:space="preserve"> College of Engineering </w:t>
            </w:r>
            <w:r w:rsidR="00A9523D">
              <w:rPr>
                <w:rFonts w:cs="Arial"/>
                <w:sz w:val="18"/>
              </w:rPr>
              <w:t xml:space="preserve">and Technology, </w:t>
            </w:r>
            <w:r w:rsidR="008A5224">
              <w:rPr>
                <w:rFonts w:cs="Arial"/>
                <w:sz w:val="18"/>
              </w:rPr>
              <w:t>Hyderabad, 2016</w:t>
            </w:r>
            <w:r w:rsidR="00665C0A">
              <w:rPr>
                <w:rFonts w:cs="Arial"/>
                <w:sz w:val="18"/>
              </w:rPr>
              <w:t>.</w:t>
            </w:r>
          </w:p>
          <w:p w:rsidR="009A7726" w:rsidRPr="00C27CFA" w:rsidP="00095177" w14:paraId="45CEFC1B" w14:textId="03BB4B8B">
            <w:pPr>
              <w:pStyle w:val="Texte1"/>
              <w:rPr>
                <w:rFonts w:cs="Arial"/>
                <w:sz w:val="18"/>
              </w:rPr>
            </w:pPr>
          </w:p>
        </w:tc>
      </w:tr>
    </w:tbl>
    <w:p w:rsidR="009A7726" w:rsidRPr="00C27CFA" w14:paraId="1394F8F9" w14:textId="77777777">
      <w:pPr>
        <w:pStyle w:val="Header"/>
        <w:keepNext/>
        <w:tabs>
          <w:tab w:val="clear" w:pos="4153"/>
          <w:tab w:val="left" w:pos="6521"/>
        </w:tabs>
        <w:autoSpaceDE w:val="0"/>
        <w:autoSpaceDN w:val="0"/>
        <w:spacing w:after="60"/>
        <w:outlineLvl w:val="6"/>
        <w:rPr>
          <w:rFonts w:ascii="Arial" w:hAnsi="Arial" w:cs="Arial"/>
          <w:color w:val="008080"/>
          <w:sz w:val="24"/>
        </w:rPr>
      </w:pPr>
    </w:p>
    <w:tbl>
      <w:tblPr>
        <w:tblW w:w="0" w:type="auto"/>
        <w:tblInd w:w="284" w:type="dxa"/>
        <w:tblBorders>
          <w:bottom w:val="single" w:sz="4" w:space="0" w:color="000080"/>
        </w:tblBorders>
        <w:tblLook w:val="0000"/>
      </w:tblPr>
      <w:tblGrid>
        <w:gridCol w:w="6335"/>
        <w:gridCol w:w="2738"/>
      </w:tblGrid>
      <w:tr w14:paraId="52ABC80D" w14:textId="77777777">
        <w:tblPrEx>
          <w:tblW w:w="0" w:type="auto"/>
          <w:tblInd w:w="284" w:type="dxa"/>
          <w:tblBorders>
            <w:bottom w:val="single" w:sz="4" w:space="0" w:color="000080"/>
          </w:tblBorders>
          <w:tblLook w:val="0000"/>
        </w:tblPrEx>
        <w:tc>
          <w:tcPr>
            <w:tcW w:w="6477" w:type="dxa"/>
            <w:tcBorders>
              <w:top w:val="nil"/>
              <w:left w:val="nil"/>
              <w:bottom w:val="single" w:sz="4" w:space="0" w:color="000080"/>
              <w:right w:val="nil"/>
            </w:tcBorders>
          </w:tcPr>
          <w:p w:rsidR="009A7726" w:rsidRPr="00C27CFA" w14:paraId="5520322F" w14:textId="77777777">
            <w:pPr>
              <w:rPr>
                <w:rFonts w:ascii="Arial" w:hAnsi="Arial" w:cs="Arial"/>
                <w:b/>
                <w:color w:val="000080"/>
                <w:sz w:val="22"/>
                <w:szCs w:val="24"/>
              </w:rPr>
            </w:pPr>
            <w:r w:rsidRPr="00C27CFA">
              <w:rPr>
                <w:rFonts w:ascii="Arial" w:hAnsi="Arial" w:cs="Arial"/>
                <w:b/>
                <w:color w:val="000080"/>
                <w:sz w:val="22"/>
                <w:szCs w:val="24"/>
              </w:rPr>
              <w:t>Professional experience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000080"/>
              <w:right w:val="nil"/>
            </w:tcBorders>
          </w:tcPr>
          <w:p w:rsidR="009A7726" w:rsidRPr="00C27CFA" w14:paraId="4F322B16" w14:textId="77777777">
            <w:pPr>
              <w:pStyle w:val="Header"/>
              <w:rPr>
                <w:rFonts w:ascii="Arial" w:hAnsi="Arial" w:cs="Arial"/>
                <w:color w:val="FFFFFF"/>
                <w:sz w:val="24"/>
              </w:rPr>
            </w:pPr>
          </w:p>
        </w:tc>
      </w:tr>
    </w:tbl>
    <w:p w:rsidR="009A7726" w:rsidRPr="00C27CFA" w14:paraId="23268B7E" w14:textId="77777777">
      <w:pPr>
        <w:ind w:left="284"/>
        <w:rPr>
          <w:rFonts w:ascii="Arial" w:hAnsi="Arial" w:cs="Arial"/>
          <w:sz w:val="18"/>
        </w:rPr>
      </w:pPr>
    </w:p>
    <w:tbl>
      <w:tblPr>
        <w:tblW w:w="8539" w:type="dxa"/>
        <w:tblInd w:w="392" w:type="dxa"/>
        <w:tblLayout w:type="fixed"/>
        <w:tblLook w:val="0000"/>
      </w:tblPr>
      <w:tblGrid>
        <w:gridCol w:w="1593"/>
        <w:gridCol w:w="6930"/>
        <w:gridCol w:w="16"/>
      </w:tblGrid>
      <w:tr w14:paraId="33649D4E" w14:textId="77777777" w:rsidTr="00950AA0">
        <w:tblPrEx>
          <w:tblW w:w="8539" w:type="dxa"/>
          <w:tblInd w:w="392" w:type="dxa"/>
          <w:tblLayout w:type="fixed"/>
          <w:tblLook w:val="0000"/>
        </w:tblPrEx>
        <w:trPr>
          <w:trHeight w:val="570"/>
        </w:trPr>
        <w:tc>
          <w:tcPr>
            <w:tcW w:w="1593" w:type="dxa"/>
          </w:tcPr>
          <w:p w:rsidR="009A7726" w:rsidRPr="009E7DB0" w14:paraId="18C2226A" w14:textId="6FC2FBDA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  <w:szCs w:val="18"/>
              </w:rPr>
            </w:pPr>
            <w:r w:rsidRPr="009E7DB0">
              <w:rPr>
                <w:rFonts w:cs="Arial"/>
                <w:sz w:val="18"/>
                <w:szCs w:val="18"/>
              </w:rPr>
              <w:t>Profile</w:t>
            </w:r>
            <w:r w:rsidRPr="009E7DB0" w:rsidR="00AC1CD3">
              <w:rPr>
                <w:rFonts w:cs="Arial"/>
                <w:sz w:val="18"/>
                <w:szCs w:val="18"/>
              </w:rPr>
              <w:t>:</w:t>
            </w:r>
          </w:p>
        </w:tc>
        <w:tc>
          <w:tcPr>
            <w:tcW w:w="6946" w:type="dxa"/>
            <w:gridSpan w:val="2"/>
          </w:tcPr>
          <w:p w:rsidR="007906F5" w:rsidRPr="009E7DB0" w:rsidP="00AC1CD3" w14:paraId="0DA66B90" w14:textId="3503A604">
            <w:pPr>
              <w:pStyle w:val="Texte1"/>
              <w:rPr>
                <w:rFonts w:cs="Arial"/>
                <w:color w:val="223EF0"/>
                <w:sz w:val="18"/>
                <w:szCs w:val="18"/>
              </w:rPr>
            </w:pPr>
          </w:p>
          <w:p w:rsidR="002D0E33" w:rsidRPr="005E1FCF" w:rsidP="005E1FCF" w14:paraId="0182F0A6" w14:textId="2DB0A0AD">
            <w:pPr>
              <w:pStyle w:val="ListParagraph"/>
              <w:numPr>
                <w:ilvl w:val="0"/>
                <w:numId w:val="33"/>
              </w:numPr>
              <w:suppressAutoHyphens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E1FC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Application Developer with 8</w:t>
            </w:r>
            <w:r w:rsidR="007C13E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+</w:t>
            </w:r>
            <w:r w:rsidRPr="005E1FC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years of experience in .NET technologies, React JS, Web API and SQL Server. </w:t>
            </w:r>
          </w:p>
          <w:p w:rsidR="002D0E33" w:rsidRPr="005E1FCF" w:rsidP="005E1FCF" w14:paraId="778D56B9" w14:textId="77777777">
            <w:pPr>
              <w:pStyle w:val="ListParagraph"/>
              <w:numPr>
                <w:ilvl w:val="0"/>
                <w:numId w:val="33"/>
              </w:numPr>
              <w:suppressAutoHyphens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E1FC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Strong expertise in application development, production support, enhancements, and client interaction. </w:t>
            </w:r>
          </w:p>
          <w:p w:rsidR="002D0E33" w:rsidRPr="005E1FCF" w:rsidP="005E1FCF" w14:paraId="61D63B64" w14:textId="77777777">
            <w:pPr>
              <w:pStyle w:val="ListParagraph"/>
              <w:numPr>
                <w:ilvl w:val="0"/>
                <w:numId w:val="33"/>
              </w:numPr>
              <w:suppressAutoHyphens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E1FC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Proven experience working with global clients such as Anthem (Healthcare) and Aramco (Energy). </w:t>
            </w:r>
          </w:p>
          <w:p w:rsidR="00982369" w:rsidRPr="005E1FCF" w:rsidP="005E1FCF" w14:paraId="7D3D66FB" w14:textId="0444E372">
            <w:pPr>
              <w:pStyle w:val="ListParagraph"/>
              <w:numPr>
                <w:ilvl w:val="0"/>
                <w:numId w:val="33"/>
              </w:numPr>
              <w:suppressAutoHyphens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E1FCF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Adept at handling end-to-end ownership of applications in Agile and Waterfall environments, ensuring high availability, timely delivery, and zero SLA breaches.</w:t>
            </w:r>
          </w:p>
          <w:p w:rsidR="009A7726" w:rsidRPr="009E7DB0" w:rsidP="008A38A3" w14:paraId="7BCE461C" w14:textId="5EE6DB25">
            <w:pPr>
              <w:pStyle w:val="ListParagraph"/>
              <w:suppressAutoHyphens/>
              <w:autoSpaceDE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EA289E9" w14:textId="77777777" w:rsidTr="00950AA0">
        <w:tblPrEx>
          <w:tblW w:w="8539" w:type="dxa"/>
          <w:tblInd w:w="392" w:type="dxa"/>
          <w:tblLayout w:type="fixed"/>
          <w:tblLook w:val="0000"/>
        </w:tblPrEx>
        <w:trPr>
          <w:trHeight w:val="508"/>
        </w:trPr>
        <w:tc>
          <w:tcPr>
            <w:tcW w:w="1593" w:type="dxa"/>
          </w:tcPr>
          <w:p w:rsidR="009A7726" w:rsidRPr="009E7DB0" w14:paraId="35F37A00" w14:textId="3884B184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  <w:szCs w:val="18"/>
              </w:rPr>
            </w:pPr>
            <w:r w:rsidRPr="009E7DB0">
              <w:rPr>
                <w:rFonts w:cs="Arial"/>
                <w:sz w:val="18"/>
                <w:szCs w:val="18"/>
              </w:rPr>
              <w:t>Key Skills</w:t>
            </w:r>
          </w:p>
        </w:tc>
        <w:tc>
          <w:tcPr>
            <w:tcW w:w="6946" w:type="dxa"/>
            <w:gridSpan w:val="2"/>
          </w:tcPr>
          <w:p w:rsidR="007906F5" w:rsidRPr="009E7DB0" w:rsidP="002D0E33" w14:paraId="3AD443AA" w14:textId="382A2B8A">
            <w:pPr>
              <w:pStyle w:val="Texte1"/>
              <w:rPr>
                <w:rFonts w:cs="Arial"/>
                <w:color w:val="223EF0"/>
                <w:sz w:val="18"/>
                <w:szCs w:val="18"/>
              </w:rPr>
            </w:pPr>
          </w:p>
          <w:p w:rsidR="002D0E33" w:rsidRPr="002D0E33" w:rsidP="002D0E33" w14:paraId="64BBCD77" w14:textId="45F49DEE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2D0E33">
              <w:rPr>
                <w:rFonts w:ascii="Arial" w:hAnsi="Arial" w:cs="Arial"/>
                <w:b/>
                <w:sz w:val="18"/>
                <w:szCs w:val="18"/>
              </w:rPr>
              <w:t>•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ab/>
              <w:t>Backend: C#, ASP.NET,</w:t>
            </w:r>
            <w:r w:rsidR="007B54A5">
              <w:rPr>
                <w:rFonts w:ascii="Arial" w:hAnsi="Arial" w:cs="Arial"/>
                <w:b/>
                <w:sz w:val="18"/>
                <w:szCs w:val="18"/>
              </w:rPr>
              <w:t xml:space="preserve"> DotNet Core,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 xml:space="preserve"> Web API, WinForms, ADO.NET</w:t>
            </w:r>
          </w:p>
          <w:p w:rsidR="002D0E33" w:rsidRPr="002D0E33" w:rsidP="002D0E33" w14:paraId="13C634A9" w14:textId="18286580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2D0E33">
              <w:rPr>
                <w:rFonts w:ascii="Arial" w:hAnsi="Arial" w:cs="Arial"/>
                <w:b/>
                <w:sz w:val="18"/>
                <w:szCs w:val="18"/>
              </w:rPr>
              <w:t>•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ab/>
              <w:t>Frontend: React JS, HTML, CSS</w:t>
            </w:r>
          </w:p>
          <w:p w:rsidR="002D0E33" w:rsidRPr="002D0E33" w:rsidP="002D0E33" w14:paraId="35DEF67C" w14:textId="60CA955F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2D0E33">
              <w:rPr>
                <w:rFonts w:ascii="Arial" w:hAnsi="Arial" w:cs="Arial"/>
                <w:b/>
                <w:sz w:val="18"/>
                <w:szCs w:val="18"/>
              </w:rPr>
              <w:t>•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ab/>
              <w:t>Database: SQL Server, Stored Procedures</w:t>
            </w:r>
          </w:p>
          <w:p w:rsidR="002D0E33" w:rsidRPr="002D0E33" w:rsidP="002D0E33" w14:paraId="45A2CAA3" w14:textId="6704A7B7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2D0E33">
              <w:rPr>
                <w:rFonts w:ascii="Arial" w:hAnsi="Arial" w:cs="Arial"/>
                <w:b/>
                <w:sz w:val="18"/>
                <w:szCs w:val="18"/>
              </w:rPr>
              <w:t>•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ab/>
              <w:t>Tools: Visual Studio 2019/2022, SQL Server Management Studio</w:t>
            </w:r>
            <w:r w:rsidR="00B47367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</w:p>
          <w:p w:rsidR="002D0E33" w:rsidRPr="002D0E33" w:rsidP="002D0E33" w14:paraId="1144B605" w14:textId="10656F16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2D0E33">
              <w:rPr>
                <w:rFonts w:ascii="Arial" w:hAnsi="Arial" w:cs="Arial"/>
                <w:b/>
                <w:sz w:val="18"/>
                <w:szCs w:val="18"/>
              </w:rPr>
              <w:t>•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ab/>
              <w:t>Ticketing &amp; Tracking: ServiceNow, JIRA</w:t>
            </w:r>
            <w:r w:rsidR="00864AD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2D0E33" w:rsidRPr="002D0E33" w:rsidP="002D0E33" w14:paraId="14079963" w14:textId="428D70F9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2D0E33">
              <w:rPr>
                <w:rFonts w:ascii="Arial" w:hAnsi="Arial" w:cs="Arial"/>
                <w:b/>
                <w:sz w:val="18"/>
                <w:szCs w:val="18"/>
              </w:rPr>
              <w:t>•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ab/>
              <w:t>Version Control: Bitbucket, ClearCase</w:t>
            </w:r>
          </w:p>
          <w:p w:rsidR="002D0E33" w:rsidRPr="002D0E33" w:rsidP="002D0E33" w14:paraId="02942DF4" w14:textId="4733CE9B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2D0E33">
              <w:rPr>
                <w:rFonts w:ascii="Arial" w:hAnsi="Arial" w:cs="Arial"/>
                <w:b/>
                <w:sz w:val="18"/>
                <w:szCs w:val="18"/>
              </w:rPr>
              <w:t>•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ab/>
              <w:t>Methodologies: Agile, Waterfall</w:t>
            </w:r>
          </w:p>
          <w:p w:rsidR="00E056BD" w:rsidP="002D0E33" w14:paraId="5F893785" w14:textId="2E23BFEF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 w:rsidRPr="002D0E33">
              <w:rPr>
                <w:rFonts w:ascii="Arial" w:hAnsi="Arial" w:cs="Arial"/>
                <w:b/>
                <w:sz w:val="18"/>
                <w:szCs w:val="18"/>
              </w:rPr>
              <w:t>•</w:t>
            </w:r>
            <w:r w:rsidRPr="002D0E33">
              <w:rPr>
                <w:rFonts w:ascii="Arial" w:hAnsi="Arial" w:cs="Arial"/>
                <w:b/>
                <w:sz w:val="18"/>
                <w:szCs w:val="18"/>
              </w:rPr>
              <w:tab/>
              <w:t>Others: Production Support, Incident Management</w:t>
            </w:r>
            <w:r w:rsidR="00DE3B45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  <w:p w:rsidR="00DE3B45" w:rsidP="00DE3B45" w14:paraId="540185FB" w14:textId="49BC2C5A">
            <w:pPr>
              <w:pStyle w:val="NoSpacing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</w:t>
            </w:r>
          </w:p>
          <w:p w:rsidR="00DE3B45" w:rsidRPr="009E7DB0" w:rsidP="002D0E33" w14:paraId="041FAFA9" w14:textId="7961A703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265D699" w14:textId="77777777" w:rsidTr="00950AA0">
        <w:tblPrEx>
          <w:tblW w:w="8539" w:type="dxa"/>
          <w:tblInd w:w="392" w:type="dxa"/>
          <w:tblLayout w:type="fixed"/>
          <w:tblLook w:val="0000"/>
        </w:tblPrEx>
        <w:trPr>
          <w:trHeight w:val="508"/>
        </w:trPr>
        <w:tc>
          <w:tcPr>
            <w:tcW w:w="1593" w:type="dxa"/>
          </w:tcPr>
          <w:p w:rsidR="009465CF" w14:paraId="77074E4C" w14:textId="77777777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</w:rPr>
            </w:pPr>
          </w:p>
          <w:p w:rsidR="009465CF" w14:paraId="1A96AE8F" w14:textId="77777777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</w:rPr>
            </w:pPr>
          </w:p>
          <w:p w:rsidR="009465CF" w14:paraId="7B24A020" w14:textId="77777777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</w:rPr>
            </w:pPr>
          </w:p>
          <w:p w:rsidR="008C73E7" w14:paraId="1F1ED04A" w14:textId="77777777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</w:rPr>
            </w:pPr>
          </w:p>
          <w:p w:rsidR="009A7726" w:rsidRPr="00C27CFA" w14:paraId="4C918D3B" w14:textId="414214A5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</w:rPr>
            </w:pPr>
            <w:r w:rsidRPr="00C27CFA">
              <w:rPr>
                <w:rFonts w:cs="Arial"/>
                <w:sz w:val="18"/>
              </w:rPr>
              <w:t>Career History</w:t>
            </w:r>
          </w:p>
        </w:tc>
        <w:tc>
          <w:tcPr>
            <w:tcW w:w="6946" w:type="dxa"/>
            <w:gridSpan w:val="2"/>
          </w:tcPr>
          <w:p w:rsidR="00950AA0" w:rsidP="009E7DB0" w14:paraId="4F4730B9" w14:textId="13FD9A6C">
            <w:pPr>
              <w:pStyle w:val="Texte1"/>
              <w:tabs>
                <w:tab w:val="left" w:pos="1892"/>
              </w:tabs>
              <w:rPr>
                <w:rFonts w:cs="Arial"/>
                <w:color w:val="223EF0"/>
                <w:sz w:val="18"/>
              </w:rPr>
            </w:pPr>
          </w:p>
          <w:p w:rsidR="009465CF" w:rsidRPr="00C27CFA" w:rsidP="009E7DB0" w14:paraId="0319E62C" w14:textId="77777777">
            <w:pPr>
              <w:pStyle w:val="Texte1"/>
              <w:tabs>
                <w:tab w:val="left" w:pos="1892"/>
              </w:tabs>
              <w:rPr>
                <w:rFonts w:cs="Arial"/>
                <w:color w:val="223EF0"/>
                <w:sz w:val="18"/>
              </w:rPr>
            </w:pPr>
          </w:p>
          <w:p w:rsidR="00A158D8" w:rsidRPr="00D40037" w:rsidP="00D40037" w14:paraId="394F69FA" w14:textId="258B27FE">
            <w:pPr>
              <w:pStyle w:val="Texte1"/>
              <w:tabs>
                <w:tab w:val="left" w:pos="1892"/>
              </w:tabs>
              <w:ind w:left="-111" w:hanging="1711"/>
              <w:rPr>
                <w:rFonts w:cs="Arial"/>
                <w:color w:val="223EF0"/>
                <w:sz w:val="18"/>
              </w:rPr>
            </w:pPr>
            <w:r w:rsidRPr="00C27CFA">
              <w:rPr>
                <w:rFonts w:cs="Arial"/>
                <w:color w:val="223EF0"/>
                <w:sz w:val="18"/>
              </w:rPr>
              <w:t xml:space="preserve">               </w:t>
            </w:r>
            <w:r w:rsidR="009E7DB0">
              <w:rPr>
                <w:rFonts w:cs="Arial"/>
                <w:color w:val="223EF0"/>
                <w:sz w:val="18"/>
              </w:rPr>
              <w:t xml:space="preserve">         </w:t>
            </w:r>
          </w:p>
          <w:p w:rsidR="000E5F16" w:rsidRPr="00123010" w:rsidP="00F432CA" w14:paraId="7F7D9E4E" w14:textId="2CADEA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  <w:szCs w:val="18"/>
              </w:rPr>
            </w:pPr>
          </w:p>
          <w:p w:rsidR="00F432CA" w:rsidP="00D3599E" w14:paraId="3C25DC0D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</w:p>
          <w:p w:rsidR="002D0E33" w:rsidRPr="002D0E33" w:rsidP="002D0E33" w14:paraId="59F324FB" w14:textId="3A4A2B91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b/>
                <w:bCs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 xml:space="preserve">Sphera Solutions – </w:t>
            </w:r>
            <w:r w:rsidR="00B47367">
              <w:rPr>
                <w:rFonts w:cs="Arial"/>
                <w:b/>
                <w:bCs/>
                <w:sz w:val="18"/>
              </w:rPr>
              <w:t>Technology Consultant</w:t>
            </w:r>
          </w:p>
          <w:p w:rsidR="002D0E33" w:rsidRPr="002D0E33" w:rsidP="002D0E33" w14:paraId="5FDE92BD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</w:p>
          <w:p w:rsidR="002D0E33" w:rsidRPr="002D0E33" w:rsidP="002D0E33" w14:paraId="78B04987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Oct 2022 – Present | Bengaluru</w:t>
            </w:r>
          </w:p>
          <w:p w:rsidR="002D0E33" w:rsidRPr="002D0E33" w:rsidP="002D0E33" w14:paraId="1E01BD53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</w:p>
          <w:p w:rsidR="002D0E33" w:rsidP="002D0E33" w14:paraId="32D39D0E" w14:textId="2BF4FB95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Client</w:t>
            </w:r>
            <w:r w:rsidRPr="002D0E33">
              <w:rPr>
                <w:rFonts w:cs="Arial"/>
                <w:sz w:val="18"/>
              </w:rPr>
              <w:t>: Aramco (</w:t>
            </w:r>
            <w:r w:rsidR="00B47367">
              <w:rPr>
                <w:rFonts w:cs="Arial"/>
                <w:sz w:val="18"/>
              </w:rPr>
              <w:t>Oil and Gas Energy Domain</w:t>
            </w:r>
            <w:r w:rsidRPr="002D0E33">
              <w:rPr>
                <w:rFonts w:cs="Arial"/>
                <w:sz w:val="18"/>
              </w:rPr>
              <w:t>)</w:t>
            </w:r>
          </w:p>
          <w:p w:rsidR="002D0E33" w:rsidRPr="002D0E33" w:rsidP="002D0E33" w14:paraId="0D69DF9B" w14:textId="29E4EAE9">
            <w:pPr>
              <w:pStyle w:val="Texte1"/>
              <w:numPr>
                <w:ilvl w:val="0"/>
                <w:numId w:val="28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Developed React JS Single Page Applications from scratch based on business requirements</w:t>
            </w:r>
            <w:r>
              <w:rPr>
                <w:rFonts w:cs="Arial"/>
                <w:sz w:val="18"/>
              </w:rPr>
              <w:t>.</w:t>
            </w:r>
          </w:p>
          <w:p w:rsidR="002D0E33" w:rsidP="002D0E33" w14:paraId="450D4A37" w14:textId="4E14B8B2">
            <w:pPr>
              <w:pStyle w:val="Texte1"/>
              <w:numPr>
                <w:ilvl w:val="0"/>
                <w:numId w:val="28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Designed and implemented Web APIs for frontend–backend integration</w:t>
            </w:r>
            <w:r>
              <w:rPr>
                <w:rFonts w:cs="Arial"/>
                <w:sz w:val="18"/>
              </w:rPr>
              <w:t>.</w:t>
            </w:r>
          </w:p>
          <w:p w:rsidR="002D0E33" w:rsidRPr="002D0E33" w:rsidP="002D0E33" w14:paraId="60FACBBD" w14:textId="0BFE6C85">
            <w:pPr>
              <w:pStyle w:val="Texte1"/>
              <w:numPr>
                <w:ilvl w:val="0"/>
                <w:numId w:val="28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Developed and optimized SQL scripts and stored procedures</w:t>
            </w:r>
            <w:r>
              <w:rPr>
                <w:rFonts w:cs="Arial"/>
                <w:sz w:val="18"/>
              </w:rPr>
              <w:t>.</w:t>
            </w:r>
          </w:p>
          <w:p w:rsidR="002D0E33" w:rsidRPr="002D0E33" w:rsidP="002D0E33" w14:paraId="106701FB" w14:textId="3A95D45A">
            <w:pPr>
              <w:pStyle w:val="Texte1"/>
              <w:numPr>
                <w:ilvl w:val="0"/>
                <w:numId w:val="28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Participated in client discussions, requirement clarification, and issue resolution</w:t>
            </w:r>
          </w:p>
          <w:p w:rsidR="002D0E33" w:rsidP="002D0E33" w14:paraId="5AC3B85F" w14:textId="52FE6783">
            <w:pPr>
              <w:pStyle w:val="Texte1"/>
              <w:numPr>
                <w:ilvl w:val="0"/>
                <w:numId w:val="28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Ensured timely delivery of features with high quality and performance</w:t>
            </w:r>
            <w:r w:rsidR="00DE3B45">
              <w:rPr>
                <w:rFonts w:cs="Arial"/>
                <w:sz w:val="18"/>
              </w:rPr>
              <w:t>.</w:t>
            </w:r>
          </w:p>
          <w:p w:rsidR="00DE3B45" w:rsidRPr="0002363D" w:rsidP="002D0E33" w14:paraId="20AD50D4" w14:textId="7C2268C8">
            <w:pPr>
              <w:pStyle w:val="Texte1"/>
              <w:numPr>
                <w:ilvl w:val="0"/>
                <w:numId w:val="28"/>
              </w:numPr>
              <w:tabs>
                <w:tab w:val="left" w:pos="1892"/>
              </w:tabs>
              <w:rPr>
                <w:rFonts w:cs="Arial"/>
                <w:bCs/>
                <w:sz w:val="18"/>
              </w:rPr>
            </w:pPr>
            <w:r w:rsidRPr="00DE3B45">
              <w:rPr>
                <w:rFonts w:cs="Arial"/>
                <w:bCs/>
                <w:sz w:val="18"/>
                <w:szCs w:val="18"/>
              </w:rPr>
              <w:t>API Testing using Bruno</w:t>
            </w:r>
            <w:r>
              <w:rPr>
                <w:rFonts w:cs="Arial"/>
                <w:bCs/>
                <w:sz w:val="18"/>
                <w:szCs w:val="18"/>
              </w:rPr>
              <w:t xml:space="preserve"> and Working on the SSRS reports.</w:t>
            </w:r>
          </w:p>
          <w:p w:rsidR="0002363D" w:rsidRPr="0002363D" w:rsidP="002D0E33" w14:paraId="7E96EAC2" w14:textId="220C5485">
            <w:pPr>
              <w:pStyle w:val="Texte1"/>
              <w:numPr>
                <w:ilvl w:val="0"/>
                <w:numId w:val="28"/>
              </w:numPr>
              <w:tabs>
                <w:tab w:val="left" w:pos="1892"/>
              </w:tabs>
              <w:rPr>
                <w:rFonts w:cs="Arial"/>
                <w:bCs/>
                <w:sz w:val="18"/>
              </w:rPr>
            </w:pPr>
            <w:r>
              <w:rPr>
                <w:rFonts w:cs="Arial"/>
                <w:bCs/>
                <w:sz w:val="18"/>
                <w:szCs w:val="18"/>
              </w:rPr>
              <w:t>Integrated AI-assisted development tools to accelerate API development, debugging and code optimization.</w:t>
            </w:r>
          </w:p>
          <w:p w:rsidR="0002363D" w:rsidP="002D0E33" w14:paraId="0EFF9493" w14:textId="014FF241">
            <w:pPr>
              <w:pStyle w:val="Texte1"/>
              <w:numPr>
                <w:ilvl w:val="0"/>
                <w:numId w:val="28"/>
              </w:numPr>
              <w:tabs>
                <w:tab w:val="left" w:pos="1892"/>
              </w:tabs>
              <w:rPr>
                <w:rFonts w:cs="Arial"/>
                <w:bCs/>
                <w:sz w:val="18"/>
              </w:rPr>
            </w:pPr>
            <w:r>
              <w:rPr>
                <w:rFonts w:cs="Arial"/>
                <w:bCs/>
                <w:sz w:val="18"/>
              </w:rPr>
              <w:t>Used AI tools for troubleshooting application issues.</w:t>
            </w:r>
          </w:p>
          <w:p w:rsidR="00CE3287" w:rsidRPr="0002363D" w:rsidP="00CE3287" w14:paraId="1561295D" w14:textId="77777777">
            <w:pPr>
              <w:pStyle w:val="Texte1"/>
              <w:tabs>
                <w:tab w:val="left" w:pos="1892"/>
              </w:tabs>
              <w:ind w:left="609"/>
              <w:rPr>
                <w:rFonts w:cs="Arial"/>
                <w:bCs/>
                <w:sz w:val="18"/>
              </w:rPr>
            </w:pPr>
          </w:p>
          <w:p w:rsidR="002D0E33" w:rsidP="002D0E33" w14:paraId="76FFB3D0" w14:textId="0819D1EF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Technologies</w:t>
            </w:r>
            <w:r w:rsidRPr="002D0E33">
              <w:rPr>
                <w:rFonts w:cs="Arial"/>
                <w:sz w:val="18"/>
              </w:rPr>
              <w:t>: React JS, HTML, CSS, C#, Web API, SQL Server</w:t>
            </w:r>
          </w:p>
          <w:p w:rsidR="002D0E33" w:rsidP="002D0E33" w14:paraId="4400FE6D" w14:textId="49C90BDD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------------------------------</w:t>
            </w:r>
          </w:p>
          <w:p w:rsidR="002D0E33" w:rsidRPr="002D0E33" w:rsidP="002D0E33" w14:paraId="70464D43" w14:textId="10CA829A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b/>
                <w:bCs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IBM India Private Limited – Application Developer</w:t>
            </w:r>
          </w:p>
          <w:p w:rsidR="002D0E33" w:rsidRPr="002D0E33" w:rsidP="002D0E33" w14:paraId="540EF4DB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</w:p>
          <w:p w:rsidR="002D0E33" w:rsidRPr="002D0E33" w:rsidP="002D0E33" w14:paraId="5CD45697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Sep 2017 – Sep 2022 | Bengaluru</w:t>
            </w:r>
          </w:p>
          <w:p w:rsidR="002D0E33" w:rsidRPr="002D0E33" w:rsidP="002D0E33" w14:paraId="590AC14F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</w:p>
          <w:p w:rsidR="002D0E33" w:rsidRPr="002D0E33" w:rsidP="002D0E33" w14:paraId="0CA6E778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Client</w:t>
            </w:r>
            <w:r w:rsidRPr="002D0E33">
              <w:rPr>
                <w:rFonts w:cs="Arial"/>
                <w:sz w:val="18"/>
              </w:rPr>
              <w:t>: Anthem Inc. (Healthcare Domain)</w:t>
            </w:r>
          </w:p>
          <w:p w:rsidR="002D0E33" w:rsidRPr="002D0E33" w:rsidP="002D0E33" w14:paraId="7A0A8C0E" w14:textId="388CABB7">
            <w:pPr>
              <w:pStyle w:val="Texte1"/>
              <w:numPr>
                <w:ilvl w:val="0"/>
                <w:numId w:val="29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Worked as Production Support Lead providing L2/L3 support for enterprise .NET applications</w:t>
            </w:r>
          </w:p>
          <w:p w:rsidR="002D0E33" w:rsidRPr="002D0E33" w:rsidP="002D0E33" w14:paraId="01ABEE66" w14:textId="68F1E6FC">
            <w:pPr>
              <w:pStyle w:val="Texte1"/>
              <w:numPr>
                <w:ilvl w:val="0"/>
                <w:numId w:val="29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Handled incident management, defect fixing, enhancements, and deployments</w:t>
            </w:r>
          </w:p>
          <w:p w:rsidR="002D0E33" w:rsidRPr="002D0E33" w:rsidP="002D0E33" w14:paraId="3BE57587" w14:textId="48BE427F">
            <w:pPr>
              <w:pStyle w:val="Texte1"/>
              <w:numPr>
                <w:ilvl w:val="0"/>
                <w:numId w:val="29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Monitored applications daily, identified anomalies, and implemented permanent fixes</w:t>
            </w:r>
          </w:p>
          <w:p w:rsidR="002D0E33" w:rsidRPr="002D0E33" w:rsidP="002D0E33" w14:paraId="6CDA97E8" w14:textId="3B332AB1">
            <w:pPr>
              <w:pStyle w:val="Texte1"/>
              <w:numPr>
                <w:ilvl w:val="0"/>
                <w:numId w:val="29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Ensured zero SLA breaches and improved backlog metrics through process improvements</w:t>
            </w:r>
          </w:p>
          <w:p w:rsidR="002D0E33" w:rsidRPr="002D0E33" w:rsidP="002D0E33" w14:paraId="1902844A" w14:textId="0C37EEC9">
            <w:pPr>
              <w:pStyle w:val="Texte1"/>
              <w:numPr>
                <w:ilvl w:val="0"/>
                <w:numId w:val="29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Provided technical support for debugging, testing, and ad-hoc reporting requirements</w:t>
            </w:r>
          </w:p>
          <w:p w:rsidR="002D0E33" w:rsidP="002D0E33" w14:paraId="0A6C6271" w14:textId="0BEDC645">
            <w:pPr>
              <w:pStyle w:val="Texte1"/>
              <w:numPr>
                <w:ilvl w:val="0"/>
                <w:numId w:val="29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Actively involved in knowledge transfer sessions and mentoring team members</w:t>
            </w:r>
          </w:p>
          <w:p w:rsidR="002D0E33" w:rsidP="002D0E33" w14:paraId="2751F153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</w:p>
          <w:p w:rsidR="002D0E33" w:rsidRPr="002D0E33" w:rsidP="002D0E33" w14:paraId="31A56659" w14:textId="77777777">
            <w:pPr>
              <w:pStyle w:val="Texte1"/>
              <w:tabs>
                <w:tab w:val="left" w:pos="1892"/>
              </w:tabs>
              <w:rPr>
                <w:rFonts w:cs="Arial"/>
                <w:b/>
                <w:bCs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Key Achievements:</w:t>
            </w:r>
          </w:p>
          <w:p w:rsidR="002D0E33" w:rsidRPr="002D0E33" w:rsidP="002D0E33" w14:paraId="31542B24" w14:textId="4D9DDD51">
            <w:pPr>
              <w:pStyle w:val="Texte1"/>
              <w:numPr>
                <w:ilvl w:val="0"/>
                <w:numId w:val="30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Received IBM Eminence &amp; Excellence Award</w:t>
            </w:r>
          </w:p>
          <w:p w:rsidR="002D0E33" w:rsidRPr="002D0E33" w:rsidP="002D0E33" w14:paraId="0507D082" w14:textId="18707A90">
            <w:pPr>
              <w:pStyle w:val="Texte1"/>
              <w:numPr>
                <w:ilvl w:val="0"/>
                <w:numId w:val="30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Awarded IBM Blue Points for successful project deliveries</w:t>
            </w:r>
          </w:p>
          <w:p w:rsidR="002D0E33" w:rsidRPr="002D0E33" w:rsidP="002D0E33" w14:paraId="17D6C932" w14:textId="1006F121">
            <w:pPr>
              <w:pStyle w:val="Texte1"/>
              <w:numPr>
                <w:ilvl w:val="0"/>
                <w:numId w:val="30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Recognized as Employee of the Month for handling project independently</w:t>
            </w:r>
          </w:p>
          <w:p w:rsidR="002D0E33" w:rsidRPr="002D0E33" w:rsidP="002D0E33" w14:paraId="25F13EF5" w14:textId="103576A6">
            <w:pPr>
              <w:pStyle w:val="Texte1"/>
              <w:numPr>
                <w:ilvl w:val="0"/>
                <w:numId w:val="30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Developed a Server Patching Automation Tool using C# WinForms</w:t>
            </w:r>
          </w:p>
          <w:p w:rsidR="002D0E33" w:rsidRPr="002D0E33" w:rsidP="002D0E33" w14:paraId="330914E5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</w:p>
          <w:p w:rsidR="002D0E33" w:rsidP="002D0E33" w14:paraId="5D8D8D35" w14:textId="7E737180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Technologies</w:t>
            </w:r>
            <w:r w:rsidRPr="002D0E33">
              <w:rPr>
                <w:rFonts w:cs="Arial"/>
                <w:sz w:val="18"/>
              </w:rPr>
              <w:t>: C#, VB.NET, ASP.NET, WinForms, SQL Server</w:t>
            </w:r>
          </w:p>
          <w:p w:rsidR="002D0E33" w:rsidP="002D0E33" w14:paraId="2B6CA3D7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</w:p>
          <w:p w:rsidR="002D0E33" w:rsidRPr="002D0E33" w:rsidP="002D0E33" w14:paraId="28EE68EE" w14:textId="1B9A544B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  <w:r>
              <w:rPr>
                <w:rFonts w:ascii="Segoe UI Symbol" w:hAnsi="Segoe UI Symbol" w:cs="Segoe UI Symbol"/>
                <w:sz w:val="18"/>
              </w:rPr>
              <w:t>----------------</w:t>
            </w:r>
          </w:p>
          <w:p w:rsidR="002D0E33" w:rsidRPr="002D0E33" w:rsidP="002D0E33" w14:paraId="5D3C2FFA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</w:p>
          <w:p w:rsidR="002D0E33" w:rsidRPr="002D0E33" w:rsidP="002D0E33" w14:paraId="69096887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b/>
                <w:bCs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IBM – Short-Term Assignment</w:t>
            </w:r>
          </w:p>
          <w:p w:rsidR="002D0E33" w:rsidRPr="002D0E33" w:rsidP="002D0E33" w14:paraId="28FBF3A9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</w:p>
          <w:p w:rsidR="002D0E33" w:rsidRPr="002D0E33" w:rsidP="002D0E33" w14:paraId="64BF7475" w14:textId="77777777">
            <w:pPr>
              <w:pStyle w:val="Texte1"/>
              <w:tabs>
                <w:tab w:val="left" w:pos="1892"/>
              </w:tabs>
              <w:ind w:left="-111"/>
              <w:rPr>
                <w:rFonts w:cs="Arial"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Client</w:t>
            </w:r>
            <w:r w:rsidRPr="002D0E33">
              <w:rPr>
                <w:rFonts w:cs="Arial"/>
                <w:sz w:val="18"/>
              </w:rPr>
              <w:t>: Merck POC | Nov 2020 – Dec 2020</w:t>
            </w:r>
          </w:p>
          <w:p w:rsidR="002D0E33" w:rsidRPr="002D0E33" w:rsidP="002D0E33" w14:paraId="1FE39315" w14:textId="1E093CAD">
            <w:pPr>
              <w:pStyle w:val="Texte1"/>
              <w:numPr>
                <w:ilvl w:val="0"/>
                <w:numId w:val="31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Worked on decoding and implementing Excel Macro formulas</w:t>
            </w:r>
          </w:p>
          <w:p w:rsidR="002D0E33" w:rsidP="002D0E33" w14:paraId="1046F0CD" w14:textId="782909E7">
            <w:pPr>
              <w:pStyle w:val="Texte1"/>
              <w:numPr>
                <w:ilvl w:val="0"/>
                <w:numId w:val="31"/>
              </w:numPr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Delivered outputs on a daily basis and participated in client calls</w:t>
            </w:r>
          </w:p>
          <w:p w:rsidR="002D0E33" w:rsidP="002D0E33" w14:paraId="0C17C4FA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</w:p>
          <w:p w:rsidR="002D0E33" w:rsidP="002D0E33" w14:paraId="346EC0D8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</w:p>
          <w:p w:rsidR="002D0E33" w:rsidRPr="002D0E33" w:rsidP="002D0E33" w14:paraId="2780D466" w14:textId="77777777">
            <w:pPr>
              <w:pStyle w:val="Texte1"/>
              <w:tabs>
                <w:tab w:val="left" w:pos="1892"/>
              </w:tabs>
              <w:rPr>
                <w:rFonts w:cs="Arial"/>
                <w:b/>
                <w:bCs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EDUCATION</w:t>
            </w:r>
          </w:p>
          <w:p w:rsidR="002D0E33" w:rsidRPr="002D0E33" w:rsidP="002D0E33" w14:paraId="14611A02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</w:p>
          <w:p w:rsidR="002D0E33" w:rsidRPr="002D0E33" w:rsidP="002D0E33" w14:paraId="6C2F871B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B.Tech – Computer Science</w:t>
            </w:r>
          </w:p>
          <w:p w:rsidR="002D0E33" w:rsidRPr="002D0E33" w:rsidP="002D0E33" w14:paraId="765F027A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  <w:r w:rsidRPr="002D0E33">
              <w:rPr>
                <w:rFonts w:cs="Arial"/>
                <w:sz w:val="18"/>
              </w:rPr>
              <w:t>DRK College of Engineering and Technology, Hyderabad | 2016</w:t>
            </w:r>
          </w:p>
          <w:p w:rsidR="002D0E33" w:rsidRPr="002D0E33" w:rsidP="002D0E33" w14:paraId="35EF0346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</w:p>
          <w:p w:rsidR="002D0E33" w:rsidRPr="002D0E33" w:rsidP="002D0E33" w14:paraId="2D5D5F22" w14:textId="4702A790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  <w:r>
              <w:rPr>
                <w:rFonts w:ascii="Segoe UI Symbol" w:hAnsi="Segoe UI Symbol" w:cs="Segoe UI Symbol"/>
                <w:sz w:val="18"/>
              </w:rPr>
              <w:t>-------------------</w:t>
            </w:r>
          </w:p>
          <w:p w:rsidR="002D0E33" w:rsidRPr="002D0E33" w:rsidP="002D0E33" w14:paraId="721778DC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</w:p>
          <w:p w:rsidR="002D0E33" w:rsidRPr="002D0E33" w:rsidP="002D0E33" w14:paraId="09848424" w14:textId="77777777">
            <w:pPr>
              <w:pStyle w:val="Texte1"/>
              <w:tabs>
                <w:tab w:val="left" w:pos="1892"/>
              </w:tabs>
              <w:rPr>
                <w:rFonts w:cs="Arial"/>
                <w:b/>
                <w:bCs/>
                <w:sz w:val="18"/>
              </w:rPr>
            </w:pPr>
            <w:r w:rsidRPr="002D0E33">
              <w:rPr>
                <w:rFonts w:cs="Arial"/>
                <w:b/>
                <w:bCs/>
                <w:sz w:val="18"/>
              </w:rPr>
              <w:t>CERTIFICATION</w:t>
            </w:r>
          </w:p>
          <w:p w:rsidR="005E1FCF" w:rsidRPr="005E1FCF" w:rsidP="002D0E33" w14:paraId="0633521F" w14:textId="77777777">
            <w:pPr>
              <w:pStyle w:val="Texte1"/>
              <w:numPr>
                <w:ilvl w:val="0"/>
                <w:numId w:val="32"/>
              </w:numPr>
              <w:tabs>
                <w:tab w:val="left" w:pos="1892"/>
              </w:tabs>
              <w:rPr>
                <w:rFonts w:cs="Arial"/>
                <w:b/>
                <w:sz w:val="18"/>
              </w:rPr>
            </w:pPr>
            <w:r w:rsidRPr="002D0E33">
              <w:rPr>
                <w:rFonts w:cs="Arial"/>
                <w:sz w:val="18"/>
              </w:rPr>
              <w:t>AHM 250</w:t>
            </w:r>
          </w:p>
          <w:p w:rsidR="005E1FCF" w:rsidP="005E1FCF" w14:paraId="71EE6EC1" w14:textId="77777777">
            <w:pPr>
              <w:pStyle w:val="Texte1"/>
              <w:tabs>
                <w:tab w:val="left" w:pos="1892"/>
              </w:tabs>
              <w:rPr>
                <w:rFonts w:cs="Arial"/>
                <w:sz w:val="18"/>
              </w:rPr>
            </w:pPr>
          </w:p>
          <w:p w:rsidR="005E1FCF" w:rsidRPr="005E1FCF" w:rsidP="005E1FCF" w14:paraId="6695FAD9" w14:textId="77777777">
            <w:pPr>
              <w:pStyle w:val="Texte1"/>
              <w:tabs>
                <w:tab w:val="left" w:pos="1892"/>
              </w:tabs>
              <w:rPr>
                <w:rFonts w:cs="Arial"/>
                <w:b/>
                <w:sz w:val="18"/>
              </w:rPr>
            </w:pPr>
            <w:r w:rsidRPr="005E1FCF">
              <w:rPr>
                <w:rFonts w:cs="Arial"/>
                <w:b/>
                <w:sz w:val="18"/>
              </w:rPr>
              <w:t>ADDITIONAL INFORMATION</w:t>
            </w:r>
          </w:p>
          <w:p w:rsidR="005E1FCF" w:rsidRPr="005E1FCF" w:rsidP="005E1FCF" w14:paraId="22C547C0" w14:textId="3998D36C">
            <w:pPr>
              <w:pStyle w:val="Texte1"/>
              <w:numPr>
                <w:ilvl w:val="0"/>
                <w:numId w:val="32"/>
              </w:numPr>
              <w:tabs>
                <w:tab w:val="left" w:pos="1892"/>
              </w:tabs>
              <w:rPr>
                <w:rFonts w:cs="Arial"/>
                <w:bCs/>
                <w:sz w:val="18"/>
              </w:rPr>
            </w:pPr>
            <w:r w:rsidRPr="005E1FCF">
              <w:rPr>
                <w:rFonts w:cs="Arial"/>
                <w:bCs/>
                <w:sz w:val="18"/>
              </w:rPr>
              <w:t>Strong communication and interpersonal skills</w:t>
            </w:r>
          </w:p>
          <w:p w:rsidR="005E1FCF" w:rsidRPr="005E1FCF" w:rsidP="005E1FCF" w14:paraId="055E6054" w14:textId="2A64608D">
            <w:pPr>
              <w:pStyle w:val="Texte1"/>
              <w:numPr>
                <w:ilvl w:val="0"/>
                <w:numId w:val="32"/>
              </w:numPr>
              <w:tabs>
                <w:tab w:val="left" w:pos="1892"/>
              </w:tabs>
              <w:rPr>
                <w:rFonts w:cs="Arial"/>
                <w:bCs/>
                <w:sz w:val="18"/>
              </w:rPr>
            </w:pPr>
            <w:r w:rsidRPr="005E1FCF">
              <w:rPr>
                <w:rFonts w:cs="Arial"/>
                <w:bCs/>
                <w:sz w:val="18"/>
              </w:rPr>
              <w:t>Experience working independently and in team environments</w:t>
            </w:r>
          </w:p>
          <w:p w:rsidR="009A7726" w:rsidRPr="00C27CFA" w:rsidP="005E1FCF" w14:paraId="0485F71D" w14:textId="1D6C9E7B">
            <w:pPr>
              <w:pStyle w:val="Texte1"/>
              <w:numPr>
                <w:ilvl w:val="0"/>
                <w:numId w:val="32"/>
              </w:numPr>
              <w:tabs>
                <w:tab w:val="left" w:pos="1892"/>
              </w:tabs>
              <w:rPr>
                <w:rFonts w:cs="Arial"/>
                <w:b/>
                <w:sz w:val="18"/>
              </w:rPr>
            </w:pPr>
            <w:r w:rsidRPr="005E1FCF">
              <w:rPr>
                <w:rFonts w:cs="Arial"/>
                <w:bCs/>
                <w:sz w:val="18"/>
              </w:rPr>
              <w:t>Proven ability to manage multiple tasks and meet deadlines</w:t>
            </w:r>
            <w:r w:rsidR="004D7B9B">
              <w:rPr>
                <w:rFonts w:cs="Arial"/>
                <w:b/>
                <w:sz w:val="18"/>
              </w:rPr>
              <w:t xml:space="preserve"> </w:t>
            </w:r>
          </w:p>
        </w:tc>
      </w:tr>
      <w:tr w14:paraId="38D69BBA" w14:textId="77777777" w:rsidTr="00950AA0">
        <w:tblPrEx>
          <w:tblW w:w="8539" w:type="dxa"/>
          <w:tblInd w:w="392" w:type="dxa"/>
          <w:tblLayout w:type="fixed"/>
          <w:tblLook w:val="0000"/>
        </w:tblPrEx>
        <w:trPr>
          <w:gridAfter w:val="1"/>
          <w:wAfter w:w="16" w:type="dxa"/>
          <w:trHeight w:val="570"/>
        </w:trPr>
        <w:tc>
          <w:tcPr>
            <w:tcW w:w="1593" w:type="dxa"/>
          </w:tcPr>
          <w:p w:rsidR="009A7726" w:rsidRPr="00E669C3" w14:paraId="37E674DD" w14:textId="7496F33F">
            <w:pPr>
              <w:pStyle w:val="CellTitle1"/>
              <w:numPr>
                <w:ilvl w:val="0"/>
                <w:numId w:val="0"/>
              </w:numPr>
              <w:tabs>
                <w:tab w:val="left" w:pos="709"/>
              </w:tabs>
              <w:rPr>
                <w:rFonts w:cs="Arial"/>
                <w:sz w:val="18"/>
                <w:szCs w:val="18"/>
              </w:rPr>
            </w:pPr>
          </w:p>
        </w:tc>
        <w:tc>
          <w:tcPr>
            <w:tcW w:w="6930" w:type="dxa"/>
          </w:tcPr>
          <w:p w:rsidR="009A7726" w:rsidRPr="00E669C3" w:rsidP="00123010" w14:paraId="46940D7F" w14:textId="0ADB64F3">
            <w:pPr>
              <w:pStyle w:val="Texte1"/>
              <w:rPr>
                <w:rFonts w:cs="Arial"/>
                <w:color w:val="223EF0"/>
                <w:sz w:val="18"/>
                <w:szCs w:val="18"/>
              </w:rPr>
            </w:pPr>
          </w:p>
        </w:tc>
      </w:tr>
    </w:tbl>
    <w:p w:rsidR="009E7DB0" w:rsidRPr="00E669C3" w:rsidP="009E7DB0" w14:paraId="594F2E91" w14:textId="77777777">
      <w:pPr>
        <w:pStyle w:val="TableContents"/>
        <w:ind w:left="360"/>
        <w:jc w:val="left"/>
        <w:rPr>
          <w:rFonts w:ascii="Arial" w:hAnsi="Arial" w:cs="Arial"/>
          <w:sz w:val="18"/>
          <w:szCs w:val="18"/>
        </w:rPr>
      </w:pPr>
    </w:p>
    <w:p w:rsidR="009E7DB0" w:rsidRPr="00E669C3" w:rsidP="009E7DB0" w14:paraId="4DBA5BBF" w14:textId="77777777">
      <w:pPr>
        <w:pStyle w:val="TableContents"/>
        <w:ind w:left="360"/>
        <w:jc w:val="left"/>
        <w:rPr>
          <w:rFonts w:ascii="Arial" w:hAnsi="Arial" w:cs="Arial"/>
          <w:sz w:val="18"/>
          <w:szCs w:val="18"/>
        </w:rPr>
      </w:pPr>
    </w:p>
    <w:p w:rsidR="009A7726" w:rsidRPr="00E669C3" w14:paraId="39C3A384" w14:textId="77777777">
      <w:pPr>
        <w:pStyle w:val="Texte1"/>
        <w:spacing w:before="120" w:after="0"/>
        <w:ind w:left="284"/>
        <w:rPr>
          <w:rFonts w:cs="Arial"/>
          <w:color w:val="000080"/>
          <w:sz w:val="18"/>
          <w:szCs w:val="1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8"/>
          </v:shape>
        </w:pict>
      </w:r>
    </w:p>
    <w:sectPr>
      <w:footerReference w:type="default" r:id="rId9"/>
      <w:pgSz w:w="11906" w:h="16838"/>
      <w:pgMar w:top="1987" w:right="1411" w:bottom="1138" w:left="113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A7726" w14:paraId="6CE7A3F5" w14:textId="6341AE34">
    <w:pPr>
      <w:pStyle w:val="Footer"/>
      <w:tabs>
        <w:tab w:val="clear" w:pos="8306"/>
        <w:tab w:val="right" w:pos="9498"/>
      </w:tabs>
    </w:pPr>
    <w:r>
      <w:rPr>
        <w:rFonts w:ascii="Arial" w:hAnsi="Arial"/>
        <w:sz w:val="18"/>
      </w:rPr>
      <w:tab/>
    </w:r>
    <w:r>
      <w:rPr>
        <w:rFonts w:ascii="Arial" w:hAnsi="Arial"/>
        <w:color w:val="000080"/>
        <w:sz w:val="18"/>
      </w:rPr>
      <w:t xml:space="preserve">- </w:t>
    </w:r>
    <w:r>
      <w:rPr>
        <w:rStyle w:val="PageNumber"/>
        <w:rFonts w:ascii="Arial" w:hAnsi="Arial"/>
        <w:color w:val="000080"/>
        <w:sz w:val="18"/>
      </w:rPr>
      <w:fldChar w:fldCharType="begin"/>
    </w:r>
    <w:r>
      <w:rPr>
        <w:rStyle w:val="PageNumber"/>
        <w:rFonts w:ascii="Arial" w:hAnsi="Arial"/>
        <w:color w:val="000080"/>
        <w:sz w:val="18"/>
      </w:rPr>
      <w:instrText xml:space="preserve"> PAGE </w:instrText>
    </w:r>
    <w:r>
      <w:rPr>
        <w:rStyle w:val="PageNumber"/>
        <w:rFonts w:ascii="Arial" w:hAnsi="Arial"/>
        <w:color w:val="000080"/>
        <w:sz w:val="18"/>
      </w:rPr>
      <w:fldChar w:fldCharType="separate"/>
    </w:r>
    <w:r w:rsidR="00106487">
      <w:rPr>
        <w:rStyle w:val="PageNumber"/>
        <w:rFonts w:ascii="Arial" w:hAnsi="Arial"/>
        <w:noProof/>
        <w:color w:val="000080"/>
        <w:sz w:val="18"/>
      </w:rPr>
      <w:t>5</w:t>
    </w:r>
    <w:r>
      <w:rPr>
        <w:rStyle w:val="PageNumber"/>
        <w:rFonts w:ascii="Arial" w:hAnsi="Arial"/>
        <w:color w:val="000080"/>
        <w:sz w:val="18"/>
      </w:rPr>
      <w:fldChar w:fldCharType="end"/>
    </w:r>
    <w:r>
      <w:rPr>
        <w:rStyle w:val="PageNumber"/>
        <w:rFonts w:ascii="Arial" w:hAnsi="Arial"/>
        <w:color w:val="000080"/>
        <w:sz w:val="18"/>
      </w:rPr>
      <w:t>/</w:t>
    </w:r>
    <w:r>
      <w:rPr>
        <w:rStyle w:val="PageNumber"/>
        <w:rFonts w:ascii="Arial" w:hAnsi="Arial"/>
        <w:color w:val="000080"/>
        <w:sz w:val="18"/>
      </w:rPr>
      <w:fldChar w:fldCharType="begin"/>
    </w:r>
    <w:r>
      <w:rPr>
        <w:rStyle w:val="PageNumber"/>
        <w:rFonts w:ascii="Arial" w:hAnsi="Arial"/>
        <w:color w:val="000080"/>
        <w:sz w:val="18"/>
      </w:rPr>
      <w:instrText xml:space="preserve"> NUMPAGES </w:instrText>
    </w:r>
    <w:r>
      <w:rPr>
        <w:rStyle w:val="PageNumber"/>
        <w:rFonts w:ascii="Arial" w:hAnsi="Arial"/>
        <w:color w:val="000080"/>
        <w:sz w:val="18"/>
      </w:rPr>
      <w:fldChar w:fldCharType="separate"/>
    </w:r>
    <w:r w:rsidR="00106487">
      <w:rPr>
        <w:rStyle w:val="PageNumber"/>
        <w:rFonts w:ascii="Arial" w:hAnsi="Arial"/>
        <w:noProof/>
        <w:color w:val="000080"/>
        <w:sz w:val="18"/>
      </w:rPr>
      <w:t>5</w:t>
    </w:r>
    <w:r>
      <w:rPr>
        <w:rStyle w:val="PageNumber"/>
        <w:rFonts w:ascii="Arial" w:hAnsi="Arial"/>
        <w:color w:val="000080"/>
        <w:sz w:val="18"/>
      </w:rPr>
      <w:fldChar w:fldCharType="end"/>
    </w:r>
    <w:r>
      <w:rPr>
        <w:rStyle w:val="PageNumber"/>
        <w:rFonts w:ascii="Arial" w:hAnsi="Arial"/>
        <w:color w:val="000080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EE61BB"/>
    <w:multiLevelType w:val="hybridMultilevel"/>
    <w:tmpl w:val="1FCC4988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>
    <w:nsid w:val="065D4D6E"/>
    <w:multiLevelType w:val="hybridMultilevel"/>
    <w:tmpl w:val="5F00FC22"/>
    <w:lvl w:ilvl="0">
      <w:start w:val="0"/>
      <w:numFmt w:val="bullet"/>
      <w:lvlText w:val="-"/>
      <w:lvlJc w:val="left"/>
      <w:pPr>
        <w:ind w:left="2614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2">
    <w:nsid w:val="092E4DB0"/>
    <w:multiLevelType w:val="hybridMultilevel"/>
    <w:tmpl w:val="04E088C6"/>
    <w:lvl w:ilvl="0">
      <w:start w:val="1"/>
      <w:numFmt w:val="bullet"/>
      <w:lvlText w:val=""/>
      <w:lvlJc w:val="left"/>
      <w:pPr>
        <w:ind w:left="60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3">
    <w:nsid w:val="0DDA0903"/>
    <w:multiLevelType w:val="hybridMultilevel"/>
    <w:tmpl w:val="E32C922A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0BD4C10"/>
    <w:multiLevelType w:val="hybridMultilevel"/>
    <w:tmpl w:val="75A82D9E"/>
    <w:lvl w:ilvl="0">
      <w:start w:val="1"/>
      <w:numFmt w:val="bullet"/>
      <w:lvlText w:val=""/>
      <w:lvlJc w:val="left"/>
      <w:pPr>
        <w:ind w:left="60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5">
    <w:nsid w:val="14083029"/>
    <w:multiLevelType w:val="hybridMultilevel"/>
    <w:tmpl w:val="2C785652"/>
    <w:lvl w:ilvl="0">
      <w:start w:val="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F53B73"/>
    <w:multiLevelType w:val="hybridMultilevel"/>
    <w:tmpl w:val="EA601C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BC7D12"/>
    <w:multiLevelType w:val="hybridMultilevel"/>
    <w:tmpl w:val="FF88B9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B985E75"/>
    <w:multiLevelType w:val="hybridMultilevel"/>
    <w:tmpl w:val="61AEB1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3F71A0"/>
    <w:multiLevelType w:val="hybridMultilevel"/>
    <w:tmpl w:val="C97AF6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8428F1"/>
    <w:multiLevelType w:val="hybridMultilevel"/>
    <w:tmpl w:val="B4D4959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D47379"/>
    <w:multiLevelType w:val="hybridMultilevel"/>
    <w:tmpl w:val="9976E6DA"/>
    <w:lvl w:ilvl="0">
      <w:start w:val="0"/>
      <w:numFmt w:val="bullet"/>
      <w:lvlText w:val="-"/>
      <w:lvlJc w:val="left"/>
      <w:pPr>
        <w:ind w:left="2614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12">
    <w:nsid w:val="31252389"/>
    <w:multiLevelType w:val="hybridMultilevel"/>
    <w:tmpl w:val="0B60C7C0"/>
    <w:lvl w:ilvl="0">
      <w:start w:val="0"/>
      <w:numFmt w:val="bullet"/>
      <w:lvlText w:val="-"/>
      <w:lvlJc w:val="left"/>
      <w:pPr>
        <w:ind w:left="2614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13">
    <w:nsid w:val="34D877AE"/>
    <w:multiLevelType w:val="hybridMultilevel"/>
    <w:tmpl w:val="45D69E20"/>
    <w:lvl w:ilvl="0">
      <w:start w:val="0"/>
      <w:numFmt w:val="bullet"/>
      <w:lvlText w:val="-"/>
      <w:lvlJc w:val="left"/>
      <w:pPr>
        <w:ind w:left="2614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14">
    <w:nsid w:val="3639567B"/>
    <w:multiLevelType w:val="hybridMultilevel"/>
    <w:tmpl w:val="FA2E4466"/>
    <w:lvl w:ilvl="0">
      <w:start w:val="0"/>
      <w:numFmt w:val="bullet"/>
      <w:lvlText w:val="-"/>
      <w:lvlJc w:val="left"/>
      <w:pPr>
        <w:ind w:left="2614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15">
    <w:nsid w:val="381944E0"/>
    <w:multiLevelType w:val="hybridMultilevel"/>
    <w:tmpl w:val="25245B4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F7944F2"/>
    <w:multiLevelType w:val="hybridMultilevel"/>
    <w:tmpl w:val="01766420"/>
    <w:lvl w:ilvl="0">
      <w:start w:val="0"/>
      <w:numFmt w:val="bullet"/>
      <w:lvlText w:val="-"/>
      <w:lvlJc w:val="left"/>
      <w:pPr>
        <w:ind w:left="2614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17">
    <w:nsid w:val="402E701C"/>
    <w:multiLevelType w:val="hybridMultilevel"/>
    <w:tmpl w:val="83B8C04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AC3795"/>
    <w:multiLevelType w:val="hybridMultilevel"/>
    <w:tmpl w:val="07606C16"/>
    <w:lvl w:ilvl="0">
      <w:start w:val="0"/>
      <w:numFmt w:val="bullet"/>
      <w:lvlText w:val="-"/>
      <w:lvlJc w:val="left"/>
      <w:pPr>
        <w:ind w:left="2614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19">
    <w:nsid w:val="4A7F269F"/>
    <w:multiLevelType w:val="hybridMultilevel"/>
    <w:tmpl w:val="EE8ABD24"/>
    <w:lvl w:ilvl="0">
      <w:start w:val="1"/>
      <w:numFmt w:val="bullet"/>
      <w:lvlText w:val=""/>
      <w:lvlJc w:val="left"/>
      <w:pPr>
        <w:ind w:left="60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20">
    <w:nsid w:val="4AE20070"/>
    <w:multiLevelType w:val="hybridMultilevel"/>
    <w:tmpl w:val="0A8A97C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D85192"/>
    <w:multiLevelType w:val="hybridMultilevel"/>
    <w:tmpl w:val="37AC2934"/>
    <w:lvl w:ilvl="0">
      <w:start w:val="0"/>
      <w:numFmt w:val="bullet"/>
      <w:lvlText w:val="-"/>
      <w:lvlJc w:val="left"/>
      <w:pPr>
        <w:ind w:left="2614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74" w:hanging="360"/>
      </w:pPr>
      <w:rPr>
        <w:rFonts w:ascii="Wingdings" w:hAnsi="Wingdings" w:hint="default"/>
      </w:rPr>
    </w:lvl>
  </w:abstractNum>
  <w:abstractNum w:abstractNumId="22">
    <w:nsid w:val="5F0C25A6"/>
    <w:multiLevelType w:val="hybridMultilevel"/>
    <w:tmpl w:val="214004D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1862DC4"/>
    <w:multiLevelType w:val="hybridMultilevel"/>
    <w:tmpl w:val="0BAAB7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02220C"/>
    <w:multiLevelType w:val="hybridMultilevel"/>
    <w:tmpl w:val="A7DAFC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BB7BDB"/>
    <w:multiLevelType w:val="hybridMultilevel"/>
    <w:tmpl w:val="9CBEC4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004F12"/>
    <w:multiLevelType w:val="hybridMultilevel"/>
    <w:tmpl w:val="488C8B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8960E3"/>
    <w:multiLevelType w:val="hybridMultilevel"/>
    <w:tmpl w:val="5FF01252"/>
    <w:lvl w:ilvl="0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A016E1"/>
    <w:multiLevelType w:val="singleLevel"/>
    <w:tmpl w:val="607E23B0"/>
    <w:lvl w:ilvl="0">
      <w:start w:val="1"/>
      <w:numFmt w:val="bullet"/>
      <w:pStyle w:val="CellTitle1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color w:val="008080"/>
        <w:sz w:val="18"/>
        <w:szCs w:val="18"/>
      </w:rPr>
    </w:lvl>
  </w:abstractNum>
  <w:abstractNum w:abstractNumId="29">
    <w:nsid w:val="794E7C52"/>
    <w:multiLevelType w:val="hybridMultilevel"/>
    <w:tmpl w:val="E0C0D14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7C533FD0"/>
    <w:multiLevelType w:val="hybridMultilevel"/>
    <w:tmpl w:val="499C57D8"/>
    <w:lvl w:ilvl="0">
      <w:start w:val="1"/>
      <w:numFmt w:val="bullet"/>
      <w:lvlText w:val=""/>
      <w:lvlJc w:val="left"/>
      <w:pPr>
        <w:ind w:left="60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31">
    <w:nsid w:val="7EFE3B99"/>
    <w:multiLevelType w:val="hybridMultilevel"/>
    <w:tmpl w:val="B6AEE79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8"/>
  </w:num>
  <w:num w:numId="3">
    <w:abstractNumId w:val="5"/>
  </w:num>
  <w:num w:numId="4">
    <w:abstractNumId w:val="16"/>
  </w:num>
  <w:num w:numId="5">
    <w:abstractNumId w:val="14"/>
  </w:num>
  <w:num w:numId="6">
    <w:abstractNumId w:val="18"/>
  </w:num>
  <w:num w:numId="7">
    <w:abstractNumId w:val="12"/>
  </w:num>
  <w:num w:numId="8">
    <w:abstractNumId w:val="13"/>
  </w:num>
  <w:num w:numId="9">
    <w:abstractNumId w:val="21"/>
  </w:num>
  <w:num w:numId="10">
    <w:abstractNumId w:val="11"/>
  </w:num>
  <w:num w:numId="11">
    <w:abstractNumId w:val="1"/>
  </w:num>
  <w:num w:numId="12">
    <w:abstractNumId w:val="7"/>
  </w:num>
  <w:num w:numId="13">
    <w:abstractNumId w:val="27"/>
  </w:num>
  <w:num w:numId="14">
    <w:abstractNumId w:val="3"/>
  </w:num>
  <w:num w:numId="15">
    <w:abstractNumId w:val="23"/>
  </w:num>
  <w:num w:numId="16">
    <w:abstractNumId w:val="8"/>
  </w:num>
  <w:num w:numId="17">
    <w:abstractNumId w:val="6"/>
  </w:num>
  <w:num w:numId="18">
    <w:abstractNumId w:val="29"/>
  </w:num>
  <w:num w:numId="19">
    <w:abstractNumId w:val="31"/>
  </w:num>
  <w:num w:numId="20">
    <w:abstractNumId w:val="29"/>
  </w:num>
  <w:num w:numId="21">
    <w:abstractNumId w:val="22"/>
  </w:num>
  <w:num w:numId="22">
    <w:abstractNumId w:val="15"/>
  </w:num>
  <w:num w:numId="23">
    <w:abstractNumId w:val="4"/>
  </w:num>
  <w:num w:numId="24">
    <w:abstractNumId w:val="20"/>
  </w:num>
  <w:num w:numId="25">
    <w:abstractNumId w:val="10"/>
  </w:num>
  <w:num w:numId="26">
    <w:abstractNumId w:val="17"/>
  </w:num>
  <w:num w:numId="27">
    <w:abstractNumId w:val="0"/>
  </w:num>
  <w:num w:numId="28">
    <w:abstractNumId w:val="2"/>
  </w:num>
  <w:num w:numId="29">
    <w:abstractNumId w:val="19"/>
  </w:num>
  <w:num w:numId="30">
    <w:abstractNumId w:val="24"/>
  </w:num>
  <w:num w:numId="31">
    <w:abstractNumId w:val="30"/>
  </w:num>
  <w:num w:numId="32">
    <w:abstractNumId w:val="9"/>
  </w:num>
  <w:num w:numId="33">
    <w:abstractNumId w:val="26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09"/>
  <w:hyphenationZone w:val="420"/>
  <w:displayHorizontalDrawingGridEvery w:val="0"/>
  <w:displayVerticalDrawingGridEvery w:val="0"/>
  <w:doNotUseMarginsForDrawingGridOrigin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0C8"/>
    <w:rsid w:val="0000149F"/>
    <w:rsid w:val="00014A9E"/>
    <w:rsid w:val="000170BE"/>
    <w:rsid w:val="00022501"/>
    <w:rsid w:val="0002363D"/>
    <w:rsid w:val="0002448C"/>
    <w:rsid w:val="00024C16"/>
    <w:rsid w:val="00025AF1"/>
    <w:rsid w:val="000266B3"/>
    <w:rsid w:val="00031438"/>
    <w:rsid w:val="0005154C"/>
    <w:rsid w:val="00054565"/>
    <w:rsid w:val="00055EB7"/>
    <w:rsid w:val="00067BDE"/>
    <w:rsid w:val="00076531"/>
    <w:rsid w:val="00076E07"/>
    <w:rsid w:val="00085EE5"/>
    <w:rsid w:val="00092052"/>
    <w:rsid w:val="00095177"/>
    <w:rsid w:val="000A0567"/>
    <w:rsid w:val="000A0736"/>
    <w:rsid w:val="000A2CC3"/>
    <w:rsid w:val="000B3C7A"/>
    <w:rsid w:val="000B54F5"/>
    <w:rsid w:val="000B7F1F"/>
    <w:rsid w:val="000C6AB6"/>
    <w:rsid w:val="000C6CB9"/>
    <w:rsid w:val="000D0CE3"/>
    <w:rsid w:val="000D0CFB"/>
    <w:rsid w:val="000D5102"/>
    <w:rsid w:val="000E4CCD"/>
    <w:rsid w:val="000E5F16"/>
    <w:rsid w:val="000F7646"/>
    <w:rsid w:val="000F7695"/>
    <w:rsid w:val="00106487"/>
    <w:rsid w:val="00115997"/>
    <w:rsid w:val="001225D5"/>
    <w:rsid w:val="00123010"/>
    <w:rsid w:val="001276E2"/>
    <w:rsid w:val="0014159C"/>
    <w:rsid w:val="00143922"/>
    <w:rsid w:val="00144352"/>
    <w:rsid w:val="00147900"/>
    <w:rsid w:val="00151201"/>
    <w:rsid w:val="00157F42"/>
    <w:rsid w:val="00163725"/>
    <w:rsid w:val="00167800"/>
    <w:rsid w:val="00172101"/>
    <w:rsid w:val="001724AC"/>
    <w:rsid w:val="001770D0"/>
    <w:rsid w:val="001955F6"/>
    <w:rsid w:val="00197E50"/>
    <w:rsid w:val="001A3625"/>
    <w:rsid w:val="001B3287"/>
    <w:rsid w:val="001B3289"/>
    <w:rsid w:val="001B5D74"/>
    <w:rsid w:val="001C7ED9"/>
    <w:rsid w:val="001E0BEB"/>
    <w:rsid w:val="001E660F"/>
    <w:rsid w:val="001E7256"/>
    <w:rsid w:val="002076D0"/>
    <w:rsid w:val="00224AE3"/>
    <w:rsid w:val="00227177"/>
    <w:rsid w:val="002327A4"/>
    <w:rsid w:val="00234C64"/>
    <w:rsid w:val="002414DC"/>
    <w:rsid w:val="002418D7"/>
    <w:rsid w:val="0024502A"/>
    <w:rsid w:val="00245EE3"/>
    <w:rsid w:val="002460C7"/>
    <w:rsid w:val="002560F0"/>
    <w:rsid w:val="0027278C"/>
    <w:rsid w:val="00275AF6"/>
    <w:rsid w:val="00275D92"/>
    <w:rsid w:val="00292C3A"/>
    <w:rsid w:val="002944BA"/>
    <w:rsid w:val="002973A0"/>
    <w:rsid w:val="0029743F"/>
    <w:rsid w:val="002A0530"/>
    <w:rsid w:val="002A583F"/>
    <w:rsid w:val="002B13DA"/>
    <w:rsid w:val="002B6547"/>
    <w:rsid w:val="002C2ED7"/>
    <w:rsid w:val="002C6582"/>
    <w:rsid w:val="002D0E33"/>
    <w:rsid w:val="002D3934"/>
    <w:rsid w:val="002E3F66"/>
    <w:rsid w:val="00307AAA"/>
    <w:rsid w:val="00310E95"/>
    <w:rsid w:val="00317BAD"/>
    <w:rsid w:val="0033168D"/>
    <w:rsid w:val="0033249F"/>
    <w:rsid w:val="00336120"/>
    <w:rsid w:val="00336641"/>
    <w:rsid w:val="0033795D"/>
    <w:rsid w:val="003442BB"/>
    <w:rsid w:val="0034444C"/>
    <w:rsid w:val="003527F4"/>
    <w:rsid w:val="00354438"/>
    <w:rsid w:val="00363C8F"/>
    <w:rsid w:val="00366859"/>
    <w:rsid w:val="00374A1E"/>
    <w:rsid w:val="003751F4"/>
    <w:rsid w:val="00376E94"/>
    <w:rsid w:val="00383EFE"/>
    <w:rsid w:val="003840C8"/>
    <w:rsid w:val="003868E3"/>
    <w:rsid w:val="00395CB6"/>
    <w:rsid w:val="003967EE"/>
    <w:rsid w:val="003A4D98"/>
    <w:rsid w:val="003B4270"/>
    <w:rsid w:val="003B43A6"/>
    <w:rsid w:val="003B59DF"/>
    <w:rsid w:val="003C0F5F"/>
    <w:rsid w:val="003C6305"/>
    <w:rsid w:val="003D3EAF"/>
    <w:rsid w:val="003D4CE8"/>
    <w:rsid w:val="003F15B0"/>
    <w:rsid w:val="003F28BA"/>
    <w:rsid w:val="003F7C82"/>
    <w:rsid w:val="00416691"/>
    <w:rsid w:val="00417293"/>
    <w:rsid w:val="004232C1"/>
    <w:rsid w:val="00424430"/>
    <w:rsid w:val="00424CBC"/>
    <w:rsid w:val="00425A65"/>
    <w:rsid w:val="00436ECB"/>
    <w:rsid w:val="00440A74"/>
    <w:rsid w:val="00443B93"/>
    <w:rsid w:val="00443CCE"/>
    <w:rsid w:val="00444033"/>
    <w:rsid w:val="00446B81"/>
    <w:rsid w:val="004501D8"/>
    <w:rsid w:val="00452804"/>
    <w:rsid w:val="00456AEC"/>
    <w:rsid w:val="004600D6"/>
    <w:rsid w:val="00460DF4"/>
    <w:rsid w:val="00466606"/>
    <w:rsid w:val="00467A5C"/>
    <w:rsid w:val="00473FE5"/>
    <w:rsid w:val="00476159"/>
    <w:rsid w:val="004822E6"/>
    <w:rsid w:val="00486342"/>
    <w:rsid w:val="00486E38"/>
    <w:rsid w:val="00487A94"/>
    <w:rsid w:val="00490B73"/>
    <w:rsid w:val="004A368F"/>
    <w:rsid w:val="004B1F2F"/>
    <w:rsid w:val="004B388F"/>
    <w:rsid w:val="004B3A08"/>
    <w:rsid w:val="004B426A"/>
    <w:rsid w:val="004C3456"/>
    <w:rsid w:val="004C5D98"/>
    <w:rsid w:val="004D30B8"/>
    <w:rsid w:val="004D76B9"/>
    <w:rsid w:val="004D7B9B"/>
    <w:rsid w:val="004E2CF5"/>
    <w:rsid w:val="004E51E2"/>
    <w:rsid w:val="004F31F4"/>
    <w:rsid w:val="0050044F"/>
    <w:rsid w:val="0051038D"/>
    <w:rsid w:val="00523AD1"/>
    <w:rsid w:val="005309A9"/>
    <w:rsid w:val="00542C85"/>
    <w:rsid w:val="00544C5F"/>
    <w:rsid w:val="00547205"/>
    <w:rsid w:val="00560650"/>
    <w:rsid w:val="00560836"/>
    <w:rsid w:val="00561EF2"/>
    <w:rsid w:val="005859B9"/>
    <w:rsid w:val="00586028"/>
    <w:rsid w:val="0059138A"/>
    <w:rsid w:val="005932F0"/>
    <w:rsid w:val="00594B20"/>
    <w:rsid w:val="005A1C26"/>
    <w:rsid w:val="005A3B05"/>
    <w:rsid w:val="005A4952"/>
    <w:rsid w:val="005B3CFC"/>
    <w:rsid w:val="005B5279"/>
    <w:rsid w:val="005B5AA6"/>
    <w:rsid w:val="005D60AE"/>
    <w:rsid w:val="005E1FCF"/>
    <w:rsid w:val="005E2710"/>
    <w:rsid w:val="005F11E1"/>
    <w:rsid w:val="005F5CBC"/>
    <w:rsid w:val="005F64A5"/>
    <w:rsid w:val="005F79B5"/>
    <w:rsid w:val="00607F5C"/>
    <w:rsid w:val="006158CA"/>
    <w:rsid w:val="006160A8"/>
    <w:rsid w:val="00631790"/>
    <w:rsid w:val="00633130"/>
    <w:rsid w:val="00655141"/>
    <w:rsid w:val="00660A9D"/>
    <w:rsid w:val="0066281C"/>
    <w:rsid w:val="00665C0A"/>
    <w:rsid w:val="0067113E"/>
    <w:rsid w:val="006721C8"/>
    <w:rsid w:val="00673DCF"/>
    <w:rsid w:val="00681F33"/>
    <w:rsid w:val="0068595B"/>
    <w:rsid w:val="00692737"/>
    <w:rsid w:val="00695B02"/>
    <w:rsid w:val="006A7A5B"/>
    <w:rsid w:val="006A7CAA"/>
    <w:rsid w:val="006B35A4"/>
    <w:rsid w:val="006B531E"/>
    <w:rsid w:val="006B618D"/>
    <w:rsid w:val="006C244C"/>
    <w:rsid w:val="006D4F40"/>
    <w:rsid w:val="006E04C6"/>
    <w:rsid w:val="006E254C"/>
    <w:rsid w:val="006E41B1"/>
    <w:rsid w:val="006E7A55"/>
    <w:rsid w:val="006F06D2"/>
    <w:rsid w:val="006F55A3"/>
    <w:rsid w:val="006F7882"/>
    <w:rsid w:val="00704E30"/>
    <w:rsid w:val="00711E64"/>
    <w:rsid w:val="00714173"/>
    <w:rsid w:val="007326FB"/>
    <w:rsid w:val="0073479C"/>
    <w:rsid w:val="00737795"/>
    <w:rsid w:val="00740107"/>
    <w:rsid w:val="00752483"/>
    <w:rsid w:val="007618E7"/>
    <w:rsid w:val="007662A7"/>
    <w:rsid w:val="0077048D"/>
    <w:rsid w:val="0077091F"/>
    <w:rsid w:val="00780BA4"/>
    <w:rsid w:val="007829A8"/>
    <w:rsid w:val="0078451A"/>
    <w:rsid w:val="00790532"/>
    <w:rsid w:val="007906F5"/>
    <w:rsid w:val="00794434"/>
    <w:rsid w:val="007969A7"/>
    <w:rsid w:val="007A7331"/>
    <w:rsid w:val="007B20FF"/>
    <w:rsid w:val="007B3742"/>
    <w:rsid w:val="007B54A5"/>
    <w:rsid w:val="007B65FE"/>
    <w:rsid w:val="007B7405"/>
    <w:rsid w:val="007C0148"/>
    <w:rsid w:val="007C13EA"/>
    <w:rsid w:val="007C565B"/>
    <w:rsid w:val="007C5FFD"/>
    <w:rsid w:val="007D10E5"/>
    <w:rsid w:val="007D5801"/>
    <w:rsid w:val="007D72A3"/>
    <w:rsid w:val="007E2B9D"/>
    <w:rsid w:val="007E452A"/>
    <w:rsid w:val="007F3ABA"/>
    <w:rsid w:val="008070A0"/>
    <w:rsid w:val="0080792E"/>
    <w:rsid w:val="00810446"/>
    <w:rsid w:val="00812F8E"/>
    <w:rsid w:val="00814271"/>
    <w:rsid w:val="00816B5A"/>
    <w:rsid w:val="00824646"/>
    <w:rsid w:val="00825FD6"/>
    <w:rsid w:val="00827BDC"/>
    <w:rsid w:val="00832788"/>
    <w:rsid w:val="008364A7"/>
    <w:rsid w:val="00836C8F"/>
    <w:rsid w:val="00844D3E"/>
    <w:rsid w:val="0084548C"/>
    <w:rsid w:val="00864AD8"/>
    <w:rsid w:val="00867D13"/>
    <w:rsid w:val="008801DB"/>
    <w:rsid w:val="008821C3"/>
    <w:rsid w:val="00886BE3"/>
    <w:rsid w:val="00895CDD"/>
    <w:rsid w:val="00896547"/>
    <w:rsid w:val="008965FE"/>
    <w:rsid w:val="008A38A3"/>
    <w:rsid w:val="008A5224"/>
    <w:rsid w:val="008A5D28"/>
    <w:rsid w:val="008A759A"/>
    <w:rsid w:val="008B2337"/>
    <w:rsid w:val="008C6651"/>
    <w:rsid w:val="008C724F"/>
    <w:rsid w:val="008C73E7"/>
    <w:rsid w:val="008D1298"/>
    <w:rsid w:val="008D3196"/>
    <w:rsid w:val="008F603E"/>
    <w:rsid w:val="008F7E1B"/>
    <w:rsid w:val="00901B10"/>
    <w:rsid w:val="00906F6F"/>
    <w:rsid w:val="009138CB"/>
    <w:rsid w:val="00920A76"/>
    <w:rsid w:val="00920C89"/>
    <w:rsid w:val="009331C3"/>
    <w:rsid w:val="00933586"/>
    <w:rsid w:val="009379C6"/>
    <w:rsid w:val="00941A55"/>
    <w:rsid w:val="00943790"/>
    <w:rsid w:val="009465CF"/>
    <w:rsid w:val="00950AA0"/>
    <w:rsid w:val="009532A4"/>
    <w:rsid w:val="00966AA5"/>
    <w:rsid w:val="00972010"/>
    <w:rsid w:val="00972768"/>
    <w:rsid w:val="00982369"/>
    <w:rsid w:val="00982F0B"/>
    <w:rsid w:val="009870A5"/>
    <w:rsid w:val="00991E12"/>
    <w:rsid w:val="00992760"/>
    <w:rsid w:val="009A424C"/>
    <w:rsid w:val="009A7726"/>
    <w:rsid w:val="009B3A82"/>
    <w:rsid w:val="009B506B"/>
    <w:rsid w:val="009B57B0"/>
    <w:rsid w:val="009C00E3"/>
    <w:rsid w:val="009C3971"/>
    <w:rsid w:val="009C554C"/>
    <w:rsid w:val="009D088C"/>
    <w:rsid w:val="009D3844"/>
    <w:rsid w:val="009E6770"/>
    <w:rsid w:val="009E7DB0"/>
    <w:rsid w:val="009F696F"/>
    <w:rsid w:val="009F7ED0"/>
    <w:rsid w:val="00A11D2C"/>
    <w:rsid w:val="00A11F82"/>
    <w:rsid w:val="00A15794"/>
    <w:rsid w:val="00A158D8"/>
    <w:rsid w:val="00A20BB4"/>
    <w:rsid w:val="00A225D5"/>
    <w:rsid w:val="00A33787"/>
    <w:rsid w:val="00A41AAA"/>
    <w:rsid w:val="00A4508A"/>
    <w:rsid w:val="00A45CE2"/>
    <w:rsid w:val="00A46781"/>
    <w:rsid w:val="00A509B3"/>
    <w:rsid w:val="00A51358"/>
    <w:rsid w:val="00A54C13"/>
    <w:rsid w:val="00A564D1"/>
    <w:rsid w:val="00A5748D"/>
    <w:rsid w:val="00A61261"/>
    <w:rsid w:val="00A64A74"/>
    <w:rsid w:val="00A6561D"/>
    <w:rsid w:val="00A75706"/>
    <w:rsid w:val="00A779E5"/>
    <w:rsid w:val="00A82173"/>
    <w:rsid w:val="00A8291D"/>
    <w:rsid w:val="00A83E18"/>
    <w:rsid w:val="00A9004A"/>
    <w:rsid w:val="00A91A87"/>
    <w:rsid w:val="00A91CD3"/>
    <w:rsid w:val="00A9523D"/>
    <w:rsid w:val="00A96211"/>
    <w:rsid w:val="00A9728A"/>
    <w:rsid w:val="00A9760A"/>
    <w:rsid w:val="00AA01B2"/>
    <w:rsid w:val="00AA6D90"/>
    <w:rsid w:val="00AA79A0"/>
    <w:rsid w:val="00AB38EF"/>
    <w:rsid w:val="00AB42E1"/>
    <w:rsid w:val="00AC038B"/>
    <w:rsid w:val="00AC1CD3"/>
    <w:rsid w:val="00AC62C9"/>
    <w:rsid w:val="00AC751B"/>
    <w:rsid w:val="00AE05EA"/>
    <w:rsid w:val="00AE0CA2"/>
    <w:rsid w:val="00AE372D"/>
    <w:rsid w:val="00B01315"/>
    <w:rsid w:val="00B01C59"/>
    <w:rsid w:val="00B07B49"/>
    <w:rsid w:val="00B10C5E"/>
    <w:rsid w:val="00B13B46"/>
    <w:rsid w:val="00B148F2"/>
    <w:rsid w:val="00B17A91"/>
    <w:rsid w:val="00B17AE1"/>
    <w:rsid w:val="00B21F70"/>
    <w:rsid w:val="00B256FC"/>
    <w:rsid w:val="00B354FF"/>
    <w:rsid w:val="00B40ED7"/>
    <w:rsid w:val="00B47367"/>
    <w:rsid w:val="00B50598"/>
    <w:rsid w:val="00B63960"/>
    <w:rsid w:val="00B65986"/>
    <w:rsid w:val="00B71E7C"/>
    <w:rsid w:val="00B86F66"/>
    <w:rsid w:val="00B90FDF"/>
    <w:rsid w:val="00B9531B"/>
    <w:rsid w:val="00B96CEA"/>
    <w:rsid w:val="00BA0849"/>
    <w:rsid w:val="00BA3C46"/>
    <w:rsid w:val="00BA59DC"/>
    <w:rsid w:val="00BB2CE1"/>
    <w:rsid w:val="00BB3F6B"/>
    <w:rsid w:val="00BB4565"/>
    <w:rsid w:val="00BB643D"/>
    <w:rsid w:val="00BB7F0B"/>
    <w:rsid w:val="00BC4484"/>
    <w:rsid w:val="00BD1EDD"/>
    <w:rsid w:val="00BD282D"/>
    <w:rsid w:val="00C05112"/>
    <w:rsid w:val="00C07A5A"/>
    <w:rsid w:val="00C124BD"/>
    <w:rsid w:val="00C207D3"/>
    <w:rsid w:val="00C23412"/>
    <w:rsid w:val="00C238D1"/>
    <w:rsid w:val="00C26544"/>
    <w:rsid w:val="00C27CFA"/>
    <w:rsid w:val="00C322BD"/>
    <w:rsid w:val="00C33CF3"/>
    <w:rsid w:val="00C33F40"/>
    <w:rsid w:val="00C3584C"/>
    <w:rsid w:val="00C50D8E"/>
    <w:rsid w:val="00C56066"/>
    <w:rsid w:val="00C56812"/>
    <w:rsid w:val="00C57C3D"/>
    <w:rsid w:val="00C70FF9"/>
    <w:rsid w:val="00C73E76"/>
    <w:rsid w:val="00C87CFC"/>
    <w:rsid w:val="00C92746"/>
    <w:rsid w:val="00C97522"/>
    <w:rsid w:val="00C97F15"/>
    <w:rsid w:val="00CA3FEA"/>
    <w:rsid w:val="00CA540F"/>
    <w:rsid w:val="00CB3DE2"/>
    <w:rsid w:val="00CC5157"/>
    <w:rsid w:val="00CC64A7"/>
    <w:rsid w:val="00CC7CA0"/>
    <w:rsid w:val="00CD4142"/>
    <w:rsid w:val="00CE0C11"/>
    <w:rsid w:val="00CE3287"/>
    <w:rsid w:val="00CE4660"/>
    <w:rsid w:val="00CE64FD"/>
    <w:rsid w:val="00CF1AF0"/>
    <w:rsid w:val="00CF5085"/>
    <w:rsid w:val="00CF7589"/>
    <w:rsid w:val="00D017EB"/>
    <w:rsid w:val="00D03141"/>
    <w:rsid w:val="00D047B6"/>
    <w:rsid w:val="00D05851"/>
    <w:rsid w:val="00D149AE"/>
    <w:rsid w:val="00D24AA9"/>
    <w:rsid w:val="00D2660B"/>
    <w:rsid w:val="00D3599E"/>
    <w:rsid w:val="00D37577"/>
    <w:rsid w:val="00D40037"/>
    <w:rsid w:val="00D42C99"/>
    <w:rsid w:val="00D45B24"/>
    <w:rsid w:val="00D460C2"/>
    <w:rsid w:val="00D5087B"/>
    <w:rsid w:val="00D5173F"/>
    <w:rsid w:val="00D5406C"/>
    <w:rsid w:val="00D545F0"/>
    <w:rsid w:val="00D55747"/>
    <w:rsid w:val="00D61AF8"/>
    <w:rsid w:val="00D62D3C"/>
    <w:rsid w:val="00D73D8C"/>
    <w:rsid w:val="00D775EB"/>
    <w:rsid w:val="00D77DA7"/>
    <w:rsid w:val="00D818BE"/>
    <w:rsid w:val="00D82445"/>
    <w:rsid w:val="00D9190E"/>
    <w:rsid w:val="00D956C4"/>
    <w:rsid w:val="00DA073E"/>
    <w:rsid w:val="00DA3367"/>
    <w:rsid w:val="00DA3A9A"/>
    <w:rsid w:val="00DA725F"/>
    <w:rsid w:val="00DA738E"/>
    <w:rsid w:val="00DB1686"/>
    <w:rsid w:val="00DB5DE0"/>
    <w:rsid w:val="00DB5FE8"/>
    <w:rsid w:val="00DC6ABA"/>
    <w:rsid w:val="00DC6BE1"/>
    <w:rsid w:val="00DD0CD9"/>
    <w:rsid w:val="00DD502A"/>
    <w:rsid w:val="00DE1B94"/>
    <w:rsid w:val="00DE3B45"/>
    <w:rsid w:val="00E056BD"/>
    <w:rsid w:val="00E06D2D"/>
    <w:rsid w:val="00E11A38"/>
    <w:rsid w:val="00E127DF"/>
    <w:rsid w:val="00E1532F"/>
    <w:rsid w:val="00E155A9"/>
    <w:rsid w:val="00E15D33"/>
    <w:rsid w:val="00E21E05"/>
    <w:rsid w:val="00E379D3"/>
    <w:rsid w:val="00E4099A"/>
    <w:rsid w:val="00E46DCF"/>
    <w:rsid w:val="00E50727"/>
    <w:rsid w:val="00E557EE"/>
    <w:rsid w:val="00E60B0C"/>
    <w:rsid w:val="00E610DD"/>
    <w:rsid w:val="00E6166A"/>
    <w:rsid w:val="00E66545"/>
    <w:rsid w:val="00E669C3"/>
    <w:rsid w:val="00E7077A"/>
    <w:rsid w:val="00E742FB"/>
    <w:rsid w:val="00E75913"/>
    <w:rsid w:val="00E77606"/>
    <w:rsid w:val="00E77CE5"/>
    <w:rsid w:val="00E80F4B"/>
    <w:rsid w:val="00E81C0F"/>
    <w:rsid w:val="00E870B6"/>
    <w:rsid w:val="00E97440"/>
    <w:rsid w:val="00EA2406"/>
    <w:rsid w:val="00EA6DBD"/>
    <w:rsid w:val="00EB6A64"/>
    <w:rsid w:val="00EC2086"/>
    <w:rsid w:val="00EC3462"/>
    <w:rsid w:val="00ED56A0"/>
    <w:rsid w:val="00ED5AC0"/>
    <w:rsid w:val="00EE5424"/>
    <w:rsid w:val="00F05965"/>
    <w:rsid w:val="00F0751C"/>
    <w:rsid w:val="00F10FF2"/>
    <w:rsid w:val="00F1543A"/>
    <w:rsid w:val="00F159E3"/>
    <w:rsid w:val="00F170F2"/>
    <w:rsid w:val="00F20547"/>
    <w:rsid w:val="00F239AA"/>
    <w:rsid w:val="00F2461C"/>
    <w:rsid w:val="00F26C1E"/>
    <w:rsid w:val="00F31C69"/>
    <w:rsid w:val="00F352AC"/>
    <w:rsid w:val="00F409D7"/>
    <w:rsid w:val="00F432CA"/>
    <w:rsid w:val="00F443DB"/>
    <w:rsid w:val="00F56380"/>
    <w:rsid w:val="00F60225"/>
    <w:rsid w:val="00F6497A"/>
    <w:rsid w:val="00F65078"/>
    <w:rsid w:val="00F65FF7"/>
    <w:rsid w:val="00F673A9"/>
    <w:rsid w:val="00F70447"/>
    <w:rsid w:val="00F709C8"/>
    <w:rsid w:val="00F72195"/>
    <w:rsid w:val="00F7511A"/>
    <w:rsid w:val="00F75372"/>
    <w:rsid w:val="00F75AD6"/>
    <w:rsid w:val="00F75E10"/>
    <w:rsid w:val="00F90852"/>
    <w:rsid w:val="00F9125B"/>
    <w:rsid w:val="00F9165D"/>
    <w:rsid w:val="00F9200A"/>
    <w:rsid w:val="00F95A6B"/>
    <w:rsid w:val="00FA288C"/>
    <w:rsid w:val="00FA5A0D"/>
    <w:rsid w:val="00FA7ABC"/>
    <w:rsid w:val="00FC21A8"/>
    <w:rsid w:val="00FD4D4A"/>
    <w:rsid w:val="00FE31E7"/>
    <w:rsid w:val="00FF2038"/>
    <w:rsid w:val="00FF3A2C"/>
    <w:rsid w:val="00FF4E35"/>
    <w:rsid w:val="00FF543F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617C07D9-3C4C-48CF-A300-41534A89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7A73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24AA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pPr>
      <w:spacing w:after="1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Titre1">
    <w:name w:val="Titre1"/>
    <w:basedOn w:val="BodyText"/>
    <w:pPr>
      <w:pBdr>
        <w:bottom w:val="single" w:sz="4" w:space="0" w:color="008080"/>
      </w:pBdr>
      <w:autoSpaceDE w:val="0"/>
      <w:autoSpaceDN w:val="0"/>
      <w:spacing w:before="240" w:after="0"/>
      <w:ind w:left="284"/>
    </w:pPr>
    <w:rPr>
      <w:rFonts w:ascii="Arial" w:hAnsi="Arial"/>
      <w:b/>
      <w:caps/>
      <w:color w:val="008080"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exte1">
    <w:name w:val="Texte1"/>
    <w:basedOn w:val="BodyText"/>
    <w:pPr>
      <w:autoSpaceDE w:val="0"/>
      <w:autoSpaceDN w:val="0"/>
      <w:snapToGrid w:val="0"/>
      <w:spacing w:before="60" w:after="60"/>
    </w:pPr>
    <w:rPr>
      <w:rFonts w:ascii="Arial" w:hAnsi="Arial"/>
    </w:rPr>
  </w:style>
  <w:style w:type="paragraph" w:customStyle="1" w:styleId="CellTitle1">
    <w:name w:val="CellTitle1"/>
    <w:basedOn w:val="Texte1"/>
    <w:pPr>
      <w:numPr>
        <w:numId w:val="2"/>
      </w:numPr>
    </w:pPr>
    <w:rPr>
      <w:b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3D3E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D3EAF"/>
    <w:rPr>
      <w:rFonts w:ascii="Tahoma" w:hAnsi="Tahoma" w:cs="Tahoma"/>
      <w:sz w:val="16"/>
      <w:szCs w:val="16"/>
      <w:lang w:val="en-GB" w:eastAsia="en-US"/>
    </w:rPr>
  </w:style>
  <w:style w:type="paragraph" w:styleId="ListParagraph">
    <w:name w:val="List Paragraph"/>
    <w:basedOn w:val="Normal"/>
    <w:uiPriority w:val="34"/>
    <w:qFormat/>
    <w:rsid w:val="00C56812"/>
    <w:pPr>
      <w:ind w:left="720"/>
      <w:contextualSpacing/>
    </w:pPr>
  </w:style>
  <w:style w:type="character" w:customStyle="1" w:styleId="left">
    <w:name w:val="left"/>
    <w:basedOn w:val="DefaultParagraphFont"/>
    <w:rsid w:val="00C56812"/>
  </w:style>
  <w:style w:type="character" w:customStyle="1" w:styleId="FooterChar">
    <w:name w:val="Footer Char"/>
    <w:link w:val="Footer"/>
    <w:uiPriority w:val="99"/>
    <w:rsid w:val="00DD0CD9"/>
    <w:rPr>
      <w:lang w:val="en-GB"/>
    </w:rPr>
  </w:style>
  <w:style w:type="paragraph" w:styleId="NoSpacing">
    <w:name w:val="No Spacing"/>
    <w:uiPriority w:val="1"/>
    <w:qFormat/>
    <w:rsid w:val="00DD0CD9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AC03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BodyText"/>
    <w:rsid w:val="00AC1CD3"/>
    <w:pPr>
      <w:suppressLineNumbers/>
      <w:suppressAutoHyphens/>
      <w:spacing w:after="0"/>
      <w:jc w:val="both"/>
    </w:pPr>
    <w:rPr>
      <w:color w:val="000000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7A73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D24AA9"/>
    <w:rPr>
      <w:rFonts w:asciiTheme="majorHAnsi" w:eastAsiaTheme="majorEastAsia" w:hAnsiTheme="majorHAnsi" w:cstheme="majorBidi"/>
      <w:color w:val="1F3763" w:themeColor="accent1" w:themeShade="7F"/>
      <w:lang w:val="en-GB"/>
    </w:rPr>
  </w:style>
  <w:style w:type="paragraph" w:styleId="NormalWeb">
    <w:name w:val="Normal (Web)"/>
    <w:basedOn w:val="Normal"/>
    <w:uiPriority w:val="99"/>
    <w:rsid w:val="00D24AA9"/>
    <w:pPr>
      <w:spacing w:before="100" w:after="115"/>
    </w:pPr>
    <w:rPr>
      <w:sz w:val="24"/>
      <w:szCs w:val="24"/>
      <w:lang w:val="en-US" w:eastAsia="ar-SA"/>
    </w:rPr>
  </w:style>
  <w:style w:type="character" w:styleId="Hyperlink">
    <w:name w:val="Hyperlink"/>
    <w:basedOn w:val="DefaultParagraphFont"/>
    <w:rsid w:val="00F7537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537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1"/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https://rdxfootmark.naukri.com/v2/track/openCv?trackingInfo=5b8c284324f46de867bce562712118da134f4b0419514c4847440321091b5b58120b14071641595b00435601514841481f0f2b561358191b195115495d0c00584e4209430247460c590858184508105042445b0c0f054e4108120211474a411b02154e49405d58380c4f0343421b0015061953444f530e18705c4458440321091b5b581209140117495d5c0a4356014a4857034b4a550f584d1409150011494a106&amp;docType=docx" TargetMode="External" /><Relationship Id="rId9" Type="http://schemas.openxmlformats.org/officeDocument/2006/relationships/footer" Target="footer1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CVs\Template.d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940F5C85D6D46AF010898D1CCA899" ma:contentTypeVersion="16" ma:contentTypeDescription="Create a new document." ma:contentTypeScope="" ma:versionID="f69dd87dbe48142b18fb1182f945460f">
  <xsd:schema xmlns:xsd="http://www.w3.org/2001/XMLSchema" xmlns:xs="http://www.w3.org/2001/XMLSchema" xmlns:p="http://schemas.microsoft.com/office/2006/metadata/properties" xmlns:ns3="9a7b19ed-af2f-4a6b-ac54-8f3d4a00c137" xmlns:ns4="1a67e1e7-d2a6-4d0f-ab99-f91398d19bb1" targetNamespace="http://schemas.microsoft.com/office/2006/metadata/properties" ma:root="true" ma:fieldsID="5261e9a571148fd37842e7c39399f502" ns3:_="" ns4:_="">
    <xsd:import namespace="9a7b19ed-af2f-4a6b-ac54-8f3d4a00c137"/>
    <xsd:import namespace="1a67e1e7-d2a6-4d0f-ab99-f91398d19b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b19ed-af2f-4a6b-ac54-8f3d4a00c1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e1e7-d2a6-4d0f-ab99-f91398d19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67e1e7-d2a6-4d0f-ab99-f91398d19bb1" xsi:nil="true"/>
  </documentManagement>
</p:properties>
</file>

<file path=customXml/itemProps1.xml><?xml version="1.0" encoding="utf-8"?>
<ds:datastoreItem xmlns:ds="http://schemas.openxmlformats.org/officeDocument/2006/customXml" ds:itemID="{8EB82854-BF85-434B-AE81-E5967A0E5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60CB4B-2853-4892-ACE4-8F660EA88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7b19ed-af2f-4a6b-ac54-8f3d4a00c137"/>
    <ds:schemaRef ds:uri="1a67e1e7-d2a6-4d0f-ab99-f91398d19b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D4CF39-6197-4BEB-B653-94D5391540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E7B7A2-9CD7-4B1E-B8CE-F87D4E955324}">
  <ds:schemaRefs>
    <ds:schemaRef ds:uri="http://schemas.microsoft.com/office/2006/metadata/properties"/>
    <ds:schemaRef ds:uri="http://schemas.microsoft.com/office/infopath/2007/PartnerControls"/>
    <ds:schemaRef ds:uri="1a67e1e7-d2a6-4d0f-ab99-f91398d19b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</Template>
  <TotalTime>61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Shobhana</dc:creator>
  <cp:lastModifiedBy>Y, Rishika</cp:lastModifiedBy>
  <cp:revision>9</cp:revision>
  <cp:lastPrinted>2018-03-06T11:42:00Z</cp:lastPrinted>
  <dcterms:created xsi:type="dcterms:W3CDTF">2026-02-02T16:27:00Z</dcterms:created>
  <dcterms:modified xsi:type="dcterms:W3CDTF">2026-06-30T12:39:00Z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0x010100F3F940F5C85D6D46AF010898D1CCA899</vt:lpwstr>
  </property>
</Properties>
</file>