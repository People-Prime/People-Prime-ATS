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9728B2" w14:textId="77777777" w:rsidR="007C5E76" w:rsidRDefault="007C5E76" w:rsidP="00F72C66">
      <w:pPr>
        <w:pStyle w:val="Heading1"/>
      </w:pPr>
    </w:p>
    <w:p w14:paraId="08E78CF5" w14:textId="0FABD1AA" w:rsidR="00F72C66" w:rsidRDefault="00F72C66" w:rsidP="00F72C66">
      <w:pPr>
        <w:pStyle w:val="Heading1"/>
        <w:rPr>
          <w:kern w:val="36"/>
          <w:sz w:val="48"/>
          <w:lang w:eastAsia="en-US"/>
        </w:rPr>
      </w:pPr>
      <w:bookmarkStart w:id="0" w:name="_GoBack"/>
      <w:bookmarkEnd w:id="0"/>
      <w:r>
        <w:t>Uday Reddy Chenreddy</w:t>
      </w:r>
    </w:p>
    <w:p w14:paraId="36175338" w14:textId="4DA190B3" w:rsidR="00F72C66" w:rsidRDefault="00F72C66" w:rsidP="00F72C66">
      <w:pPr>
        <w:pStyle w:val="NormalWeb"/>
      </w:pPr>
      <w:r>
        <w:rPr>
          <w:rFonts w:ascii="Segoe UI Emoji" w:hAnsi="Segoe UI Emoji" w:cs="Segoe UI Emoji"/>
        </w:rPr>
        <w:t>📍</w:t>
      </w:r>
      <w:r>
        <w:t xml:space="preserve"> Hyderabad, India</w:t>
      </w:r>
      <w:r>
        <w:br/>
      </w:r>
      <w:r>
        <w:rPr>
          <w:rFonts w:ascii="Segoe UI Emoji" w:hAnsi="Segoe UI Emoji" w:cs="Segoe UI Emoji"/>
        </w:rPr>
        <w:t>📞</w:t>
      </w:r>
      <w:r>
        <w:t xml:space="preserve"> +91 9985765432</w:t>
      </w:r>
      <w:r>
        <w:br/>
      </w:r>
      <w:r>
        <w:rPr>
          <w:rFonts w:ascii="Segoe UI Emoji" w:hAnsi="Segoe UI Emoji" w:cs="Segoe UI Emoji"/>
        </w:rPr>
        <w:t>📧</w:t>
      </w:r>
      <w:r w:rsidR="00900B52">
        <w:t xml:space="preserve"> udayreddy700@gmail.com</w:t>
      </w:r>
    </w:p>
    <w:p w14:paraId="37E0585F" w14:textId="77777777" w:rsidR="00F72C66" w:rsidRDefault="006340B5" w:rsidP="00F72C66">
      <w:r>
        <w:pict w14:anchorId="2B92B5ED">
          <v:rect id="_x0000_i1025" style="width:0;height:1.5pt" o:hralign="center" o:hrstd="t" o:hr="t" fillcolor="#a0a0a0" stroked="f"/>
        </w:pict>
      </w:r>
    </w:p>
    <w:p w14:paraId="328819A7" w14:textId="77777777" w:rsidR="00110336" w:rsidRPr="00110336" w:rsidRDefault="00110336" w:rsidP="00F72C66">
      <w:pPr>
        <w:pStyle w:val="NormalWeb"/>
        <w:rPr>
          <w:b/>
        </w:rPr>
      </w:pPr>
      <w:r w:rsidRPr="00110336">
        <w:rPr>
          <w:b/>
        </w:rPr>
        <w:t>GenAI Lead | AI Solution Architect | LLM | RAG | LangChain | AI Agents | Enterprise AI Solutions</w:t>
      </w:r>
    </w:p>
    <w:p w14:paraId="183F43BF" w14:textId="77777777" w:rsidR="00110336" w:rsidRDefault="00110336" w:rsidP="00F72C66">
      <w:pPr>
        <w:pStyle w:val="NormalWeb"/>
      </w:pPr>
      <w:r>
        <w:t>AI Solution Architect with 14+ years of experience designing enterprise AI, Generative AI, CRM and analytics solutions. Hands-on experience building production-ready RAG applications using Python, LangChain, LangGraph, ChromaDB, OpenAI APIs and Docker. Experienced in AI Agents, prompt engineering, vector databases, Databricks and cloud deployment. Led enterprise AI transformation initiatives across CRM, support automation and knowledge management platforms.</w:t>
      </w:r>
    </w:p>
    <w:p w14:paraId="225F5AD9" w14:textId="7C3F405B" w:rsidR="00F72C66" w:rsidRDefault="0087449E" w:rsidP="00F72C66">
      <w:pPr>
        <w:pStyle w:val="NormalWeb"/>
      </w:pPr>
      <w:r>
        <w:t>Designed and deployed production-grade Retrieval-Augmented Generation (RAG) solutions using Python, LangChain, LangGraph, ChromaDB, and enterprise LLMs, reducing document retrieval time by 60% and improving response accuracy by 35%. Integrated GenAI capabilities into enterprise CRM platforms to enable intelligent search, workflow automation, customer support, knowledge management, and analytics-driven decision-making. Collaborated with cross-functional teams to deliver scalable, secure, and production-ready AI solutions aligned with business objectives.</w:t>
      </w:r>
    </w:p>
    <w:p w14:paraId="3F2CF6F9" w14:textId="77777777" w:rsidR="00F72C66" w:rsidRDefault="006340B5" w:rsidP="00F72C66">
      <w:r>
        <w:pict w14:anchorId="365A0683">
          <v:rect id="_x0000_i1026" style="width:0;height:1.5pt" o:hralign="center" o:hrstd="t" o:hr="t" fillcolor="#a0a0a0" stroked="f"/>
        </w:pict>
      </w:r>
    </w:p>
    <w:p w14:paraId="3B0B7484" w14:textId="77777777" w:rsidR="00F72C66" w:rsidRDefault="00F72C66" w:rsidP="00F72C66">
      <w:pPr>
        <w:pStyle w:val="Heading1"/>
      </w:pPr>
      <w:r>
        <w:t>Core Competencies</w:t>
      </w:r>
    </w:p>
    <w:p w14:paraId="4181BF6C" w14:textId="4E16A2BE" w:rsidR="00F72C66" w:rsidRDefault="00F72C66" w:rsidP="00F72C66">
      <w:pPr>
        <w:widowControl/>
        <w:numPr>
          <w:ilvl w:val="0"/>
          <w:numId w:val="36"/>
        </w:numPr>
        <w:spacing w:before="100" w:beforeAutospacing="1" w:after="100" w:afterAutospacing="1"/>
        <w:jc w:val="left"/>
      </w:pPr>
      <w:r>
        <w:t xml:space="preserve">Generative AI &amp; AI-Enabled Solutions </w:t>
      </w:r>
    </w:p>
    <w:p w14:paraId="556E413E" w14:textId="50F7D0E2" w:rsidR="00110336" w:rsidRDefault="00110336" w:rsidP="00F72C66">
      <w:pPr>
        <w:widowControl/>
        <w:numPr>
          <w:ilvl w:val="0"/>
          <w:numId w:val="36"/>
        </w:numPr>
        <w:spacing w:before="100" w:beforeAutospacing="1" w:after="100" w:afterAutospacing="1"/>
        <w:jc w:val="left"/>
      </w:pPr>
      <w:r>
        <w:t xml:space="preserve">LangChain </w:t>
      </w:r>
    </w:p>
    <w:p w14:paraId="4E153CA0" w14:textId="4D47556D" w:rsidR="00110336" w:rsidRDefault="00110336" w:rsidP="00F72C66">
      <w:pPr>
        <w:widowControl/>
        <w:numPr>
          <w:ilvl w:val="0"/>
          <w:numId w:val="36"/>
        </w:numPr>
        <w:spacing w:before="100" w:beforeAutospacing="1" w:after="100" w:afterAutospacing="1"/>
        <w:jc w:val="left"/>
      </w:pPr>
      <w:r>
        <w:t xml:space="preserve">LangGraph </w:t>
      </w:r>
    </w:p>
    <w:p w14:paraId="44A5093E" w14:textId="03D26E46" w:rsidR="00110336" w:rsidRDefault="00110336" w:rsidP="00F72C66">
      <w:pPr>
        <w:widowControl/>
        <w:numPr>
          <w:ilvl w:val="0"/>
          <w:numId w:val="36"/>
        </w:numPr>
        <w:spacing w:before="100" w:beforeAutospacing="1" w:after="100" w:afterAutospacing="1"/>
        <w:jc w:val="left"/>
      </w:pPr>
      <w:r>
        <w:t>AI Agents</w:t>
      </w:r>
    </w:p>
    <w:p w14:paraId="3ADD2DCD" w14:textId="015B3D54" w:rsidR="00110336" w:rsidRDefault="00110336" w:rsidP="00F72C66">
      <w:pPr>
        <w:widowControl/>
        <w:numPr>
          <w:ilvl w:val="0"/>
          <w:numId w:val="36"/>
        </w:numPr>
        <w:spacing w:before="100" w:beforeAutospacing="1" w:after="100" w:afterAutospacing="1"/>
        <w:jc w:val="left"/>
      </w:pPr>
      <w:r>
        <w:t>FastAPI</w:t>
      </w:r>
    </w:p>
    <w:p w14:paraId="244C6D00" w14:textId="4D795D78" w:rsidR="00110336" w:rsidRDefault="00110336" w:rsidP="00F72C66">
      <w:pPr>
        <w:widowControl/>
        <w:numPr>
          <w:ilvl w:val="0"/>
          <w:numId w:val="36"/>
        </w:numPr>
        <w:spacing w:before="100" w:beforeAutospacing="1" w:after="100" w:afterAutospacing="1"/>
        <w:jc w:val="left"/>
      </w:pPr>
      <w:r>
        <w:t>Asure OpenAI</w:t>
      </w:r>
    </w:p>
    <w:p w14:paraId="2999796A" w14:textId="77777777" w:rsidR="00F72C66" w:rsidRDefault="00F72C66" w:rsidP="00F72C66">
      <w:pPr>
        <w:widowControl/>
        <w:numPr>
          <w:ilvl w:val="0"/>
          <w:numId w:val="36"/>
        </w:numPr>
        <w:spacing w:before="100" w:beforeAutospacing="1" w:after="100" w:afterAutospacing="1"/>
        <w:jc w:val="left"/>
      </w:pPr>
      <w:r>
        <w:t xml:space="preserve">AI Product Management </w:t>
      </w:r>
    </w:p>
    <w:p w14:paraId="7FD38F8D" w14:textId="77777777" w:rsidR="00F72C66" w:rsidRDefault="00F72C66" w:rsidP="00F72C66">
      <w:pPr>
        <w:widowControl/>
        <w:numPr>
          <w:ilvl w:val="0"/>
          <w:numId w:val="36"/>
        </w:numPr>
        <w:spacing w:before="100" w:beforeAutospacing="1" w:after="100" w:afterAutospacing="1"/>
        <w:jc w:val="left"/>
      </w:pPr>
      <w:r>
        <w:t xml:space="preserve">Data Analytics &amp; Business Intelligence </w:t>
      </w:r>
    </w:p>
    <w:p w14:paraId="72370F54" w14:textId="77777777" w:rsidR="00F72C66" w:rsidRDefault="00F72C66" w:rsidP="00F72C66">
      <w:pPr>
        <w:widowControl/>
        <w:numPr>
          <w:ilvl w:val="0"/>
          <w:numId w:val="36"/>
        </w:numPr>
        <w:spacing w:before="100" w:beforeAutospacing="1" w:after="100" w:afterAutospacing="1"/>
        <w:jc w:val="left"/>
      </w:pPr>
      <w:r>
        <w:t xml:space="preserve">Databricks &amp; Big Data Analytics </w:t>
      </w:r>
    </w:p>
    <w:p w14:paraId="4553F423" w14:textId="77777777" w:rsidR="00F72C66" w:rsidRDefault="00F72C66" w:rsidP="00F72C66">
      <w:pPr>
        <w:widowControl/>
        <w:numPr>
          <w:ilvl w:val="0"/>
          <w:numId w:val="36"/>
        </w:numPr>
        <w:spacing w:before="100" w:beforeAutospacing="1" w:after="100" w:afterAutospacing="1"/>
        <w:jc w:val="left"/>
      </w:pPr>
      <w:r>
        <w:t xml:space="preserve">CRM &amp; Digital Transformation </w:t>
      </w:r>
    </w:p>
    <w:p w14:paraId="40C9CED6" w14:textId="77777777" w:rsidR="00F72C66" w:rsidRDefault="00F72C66" w:rsidP="00F72C66">
      <w:pPr>
        <w:widowControl/>
        <w:numPr>
          <w:ilvl w:val="0"/>
          <w:numId w:val="36"/>
        </w:numPr>
        <w:spacing w:before="100" w:beforeAutospacing="1" w:after="100" w:afterAutospacing="1"/>
        <w:jc w:val="left"/>
      </w:pPr>
      <w:r>
        <w:t xml:space="preserve">Business Analysis &amp; Requirements Engineering (BRD/FRD) </w:t>
      </w:r>
    </w:p>
    <w:p w14:paraId="05479E5C" w14:textId="77777777" w:rsidR="00110336" w:rsidRDefault="00110336" w:rsidP="00F72C66">
      <w:pPr>
        <w:widowControl/>
        <w:numPr>
          <w:ilvl w:val="0"/>
          <w:numId w:val="36"/>
        </w:numPr>
        <w:spacing w:before="100" w:beforeAutospacing="1" w:after="100" w:afterAutospacing="1"/>
        <w:jc w:val="left"/>
      </w:pPr>
      <w:r>
        <w:t>Transformers</w:t>
      </w:r>
    </w:p>
    <w:p w14:paraId="0EB2D1AD" w14:textId="77777777" w:rsidR="00110336" w:rsidRDefault="00110336" w:rsidP="00F72C66">
      <w:pPr>
        <w:widowControl/>
        <w:numPr>
          <w:ilvl w:val="0"/>
          <w:numId w:val="36"/>
        </w:numPr>
        <w:spacing w:before="100" w:beforeAutospacing="1" w:after="100" w:afterAutospacing="1"/>
        <w:jc w:val="left"/>
      </w:pPr>
      <w:r>
        <w:t>Docker</w:t>
      </w:r>
    </w:p>
    <w:p w14:paraId="478E720F" w14:textId="77777777" w:rsidR="00110336" w:rsidRDefault="00110336" w:rsidP="00F72C66">
      <w:pPr>
        <w:widowControl/>
        <w:numPr>
          <w:ilvl w:val="0"/>
          <w:numId w:val="36"/>
        </w:numPr>
        <w:spacing w:before="100" w:beforeAutospacing="1" w:after="100" w:afterAutospacing="1"/>
        <w:jc w:val="left"/>
      </w:pPr>
      <w:r>
        <w:t>GitHub Actions</w:t>
      </w:r>
    </w:p>
    <w:p w14:paraId="6B334BD9" w14:textId="4C2F243F" w:rsidR="00F72C66" w:rsidRDefault="00F72C66" w:rsidP="00F72C66">
      <w:pPr>
        <w:widowControl/>
        <w:numPr>
          <w:ilvl w:val="0"/>
          <w:numId w:val="36"/>
        </w:numPr>
        <w:spacing w:before="100" w:beforeAutospacing="1" w:after="100" w:afterAutospacing="1"/>
        <w:jc w:val="left"/>
      </w:pPr>
      <w:r>
        <w:t xml:space="preserve">Product Roadmap &amp; Backlog Management </w:t>
      </w:r>
    </w:p>
    <w:p w14:paraId="29F1A6AA" w14:textId="77777777" w:rsidR="00F72C66" w:rsidRDefault="00F72C66" w:rsidP="00F72C66">
      <w:pPr>
        <w:widowControl/>
        <w:numPr>
          <w:ilvl w:val="0"/>
          <w:numId w:val="36"/>
        </w:numPr>
        <w:spacing w:before="100" w:beforeAutospacing="1" w:after="100" w:afterAutospacing="1"/>
        <w:jc w:val="left"/>
      </w:pPr>
      <w:r>
        <w:t xml:space="preserve">Prompt Engineering &amp; AI Workflow Optimization </w:t>
      </w:r>
    </w:p>
    <w:p w14:paraId="369391B7" w14:textId="77777777" w:rsidR="00F72C66" w:rsidRDefault="00F72C66" w:rsidP="00F72C66">
      <w:pPr>
        <w:widowControl/>
        <w:numPr>
          <w:ilvl w:val="0"/>
          <w:numId w:val="36"/>
        </w:numPr>
        <w:spacing w:before="100" w:beforeAutospacing="1" w:after="100" w:afterAutospacing="1"/>
        <w:jc w:val="left"/>
      </w:pPr>
      <w:r>
        <w:t xml:space="preserve">Dashboarding &amp; KPI Reporting </w:t>
      </w:r>
    </w:p>
    <w:p w14:paraId="5649D7AB" w14:textId="77777777" w:rsidR="00F72C66" w:rsidRDefault="00F72C66" w:rsidP="00F72C66">
      <w:pPr>
        <w:widowControl/>
        <w:numPr>
          <w:ilvl w:val="0"/>
          <w:numId w:val="36"/>
        </w:numPr>
        <w:spacing w:before="100" w:beforeAutospacing="1" w:after="100" w:afterAutospacing="1"/>
        <w:jc w:val="left"/>
      </w:pPr>
      <w:r>
        <w:lastRenderedPageBreak/>
        <w:t xml:space="preserve">Stakeholder &amp; Client Management </w:t>
      </w:r>
    </w:p>
    <w:p w14:paraId="69E3B22E" w14:textId="77777777" w:rsidR="00F72C66" w:rsidRDefault="00F72C66" w:rsidP="00F72C66">
      <w:pPr>
        <w:widowControl/>
        <w:numPr>
          <w:ilvl w:val="0"/>
          <w:numId w:val="36"/>
        </w:numPr>
        <w:spacing w:before="100" w:beforeAutospacing="1" w:after="100" w:afterAutospacing="1"/>
        <w:jc w:val="left"/>
      </w:pPr>
      <w:r>
        <w:t xml:space="preserve">Process Improvement &amp; Operating Model Design </w:t>
      </w:r>
    </w:p>
    <w:p w14:paraId="66D7FF97" w14:textId="77777777" w:rsidR="00F72C66" w:rsidRDefault="006340B5" w:rsidP="00F72C66">
      <w:r>
        <w:pict w14:anchorId="36B89905">
          <v:rect id="_x0000_i1027" style="width:0;height:1.5pt" o:hralign="center" o:hrstd="t" o:hr="t" fillcolor="#a0a0a0" stroked="f"/>
        </w:pict>
      </w:r>
    </w:p>
    <w:p w14:paraId="07753201" w14:textId="77777777" w:rsidR="00F72C66" w:rsidRDefault="00F72C66" w:rsidP="00F72C66">
      <w:pPr>
        <w:pStyle w:val="Heading1"/>
      </w:pPr>
      <w:r>
        <w:t>Technical Skills</w:t>
      </w:r>
    </w:p>
    <w:p w14:paraId="360C044A" w14:textId="77777777" w:rsidR="00F72C66" w:rsidRDefault="00F72C66" w:rsidP="00F72C66">
      <w:pPr>
        <w:pStyle w:val="Heading3"/>
      </w:pPr>
      <w:r>
        <w:t>AI &amp; Analytics</w:t>
      </w:r>
    </w:p>
    <w:p w14:paraId="060D6001" w14:textId="77777777" w:rsidR="00F72C66" w:rsidRDefault="00F72C66" w:rsidP="00F72C66">
      <w:pPr>
        <w:widowControl/>
        <w:numPr>
          <w:ilvl w:val="0"/>
          <w:numId w:val="37"/>
        </w:numPr>
        <w:spacing w:before="100" w:beforeAutospacing="1" w:after="100" w:afterAutospacing="1"/>
        <w:jc w:val="left"/>
      </w:pPr>
      <w:r>
        <w:t xml:space="preserve">Generative AI </w:t>
      </w:r>
    </w:p>
    <w:p w14:paraId="4A28C707" w14:textId="13C15A81" w:rsidR="00F72C66" w:rsidRDefault="00F72C66" w:rsidP="00F72C66">
      <w:pPr>
        <w:widowControl/>
        <w:numPr>
          <w:ilvl w:val="0"/>
          <w:numId w:val="37"/>
        </w:numPr>
        <w:spacing w:before="100" w:beforeAutospacing="1" w:after="100" w:afterAutospacing="1"/>
        <w:jc w:val="left"/>
      </w:pPr>
      <w:r>
        <w:t xml:space="preserve">OpenAI APIs </w:t>
      </w:r>
    </w:p>
    <w:p w14:paraId="7BB9B0E5" w14:textId="142D398D" w:rsidR="00D87102" w:rsidRDefault="00D87102" w:rsidP="00F72C66">
      <w:pPr>
        <w:widowControl/>
        <w:numPr>
          <w:ilvl w:val="0"/>
          <w:numId w:val="37"/>
        </w:numPr>
        <w:spacing w:before="100" w:beforeAutospacing="1" w:after="100" w:afterAutospacing="1"/>
        <w:jc w:val="left"/>
      </w:pPr>
      <w:r>
        <w:t xml:space="preserve">Git Hub </w:t>
      </w:r>
      <w:r w:rsidR="00110336">
        <w:t xml:space="preserve">&amp; </w:t>
      </w:r>
      <w:r>
        <w:t xml:space="preserve">Copilot </w:t>
      </w:r>
    </w:p>
    <w:p w14:paraId="260587C1" w14:textId="19CD5F76" w:rsidR="00110336" w:rsidRDefault="00110336" w:rsidP="00F72C66">
      <w:pPr>
        <w:widowControl/>
        <w:numPr>
          <w:ilvl w:val="0"/>
          <w:numId w:val="37"/>
        </w:numPr>
        <w:spacing w:before="100" w:beforeAutospacing="1" w:after="100" w:afterAutospacing="1"/>
        <w:jc w:val="left"/>
      </w:pPr>
      <w:r>
        <w:t>CI/CD</w:t>
      </w:r>
    </w:p>
    <w:p w14:paraId="76D3EC16" w14:textId="15BF49DF" w:rsidR="00110336" w:rsidRDefault="00110336" w:rsidP="00F72C66">
      <w:pPr>
        <w:widowControl/>
        <w:numPr>
          <w:ilvl w:val="0"/>
          <w:numId w:val="37"/>
        </w:numPr>
        <w:spacing w:before="100" w:beforeAutospacing="1" w:after="100" w:afterAutospacing="1"/>
        <w:jc w:val="left"/>
      </w:pPr>
      <w:r>
        <w:t>REST APIs</w:t>
      </w:r>
    </w:p>
    <w:p w14:paraId="19682805" w14:textId="77777777" w:rsidR="00F72C66" w:rsidRDefault="00F72C66" w:rsidP="00F72C66">
      <w:pPr>
        <w:widowControl/>
        <w:numPr>
          <w:ilvl w:val="0"/>
          <w:numId w:val="37"/>
        </w:numPr>
        <w:spacing w:before="100" w:beforeAutospacing="1" w:after="100" w:afterAutospacing="1"/>
        <w:jc w:val="left"/>
      </w:pPr>
      <w:r>
        <w:t xml:space="preserve">Conversational AI </w:t>
      </w:r>
    </w:p>
    <w:p w14:paraId="4BD3FE70" w14:textId="66819A58" w:rsidR="00F72C66" w:rsidRDefault="00F72C66" w:rsidP="00F72C66">
      <w:pPr>
        <w:widowControl/>
        <w:numPr>
          <w:ilvl w:val="0"/>
          <w:numId w:val="37"/>
        </w:numPr>
        <w:spacing w:before="100" w:beforeAutospacing="1" w:after="100" w:afterAutospacing="1"/>
        <w:jc w:val="left"/>
      </w:pPr>
      <w:r>
        <w:t xml:space="preserve">Prompt Engineering </w:t>
      </w:r>
    </w:p>
    <w:p w14:paraId="150B13DD" w14:textId="16DCEEB7" w:rsidR="00110336" w:rsidRDefault="00110336" w:rsidP="00F72C66">
      <w:pPr>
        <w:widowControl/>
        <w:numPr>
          <w:ilvl w:val="0"/>
          <w:numId w:val="37"/>
        </w:numPr>
        <w:spacing w:before="100" w:beforeAutospacing="1" w:after="100" w:afterAutospacing="1"/>
        <w:jc w:val="left"/>
      </w:pPr>
      <w:r>
        <w:t>Prompt Templates</w:t>
      </w:r>
    </w:p>
    <w:p w14:paraId="34BE955C" w14:textId="5CDBAE1E" w:rsidR="00110336" w:rsidRDefault="00110336" w:rsidP="00F72C66">
      <w:pPr>
        <w:widowControl/>
        <w:numPr>
          <w:ilvl w:val="0"/>
          <w:numId w:val="37"/>
        </w:numPr>
        <w:spacing w:before="100" w:beforeAutospacing="1" w:after="100" w:afterAutospacing="1"/>
        <w:jc w:val="left"/>
      </w:pPr>
      <w:r>
        <w:t>Kubernetes</w:t>
      </w:r>
    </w:p>
    <w:p w14:paraId="1ED4F87D" w14:textId="77777777" w:rsidR="00F72C66" w:rsidRDefault="00F72C66" w:rsidP="00F72C66">
      <w:pPr>
        <w:widowControl/>
        <w:numPr>
          <w:ilvl w:val="0"/>
          <w:numId w:val="37"/>
        </w:numPr>
        <w:spacing w:before="100" w:beforeAutospacing="1" w:after="100" w:afterAutospacing="1"/>
        <w:jc w:val="left"/>
      </w:pPr>
      <w:r>
        <w:t xml:space="preserve">AI Workflow Optimization </w:t>
      </w:r>
    </w:p>
    <w:p w14:paraId="6B4D992B" w14:textId="258F72D5" w:rsidR="00F72C66" w:rsidRDefault="00F72C66" w:rsidP="00F72C66">
      <w:pPr>
        <w:widowControl/>
        <w:numPr>
          <w:ilvl w:val="0"/>
          <w:numId w:val="37"/>
        </w:numPr>
        <w:spacing w:before="100" w:beforeAutospacing="1" w:after="100" w:afterAutospacing="1"/>
        <w:jc w:val="left"/>
      </w:pPr>
      <w:r>
        <w:t xml:space="preserve">Intelligent Automation </w:t>
      </w:r>
    </w:p>
    <w:p w14:paraId="0B350C61" w14:textId="0419CAAF" w:rsidR="00076EE9" w:rsidRDefault="00076EE9" w:rsidP="00F72C66">
      <w:pPr>
        <w:widowControl/>
        <w:numPr>
          <w:ilvl w:val="0"/>
          <w:numId w:val="37"/>
        </w:numPr>
        <w:spacing w:before="100" w:beforeAutospacing="1" w:after="100" w:afterAutospacing="1"/>
        <w:jc w:val="left"/>
      </w:pPr>
      <w:r>
        <w:t>Python</w:t>
      </w:r>
    </w:p>
    <w:p w14:paraId="6C81563E" w14:textId="007FDFDA" w:rsidR="00747984" w:rsidRDefault="00747984" w:rsidP="00F72C66">
      <w:pPr>
        <w:widowControl/>
        <w:numPr>
          <w:ilvl w:val="0"/>
          <w:numId w:val="37"/>
        </w:numPr>
        <w:spacing w:before="100" w:beforeAutospacing="1" w:after="100" w:afterAutospacing="1"/>
        <w:jc w:val="left"/>
      </w:pPr>
      <w:r>
        <w:t>SQL</w:t>
      </w:r>
    </w:p>
    <w:p w14:paraId="44BB66FE" w14:textId="11B0EB8B" w:rsidR="00790A83" w:rsidRDefault="00790A83" w:rsidP="00F72C66">
      <w:pPr>
        <w:widowControl/>
        <w:numPr>
          <w:ilvl w:val="0"/>
          <w:numId w:val="37"/>
        </w:numPr>
        <w:spacing w:before="100" w:beforeAutospacing="1" w:after="100" w:afterAutospacing="1"/>
        <w:jc w:val="left"/>
      </w:pPr>
      <w:r>
        <w:t>ChromaDB</w:t>
      </w:r>
    </w:p>
    <w:p w14:paraId="4B48FD00" w14:textId="3809E774" w:rsidR="00790A83" w:rsidRDefault="00790A83" w:rsidP="00F72C66">
      <w:pPr>
        <w:widowControl/>
        <w:numPr>
          <w:ilvl w:val="0"/>
          <w:numId w:val="37"/>
        </w:numPr>
        <w:spacing w:before="100" w:beforeAutospacing="1" w:after="100" w:afterAutospacing="1"/>
        <w:jc w:val="left"/>
      </w:pPr>
      <w:r>
        <w:t>Pinecone</w:t>
      </w:r>
    </w:p>
    <w:p w14:paraId="6F0131EB" w14:textId="4F8073D8" w:rsidR="00790A83" w:rsidRDefault="00790A83" w:rsidP="00F72C66">
      <w:pPr>
        <w:widowControl/>
        <w:numPr>
          <w:ilvl w:val="0"/>
          <w:numId w:val="37"/>
        </w:numPr>
        <w:spacing w:before="100" w:beforeAutospacing="1" w:after="100" w:afterAutospacing="1"/>
        <w:jc w:val="left"/>
      </w:pPr>
      <w:r>
        <w:t>FAISS</w:t>
      </w:r>
    </w:p>
    <w:p w14:paraId="06DDCE19" w14:textId="77777777" w:rsidR="00C30ECD" w:rsidRDefault="00C30ECD" w:rsidP="00F72C66">
      <w:pPr>
        <w:widowControl/>
        <w:numPr>
          <w:ilvl w:val="0"/>
          <w:numId w:val="37"/>
        </w:numPr>
        <w:spacing w:before="100" w:beforeAutospacing="1" w:after="100" w:afterAutospacing="1"/>
        <w:jc w:val="left"/>
      </w:pPr>
      <w:r>
        <w:t xml:space="preserve">ML </w:t>
      </w:r>
    </w:p>
    <w:p w14:paraId="7462EA07" w14:textId="063847F6" w:rsidR="006E672D" w:rsidRDefault="006E672D" w:rsidP="00F72C66">
      <w:pPr>
        <w:widowControl/>
        <w:numPr>
          <w:ilvl w:val="0"/>
          <w:numId w:val="37"/>
        </w:numPr>
        <w:spacing w:before="100" w:beforeAutospacing="1" w:after="100" w:afterAutospacing="1"/>
        <w:jc w:val="left"/>
      </w:pPr>
      <w:r>
        <w:t>DL</w:t>
      </w:r>
    </w:p>
    <w:p w14:paraId="1AF9E495" w14:textId="77777777" w:rsidR="00F72C66" w:rsidRDefault="00F72C66" w:rsidP="00F72C66">
      <w:pPr>
        <w:widowControl/>
        <w:numPr>
          <w:ilvl w:val="0"/>
          <w:numId w:val="37"/>
        </w:numPr>
        <w:spacing w:before="100" w:beforeAutospacing="1" w:after="100" w:afterAutospacing="1"/>
        <w:jc w:val="left"/>
      </w:pPr>
      <w:r>
        <w:t xml:space="preserve">NLP </w:t>
      </w:r>
    </w:p>
    <w:p w14:paraId="7FC2F993" w14:textId="382D68A8" w:rsidR="00F72C66" w:rsidRDefault="00F72C66" w:rsidP="00F72C66">
      <w:pPr>
        <w:widowControl/>
        <w:numPr>
          <w:ilvl w:val="0"/>
          <w:numId w:val="37"/>
        </w:numPr>
        <w:spacing w:before="100" w:beforeAutospacing="1" w:after="100" w:afterAutospacing="1"/>
        <w:jc w:val="left"/>
      </w:pPr>
      <w:r>
        <w:t xml:space="preserve">RAG Architecture </w:t>
      </w:r>
    </w:p>
    <w:p w14:paraId="4114C907" w14:textId="7ACCB432" w:rsidR="00C30ECD" w:rsidRDefault="009A2F88" w:rsidP="00F72C66">
      <w:pPr>
        <w:widowControl/>
        <w:numPr>
          <w:ilvl w:val="0"/>
          <w:numId w:val="37"/>
        </w:numPr>
        <w:spacing w:before="100" w:beforeAutospacing="1" w:after="100" w:afterAutospacing="1"/>
        <w:jc w:val="left"/>
      </w:pPr>
      <w:r>
        <w:t>LLM</w:t>
      </w:r>
    </w:p>
    <w:p w14:paraId="55ACCCFF" w14:textId="18610011" w:rsidR="00573484" w:rsidRDefault="00573484" w:rsidP="00573484">
      <w:pPr>
        <w:pStyle w:val="Heading3"/>
      </w:pPr>
      <w:r>
        <w:t>LLM Frameworks &amp; Platforms</w:t>
      </w:r>
    </w:p>
    <w:p w14:paraId="1A29EE6F" w14:textId="2180329E" w:rsidR="00573484" w:rsidRDefault="00573484" w:rsidP="00573484">
      <w:pPr>
        <w:widowControl/>
        <w:numPr>
          <w:ilvl w:val="0"/>
          <w:numId w:val="37"/>
        </w:numPr>
        <w:spacing w:before="100" w:beforeAutospacing="1" w:after="100" w:afterAutospacing="1"/>
        <w:jc w:val="left"/>
      </w:pPr>
      <w:r>
        <w:t>LangChain</w:t>
      </w:r>
    </w:p>
    <w:p w14:paraId="4E228F98" w14:textId="1DADA891" w:rsidR="00573484" w:rsidRDefault="00573484" w:rsidP="00573484">
      <w:pPr>
        <w:widowControl/>
        <w:numPr>
          <w:ilvl w:val="0"/>
          <w:numId w:val="37"/>
        </w:numPr>
        <w:spacing w:before="100" w:beforeAutospacing="1" w:after="100" w:afterAutospacing="1"/>
        <w:jc w:val="left"/>
      </w:pPr>
      <w:r>
        <w:t>LangGraph</w:t>
      </w:r>
    </w:p>
    <w:p w14:paraId="2A287601" w14:textId="000212AC" w:rsidR="00573484" w:rsidRDefault="00573484" w:rsidP="00573484">
      <w:pPr>
        <w:widowControl/>
        <w:numPr>
          <w:ilvl w:val="0"/>
          <w:numId w:val="37"/>
        </w:numPr>
        <w:spacing w:before="100" w:beforeAutospacing="1" w:after="100" w:afterAutospacing="1"/>
        <w:jc w:val="left"/>
      </w:pPr>
      <w:r>
        <w:t>LlamaIndex</w:t>
      </w:r>
    </w:p>
    <w:p w14:paraId="6A9303A8" w14:textId="5C4C5395" w:rsidR="00573484" w:rsidRDefault="00573484" w:rsidP="00573484">
      <w:pPr>
        <w:widowControl/>
        <w:numPr>
          <w:ilvl w:val="0"/>
          <w:numId w:val="37"/>
        </w:numPr>
        <w:spacing w:before="100" w:beforeAutospacing="1" w:after="100" w:afterAutospacing="1"/>
        <w:jc w:val="left"/>
      </w:pPr>
      <w:r>
        <w:t>CrewAI</w:t>
      </w:r>
    </w:p>
    <w:p w14:paraId="772F58F0" w14:textId="3D5C3263" w:rsidR="00573484" w:rsidRDefault="00573484" w:rsidP="00573484">
      <w:pPr>
        <w:widowControl/>
        <w:numPr>
          <w:ilvl w:val="0"/>
          <w:numId w:val="37"/>
        </w:numPr>
        <w:spacing w:before="100" w:beforeAutospacing="1" w:after="100" w:afterAutospacing="1"/>
        <w:jc w:val="left"/>
      </w:pPr>
      <w:r>
        <w:t>OpenAI</w:t>
      </w:r>
    </w:p>
    <w:p w14:paraId="1505CE31" w14:textId="0ACA93E4" w:rsidR="00573484" w:rsidRDefault="00573484" w:rsidP="00573484">
      <w:pPr>
        <w:widowControl/>
        <w:numPr>
          <w:ilvl w:val="0"/>
          <w:numId w:val="37"/>
        </w:numPr>
        <w:spacing w:before="100" w:beforeAutospacing="1" w:after="100" w:afterAutospacing="1"/>
        <w:jc w:val="left"/>
      </w:pPr>
      <w:r>
        <w:t>Azure OpenAI</w:t>
      </w:r>
    </w:p>
    <w:p w14:paraId="18984ADA" w14:textId="25E7B2C4" w:rsidR="00573484" w:rsidRDefault="00573484" w:rsidP="00573484">
      <w:pPr>
        <w:widowControl/>
        <w:numPr>
          <w:ilvl w:val="0"/>
          <w:numId w:val="37"/>
        </w:numPr>
        <w:spacing w:before="100" w:beforeAutospacing="1" w:after="100" w:afterAutospacing="1"/>
        <w:jc w:val="left"/>
      </w:pPr>
      <w:r>
        <w:t>Claude</w:t>
      </w:r>
    </w:p>
    <w:p w14:paraId="44C1D375" w14:textId="1EABB24E" w:rsidR="00573484" w:rsidRDefault="00573484" w:rsidP="00573484">
      <w:pPr>
        <w:widowControl/>
        <w:numPr>
          <w:ilvl w:val="0"/>
          <w:numId w:val="37"/>
        </w:numPr>
        <w:spacing w:before="100" w:beforeAutospacing="1" w:after="100" w:afterAutospacing="1"/>
        <w:jc w:val="left"/>
      </w:pPr>
      <w:r>
        <w:t>Gemini</w:t>
      </w:r>
    </w:p>
    <w:p w14:paraId="75ED673F" w14:textId="77777777" w:rsidR="00F72C66" w:rsidRDefault="00F72C66" w:rsidP="00F72C66">
      <w:pPr>
        <w:pStyle w:val="Heading3"/>
      </w:pPr>
      <w:r>
        <w:t>Data Engineering &amp; Analytics</w:t>
      </w:r>
    </w:p>
    <w:p w14:paraId="2F9EDCFD" w14:textId="77777777" w:rsidR="00F72C66" w:rsidRDefault="00F72C66" w:rsidP="00F72C66">
      <w:pPr>
        <w:widowControl/>
        <w:numPr>
          <w:ilvl w:val="0"/>
          <w:numId w:val="38"/>
        </w:numPr>
        <w:spacing w:before="100" w:beforeAutospacing="1" w:after="100" w:afterAutospacing="1"/>
        <w:jc w:val="left"/>
      </w:pPr>
      <w:r>
        <w:t xml:space="preserve">Databricks </w:t>
      </w:r>
    </w:p>
    <w:p w14:paraId="7C90AE8C" w14:textId="77777777" w:rsidR="00F72C66" w:rsidRDefault="00F72C66" w:rsidP="00F72C66">
      <w:pPr>
        <w:widowControl/>
        <w:numPr>
          <w:ilvl w:val="0"/>
          <w:numId w:val="38"/>
        </w:numPr>
        <w:spacing w:before="100" w:beforeAutospacing="1" w:after="100" w:afterAutospacing="1"/>
        <w:jc w:val="left"/>
      </w:pPr>
      <w:r>
        <w:t xml:space="preserve">Apache Spark </w:t>
      </w:r>
    </w:p>
    <w:p w14:paraId="55852C7D" w14:textId="77777777" w:rsidR="00F72C66" w:rsidRDefault="00F72C66" w:rsidP="00F72C66">
      <w:pPr>
        <w:widowControl/>
        <w:numPr>
          <w:ilvl w:val="0"/>
          <w:numId w:val="38"/>
        </w:numPr>
        <w:spacing w:before="100" w:beforeAutospacing="1" w:after="100" w:afterAutospacing="1"/>
        <w:jc w:val="left"/>
      </w:pPr>
      <w:r>
        <w:lastRenderedPageBreak/>
        <w:t xml:space="preserve">PySpark </w:t>
      </w:r>
    </w:p>
    <w:p w14:paraId="7108AC85" w14:textId="77777777" w:rsidR="00F72C66" w:rsidRDefault="00F72C66" w:rsidP="00F72C66">
      <w:pPr>
        <w:widowControl/>
        <w:numPr>
          <w:ilvl w:val="0"/>
          <w:numId w:val="38"/>
        </w:numPr>
        <w:spacing w:before="100" w:beforeAutospacing="1" w:after="100" w:afterAutospacing="1"/>
        <w:jc w:val="left"/>
      </w:pPr>
      <w:r>
        <w:t xml:space="preserve">SQL </w:t>
      </w:r>
    </w:p>
    <w:p w14:paraId="74CF66D8" w14:textId="77777777" w:rsidR="00F72C66" w:rsidRDefault="00F72C66" w:rsidP="00F72C66">
      <w:pPr>
        <w:widowControl/>
        <w:numPr>
          <w:ilvl w:val="0"/>
          <w:numId w:val="38"/>
        </w:numPr>
        <w:spacing w:before="100" w:beforeAutospacing="1" w:after="100" w:afterAutospacing="1"/>
        <w:jc w:val="left"/>
      </w:pPr>
      <w:r>
        <w:t xml:space="preserve">Data Warehousing </w:t>
      </w:r>
    </w:p>
    <w:p w14:paraId="53A96879" w14:textId="77777777" w:rsidR="00F72C66" w:rsidRDefault="00F72C66" w:rsidP="00F72C66">
      <w:pPr>
        <w:widowControl/>
        <w:numPr>
          <w:ilvl w:val="0"/>
          <w:numId w:val="38"/>
        </w:numPr>
        <w:spacing w:before="100" w:beforeAutospacing="1" w:after="100" w:afterAutospacing="1"/>
        <w:jc w:val="left"/>
      </w:pPr>
      <w:r>
        <w:t xml:space="preserve">ETL/ELT Pipelines </w:t>
      </w:r>
    </w:p>
    <w:p w14:paraId="2519DB7A" w14:textId="77777777" w:rsidR="00F72C66" w:rsidRDefault="00F72C66" w:rsidP="00F72C66">
      <w:pPr>
        <w:widowControl/>
        <w:numPr>
          <w:ilvl w:val="0"/>
          <w:numId w:val="38"/>
        </w:numPr>
        <w:spacing w:before="100" w:beforeAutospacing="1" w:after="100" w:afterAutospacing="1"/>
        <w:jc w:val="left"/>
      </w:pPr>
      <w:r>
        <w:t xml:space="preserve">Delta Lake </w:t>
      </w:r>
    </w:p>
    <w:p w14:paraId="6C0591E9" w14:textId="40F53C6F" w:rsidR="00F72C66" w:rsidRDefault="00F72C66" w:rsidP="00F72C66">
      <w:pPr>
        <w:widowControl/>
        <w:numPr>
          <w:ilvl w:val="0"/>
          <w:numId w:val="38"/>
        </w:numPr>
        <w:spacing w:before="100" w:beforeAutospacing="1" w:after="100" w:afterAutospacing="1"/>
        <w:jc w:val="left"/>
      </w:pPr>
      <w:r>
        <w:t xml:space="preserve">Data Modeling </w:t>
      </w:r>
      <w:r w:rsidR="00777F01">
        <w:t>&amp; Secure AI/ML models and applications</w:t>
      </w:r>
    </w:p>
    <w:p w14:paraId="2CBB997F" w14:textId="77777777" w:rsidR="00F72C66" w:rsidRDefault="00F72C66" w:rsidP="00F72C66">
      <w:pPr>
        <w:pStyle w:val="Heading3"/>
      </w:pPr>
      <w:r>
        <w:t>CRM &amp; Enterprise Platforms</w:t>
      </w:r>
    </w:p>
    <w:p w14:paraId="33FC6EBC" w14:textId="77777777" w:rsidR="00F72C66" w:rsidRDefault="00F72C66" w:rsidP="00F72C66">
      <w:pPr>
        <w:widowControl/>
        <w:numPr>
          <w:ilvl w:val="0"/>
          <w:numId w:val="39"/>
        </w:numPr>
        <w:spacing w:before="100" w:beforeAutospacing="1" w:after="100" w:afterAutospacing="1"/>
        <w:jc w:val="left"/>
      </w:pPr>
      <w:r>
        <w:t xml:space="preserve">Salesforce </w:t>
      </w:r>
    </w:p>
    <w:p w14:paraId="7630F4B7" w14:textId="77777777" w:rsidR="00F72C66" w:rsidRDefault="00F72C66" w:rsidP="00F72C66">
      <w:pPr>
        <w:widowControl/>
        <w:numPr>
          <w:ilvl w:val="0"/>
          <w:numId w:val="39"/>
        </w:numPr>
        <w:spacing w:before="100" w:beforeAutospacing="1" w:after="100" w:afterAutospacing="1"/>
        <w:jc w:val="left"/>
      </w:pPr>
      <w:r>
        <w:t xml:space="preserve">MS Dynamics </w:t>
      </w:r>
    </w:p>
    <w:p w14:paraId="4F290930" w14:textId="77777777" w:rsidR="00F72C66" w:rsidRDefault="00F72C66" w:rsidP="00F72C66">
      <w:pPr>
        <w:widowControl/>
        <w:numPr>
          <w:ilvl w:val="0"/>
          <w:numId w:val="39"/>
        </w:numPr>
        <w:spacing w:before="100" w:beforeAutospacing="1" w:after="100" w:afterAutospacing="1"/>
        <w:jc w:val="left"/>
      </w:pPr>
      <w:r>
        <w:t xml:space="preserve">ServiceNow </w:t>
      </w:r>
    </w:p>
    <w:p w14:paraId="74526840" w14:textId="77777777" w:rsidR="00F72C66" w:rsidRDefault="00F72C66" w:rsidP="00F72C66">
      <w:pPr>
        <w:widowControl/>
        <w:numPr>
          <w:ilvl w:val="0"/>
          <w:numId w:val="39"/>
        </w:numPr>
        <w:spacing w:before="100" w:beforeAutospacing="1" w:after="100" w:afterAutospacing="1"/>
        <w:jc w:val="left"/>
      </w:pPr>
      <w:r>
        <w:t xml:space="preserve">Jira </w:t>
      </w:r>
    </w:p>
    <w:p w14:paraId="18765C15" w14:textId="77777777" w:rsidR="00F72C66" w:rsidRDefault="00F72C66" w:rsidP="00F72C66">
      <w:pPr>
        <w:widowControl/>
        <w:numPr>
          <w:ilvl w:val="0"/>
          <w:numId w:val="39"/>
        </w:numPr>
        <w:spacing w:before="100" w:beforeAutospacing="1" w:after="100" w:afterAutospacing="1"/>
        <w:jc w:val="left"/>
      </w:pPr>
      <w:r>
        <w:t xml:space="preserve">Confluence </w:t>
      </w:r>
    </w:p>
    <w:p w14:paraId="0FB75CC9" w14:textId="77777777" w:rsidR="00F72C66" w:rsidRDefault="00F72C66" w:rsidP="00F72C66">
      <w:pPr>
        <w:widowControl/>
        <w:numPr>
          <w:ilvl w:val="0"/>
          <w:numId w:val="39"/>
        </w:numPr>
        <w:spacing w:before="100" w:beforeAutospacing="1" w:after="100" w:afterAutospacing="1"/>
        <w:jc w:val="left"/>
      </w:pPr>
      <w:r>
        <w:t xml:space="preserve">Remedy/Helix </w:t>
      </w:r>
    </w:p>
    <w:p w14:paraId="086F459E" w14:textId="77777777" w:rsidR="00F72C66" w:rsidRDefault="00F72C66" w:rsidP="00F72C66">
      <w:pPr>
        <w:pStyle w:val="Heading3"/>
      </w:pPr>
      <w:r>
        <w:t>Cloud &amp; Visualization</w:t>
      </w:r>
    </w:p>
    <w:p w14:paraId="2FCE7386" w14:textId="77777777" w:rsidR="00F72C66" w:rsidRDefault="00F72C66" w:rsidP="00F72C66">
      <w:pPr>
        <w:widowControl/>
        <w:numPr>
          <w:ilvl w:val="0"/>
          <w:numId w:val="40"/>
        </w:numPr>
        <w:spacing w:before="100" w:beforeAutospacing="1" w:after="100" w:afterAutospacing="1"/>
        <w:jc w:val="left"/>
      </w:pPr>
      <w:r>
        <w:t xml:space="preserve">Microsoft Azure </w:t>
      </w:r>
    </w:p>
    <w:p w14:paraId="1E32AD34" w14:textId="77777777" w:rsidR="00F72C66" w:rsidRDefault="00F72C66" w:rsidP="00F72C66">
      <w:pPr>
        <w:widowControl/>
        <w:numPr>
          <w:ilvl w:val="0"/>
          <w:numId w:val="40"/>
        </w:numPr>
        <w:spacing w:before="100" w:beforeAutospacing="1" w:after="100" w:afterAutospacing="1"/>
        <w:jc w:val="left"/>
      </w:pPr>
      <w:r>
        <w:t xml:space="preserve">Azure Data Factory </w:t>
      </w:r>
    </w:p>
    <w:p w14:paraId="192B6F59" w14:textId="77777777" w:rsidR="00F72C66" w:rsidRDefault="00F72C66" w:rsidP="00F72C66">
      <w:pPr>
        <w:widowControl/>
        <w:numPr>
          <w:ilvl w:val="0"/>
          <w:numId w:val="40"/>
        </w:numPr>
        <w:spacing w:before="100" w:beforeAutospacing="1" w:after="100" w:afterAutospacing="1"/>
        <w:jc w:val="left"/>
      </w:pPr>
      <w:r>
        <w:t xml:space="preserve">Power BI </w:t>
      </w:r>
    </w:p>
    <w:p w14:paraId="325B5970" w14:textId="77777777" w:rsidR="00F72C66" w:rsidRDefault="00F72C66" w:rsidP="00F72C66">
      <w:pPr>
        <w:widowControl/>
        <w:numPr>
          <w:ilvl w:val="0"/>
          <w:numId w:val="40"/>
        </w:numPr>
        <w:spacing w:before="100" w:beforeAutospacing="1" w:after="100" w:afterAutospacing="1"/>
        <w:jc w:val="left"/>
      </w:pPr>
      <w:r>
        <w:t xml:space="preserve">Tableau </w:t>
      </w:r>
    </w:p>
    <w:p w14:paraId="7582E8B0" w14:textId="77777777" w:rsidR="00F72C66" w:rsidRDefault="00F72C66" w:rsidP="00F72C66">
      <w:pPr>
        <w:widowControl/>
        <w:numPr>
          <w:ilvl w:val="0"/>
          <w:numId w:val="40"/>
        </w:numPr>
        <w:spacing w:before="100" w:beforeAutospacing="1" w:after="100" w:afterAutospacing="1"/>
        <w:jc w:val="left"/>
      </w:pPr>
      <w:r>
        <w:t xml:space="preserve">Excel </w:t>
      </w:r>
    </w:p>
    <w:p w14:paraId="3A25A152" w14:textId="77777777" w:rsidR="00F72C66" w:rsidRDefault="00F72C66" w:rsidP="00F72C66">
      <w:pPr>
        <w:pStyle w:val="Heading3"/>
      </w:pPr>
      <w:r>
        <w:t>Methodologies &amp; Tools</w:t>
      </w:r>
    </w:p>
    <w:p w14:paraId="50AAAA85" w14:textId="77777777" w:rsidR="00F72C66" w:rsidRDefault="00F72C66" w:rsidP="00F72C66">
      <w:pPr>
        <w:widowControl/>
        <w:numPr>
          <w:ilvl w:val="0"/>
          <w:numId w:val="41"/>
        </w:numPr>
        <w:spacing w:before="100" w:beforeAutospacing="1" w:after="100" w:afterAutospacing="1"/>
        <w:jc w:val="left"/>
      </w:pPr>
      <w:r>
        <w:t xml:space="preserve">Agile </w:t>
      </w:r>
    </w:p>
    <w:p w14:paraId="3E5C8117" w14:textId="77777777" w:rsidR="00F72C66" w:rsidRDefault="00F72C66" w:rsidP="00F72C66">
      <w:pPr>
        <w:widowControl/>
        <w:numPr>
          <w:ilvl w:val="0"/>
          <w:numId w:val="41"/>
        </w:numPr>
        <w:spacing w:before="100" w:beforeAutospacing="1" w:after="100" w:afterAutospacing="1"/>
        <w:jc w:val="left"/>
      </w:pPr>
      <w:r>
        <w:t xml:space="preserve">Scrum </w:t>
      </w:r>
    </w:p>
    <w:p w14:paraId="7DD121D9" w14:textId="77777777" w:rsidR="00F72C66" w:rsidRDefault="00F72C66" w:rsidP="00F72C66">
      <w:pPr>
        <w:widowControl/>
        <w:numPr>
          <w:ilvl w:val="0"/>
          <w:numId w:val="41"/>
        </w:numPr>
        <w:spacing w:before="100" w:beforeAutospacing="1" w:after="100" w:afterAutospacing="1"/>
        <w:jc w:val="left"/>
      </w:pPr>
      <w:r>
        <w:t xml:space="preserve">SDLC </w:t>
      </w:r>
    </w:p>
    <w:p w14:paraId="5B0C8182" w14:textId="77777777" w:rsidR="00F72C66" w:rsidRDefault="00F72C66" w:rsidP="00F72C66">
      <w:pPr>
        <w:widowControl/>
        <w:numPr>
          <w:ilvl w:val="0"/>
          <w:numId w:val="41"/>
        </w:numPr>
        <w:spacing w:before="100" w:beforeAutospacing="1" w:after="100" w:afterAutospacing="1"/>
        <w:jc w:val="left"/>
      </w:pPr>
      <w:r>
        <w:t xml:space="preserve">Product Lifecycle Management </w:t>
      </w:r>
    </w:p>
    <w:p w14:paraId="09D145DA" w14:textId="77777777" w:rsidR="00F72C66" w:rsidRDefault="00F72C66" w:rsidP="00F72C66">
      <w:pPr>
        <w:widowControl/>
        <w:numPr>
          <w:ilvl w:val="0"/>
          <w:numId w:val="41"/>
        </w:numPr>
        <w:spacing w:before="100" w:beforeAutospacing="1" w:after="100" w:afterAutospacing="1"/>
        <w:jc w:val="left"/>
      </w:pPr>
      <w:r>
        <w:t xml:space="preserve">UAT Coordination </w:t>
      </w:r>
    </w:p>
    <w:p w14:paraId="3C7165B5" w14:textId="77777777" w:rsidR="00F72C66" w:rsidRDefault="00F72C66" w:rsidP="00F72C66">
      <w:pPr>
        <w:widowControl/>
        <w:numPr>
          <w:ilvl w:val="0"/>
          <w:numId w:val="41"/>
        </w:numPr>
        <w:spacing w:before="100" w:beforeAutospacing="1" w:after="100" w:afterAutospacing="1"/>
        <w:jc w:val="left"/>
      </w:pPr>
      <w:r>
        <w:t xml:space="preserve">Release Management </w:t>
      </w:r>
    </w:p>
    <w:p w14:paraId="65579C5B" w14:textId="77777777" w:rsidR="00F72C66" w:rsidRDefault="00F72C66" w:rsidP="00F72C66">
      <w:pPr>
        <w:widowControl/>
        <w:numPr>
          <w:ilvl w:val="0"/>
          <w:numId w:val="41"/>
        </w:numPr>
        <w:spacing w:before="100" w:beforeAutospacing="1" w:after="100" w:afterAutospacing="1"/>
        <w:jc w:val="left"/>
      </w:pPr>
      <w:r>
        <w:t xml:space="preserve">Git/GitHub </w:t>
      </w:r>
    </w:p>
    <w:p w14:paraId="6D163376" w14:textId="77777777" w:rsidR="00F72C66" w:rsidRDefault="006340B5" w:rsidP="00F72C66">
      <w:r>
        <w:pict w14:anchorId="62D32EF4">
          <v:rect id="_x0000_i1028" style="width:0;height:1.5pt" o:hralign="center" o:hrstd="t" o:hr="t" fillcolor="#a0a0a0" stroked="f"/>
        </w:pict>
      </w:r>
    </w:p>
    <w:p w14:paraId="07C11EFF" w14:textId="77777777" w:rsidR="00F72C66" w:rsidRDefault="00F72C66" w:rsidP="00F72C66">
      <w:pPr>
        <w:pStyle w:val="Heading1"/>
      </w:pPr>
      <w:r>
        <w:t>Professional Experience</w:t>
      </w:r>
    </w:p>
    <w:p w14:paraId="16CECA1F" w14:textId="206635D6" w:rsidR="00F72C66" w:rsidRDefault="00F72C66" w:rsidP="00F72C66">
      <w:pPr>
        <w:pStyle w:val="Heading2"/>
      </w:pPr>
      <w:r>
        <w:t>Infor | Senior Lead</w:t>
      </w:r>
      <w:r w:rsidR="000A1AC0">
        <w:t xml:space="preserve"> | Architect</w:t>
      </w:r>
      <w:r>
        <w:t xml:space="preserve"> – AI Digital Products, Analytics &amp; Business Solutions</w:t>
      </w:r>
    </w:p>
    <w:p w14:paraId="162CC48E" w14:textId="71FA0639" w:rsidR="00F72C66" w:rsidRDefault="00F72C66" w:rsidP="00F72C66">
      <w:pPr>
        <w:pStyle w:val="NormalWeb"/>
      </w:pPr>
      <w:r>
        <w:rPr>
          <w:rFonts w:ascii="Segoe UI Emoji" w:hAnsi="Segoe UI Emoji" w:cs="Segoe UI Emoji"/>
        </w:rPr>
        <w:t>📅</w:t>
      </w:r>
      <w:r>
        <w:t xml:space="preserve"> Feb 2023 – Jan 2026</w:t>
      </w:r>
      <w:r w:rsidR="00C008B1">
        <w:t xml:space="preserve">  </w:t>
      </w:r>
    </w:p>
    <w:p w14:paraId="4E7D4564" w14:textId="77777777" w:rsidR="00F72C66" w:rsidRDefault="00F72C66" w:rsidP="00F72C66">
      <w:pPr>
        <w:pStyle w:val="Heading3"/>
      </w:pPr>
      <w:r>
        <w:t>Responsibilities</w:t>
      </w:r>
    </w:p>
    <w:p w14:paraId="36DBE3F2" w14:textId="137DFB69" w:rsidR="00F72C66" w:rsidRDefault="00F72C66" w:rsidP="00F72C66">
      <w:pPr>
        <w:widowControl/>
        <w:numPr>
          <w:ilvl w:val="0"/>
          <w:numId w:val="42"/>
        </w:numPr>
        <w:spacing w:before="100" w:beforeAutospacing="1" w:after="100" w:afterAutospacing="1"/>
        <w:jc w:val="left"/>
      </w:pPr>
      <w:r>
        <w:t xml:space="preserve">Played a strategic leadership role within the Digital Product Management organization, driving AI-enabled digital transformation initiatives and enterprise process innovation. </w:t>
      </w:r>
    </w:p>
    <w:p w14:paraId="6322A882" w14:textId="109E3E14" w:rsidR="000A1AC0" w:rsidRDefault="000A1AC0" w:rsidP="000A1AC0">
      <w:pPr>
        <w:widowControl/>
        <w:numPr>
          <w:ilvl w:val="0"/>
          <w:numId w:val="42"/>
        </w:numPr>
        <w:spacing w:before="100" w:beforeAutospacing="1" w:after="100" w:afterAutospacing="1"/>
        <w:jc w:val="left"/>
      </w:pPr>
      <w:r>
        <w:lastRenderedPageBreak/>
        <w:t xml:space="preserve">Led </w:t>
      </w:r>
      <w:r w:rsidRPr="000A1AC0">
        <w:t>cross-functional teams of Business Analysts, Software Engineers, QA Engineers, and AI/ML developers to successfully deliver enterprise-scale digital transformation and Generative AI initiatives</w:t>
      </w:r>
    </w:p>
    <w:p w14:paraId="2CC493DB" w14:textId="708F5AEB" w:rsidR="00F72C66" w:rsidRDefault="00F72C66" w:rsidP="00F72C66">
      <w:pPr>
        <w:widowControl/>
        <w:numPr>
          <w:ilvl w:val="0"/>
          <w:numId w:val="42"/>
        </w:numPr>
        <w:spacing w:before="100" w:beforeAutospacing="1" w:after="100" w:afterAutospacing="1"/>
        <w:jc w:val="left"/>
      </w:pPr>
      <w:r>
        <w:t xml:space="preserve">Led adoption of Generative AI and analytics-driven capabilities across enterprise digital product workflows to improve automation, operational efficiency, and business intelligence. </w:t>
      </w:r>
    </w:p>
    <w:p w14:paraId="469FDC03" w14:textId="6E3057C6" w:rsidR="00D87102" w:rsidRDefault="00D87102" w:rsidP="00D87102">
      <w:pPr>
        <w:widowControl/>
        <w:numPr>
          <w:ilvl w:val="0"/>
          <w:numId w:val="42"/>
        </w:numPr>
        <w:spacing w:before="100" w:beforeAutospacing="1" w:after="100" w:afterAutospacing="1"/>
        <w:jc w:val="left"/>
      </w:pPr>
      <w:r w:rsidRPr="00D87102">
        <w:t>Leveraged GitHub Copilot and Microsoft Copilot to accelerate software development, automate code generation, improve developer productivity, and reduce delivery timelines for AI/ML and GenAI projects.</w:t>
      </w:r>
    </w:p>
    <w:p w14:paraId="4FA42E1B" w14:textId="5C4BC902" w:rsidR="00D87102" w:rsidRDefault="00D87102" w:rsidP="00D87102">
      <w:pPr>
        <w:widowControl/>
        <w:numPr>
          <w:ilvl w:val="0"/>
          <w:numId w:val="42"/>
        </w:numPr>
        <w:spacing w:before="100" w:beforeAutospacing="1" w:after="100" w:afterAutospacing="1"/>
        <w:jc w:val="left"/>
      </w:pPr>
      <w:r w:rsidRPr="00D87102">
        <w:t>Designed and developed enterprise-grade GenAI applications using Python, FastAPI, LangChain, and LangGraph.</w:t>
      </w:r>
    </w:p>
    <w:p w14:paraId="626B2652" w14:textId="19ED1888" w:rsidR="00D87102" w:rsidRDefault="00D87102" w:rsidP="00D87102">
      <w:pPr>
        <w:widowControl/>
        <w:numPr>
          <w:ilvl w:val="0"/>
          <w:numId w:val="42"/>
        </w:numPr>
        <w:spacing w:before="100" w:beforeAutospacing="1" w:after="100" w:afterAutospacing="1"/>
        <w:jc w:val="left"/>
      </w:pPr>
      <w:r>
        <w:t>Created AI agents and multi-agent workflows for process automation and decision support</w:t>
      </w:r>
    </w:p>
    <w:p w14:paraId="37D2D6EC" w14:textId="3581191B" w:rsidR="00AF0C39" w:rsidRDefault="00AF0C39" w:rsidP="00D87102">
      <w:pPr>
        <w:widowControl/>
        <w:numPr>
          <w:ilvl w:val="0"/>
          <w:numId w:val="42"/>
        </w:numPr>
        <w:spacing w:before="100" w:beforeAutospacing="1" w:after="100" w:afterAutospacing="1"/>
        <w:jc w:val="left"/>
      </w:pPr>
      <w:r>
        <w:t xml:space="preserve">Resolved Hallucination Mitigation &amp; AI Solution Architecture Design </w:t>
      </w:r>
    </w:p>
    <w:p w14:paraId="7989F881" w14:textId="77777777" w:rsidR="00076EE9" w:rsidRDefault="00076EE9" w:rsidP="00F72C66">
      <w:pPr>
        <w:widowControl/>
        <w:numPr>
          <w:ilvl w:val="0"/>
          <w:numId w:val="42"/>
        </w:numPr>
        <w:spacing w:before="100" w:beforeAutospacing="1" w:after="100" w:afterAutospacing="1"/>
        <w:jc w:val="left"/>
      </w:pPr>
      <w:r>
        <w:t>Built enterprise AI Copilot using Azure OpenAI GPT-4o</w:t>
      </w:r>
    </w:p>
    <w:p w14:paraId="57BBE576" w14:textId="77777777" w:rsidR="00076EE9" w:rsidRDefault="00076EE9" w:rsidP="00F72C66">
      <w:pPr>
        <w:widowControl/>
        <w:numPr>
          <w:ilvl w:val="0"/>
          <w:numId w:val="42"/>
        </w:numPr>
        <w:spacing w:before="100" w:beforeAutospacing="1" w:after="100" w:afterAutospacing="1"/>
        <w:jc w:val="left"/>
      </w:pPr>
      <w:r>
        <w:t>Implemented RAG with LangChain and ChromaDB.</w:t>
      </w:r>
    </w:p>
    <w:p w14:paraId="56B3ABB8" w14:textId="77777777" w:rsidR="00076EE9" w:rsidRDefault="00076EE9" w:rsidP="00F72C66">
      <w:pPr>
        <w:widowControl/>
        <w:numPr>
          <w:ilvl w:val="0"/>
          <w:numId w:val="42"/>
        </w:numPr>
        <w:spacing w:before="100" w:beforeAutospacing="1" w:after="100" w:afterAutospacing="1"/>
        <w:jc w:val="left"/>
      </w:pPr>
      <w:r>
        <w:t>Developed secure retrieval with role-based access control.</w:t>
      </w:r>
    </w:p>
    <w:p w14:paraId="7E1D435D" w14:textId="77777777" w:rsidR="00076EE9" w:rsidRDefault="00076EE9" w:rsidP="00F72C66">
      <w:pPr>
        <w:widowControl/>
        <w:numPr>
          <w:ilvl w:val="0"/>
          <w:numId w:val="42"/>
        </w:numPr>
        <w:spacing w:before="100" w:beforeAutospacing="1" w:after="100" w:afterAutospacing="1"/>
        <w:jc w:val="left"/>
      </w:pPr>
      <w:r>
        <w:t>Deployed using Docker and FastAPI.</w:t>
      </w:r>
    </w:p>
    <w:p w14:paraId="33B1DEB9" w14:textId="0F2E4BC3" w:rsidR="00F72C66" w:rsidRDefault="00F72C66" w:rsidP="00F72C66">
      <w:pPr>
        <w:widowControl/>
        <w:numPr>
          <w:ilvl w:val="0"/>
          <w:numId w:val="42"/>
        </w:numPr>
        <w:spacing w:before="100" w:beforeAutospacing="1" w:after="100" w:afterAutospacing="1"/>
        <w:jc w:val="left"/>
      </w:pPr>
      <w:r>
        <w:t xml:space="preserve">Managed end-to-end AI product lifecycle including business analysis, AI use-case identification, requirements gathering, backlog prioritization, and feature delivery. </w:t>
      </w:r>
    </w:p>
    <w:p w14:paraId="49BA28F0" w14:textId="77777777" w:rsidR="00F72C66" w:rsidRDefault="00F72C66" w:rsidP="00F72C66">
      <w:pPr>
        <w:widowControl/>
        <w:numPr>
          <w:ilvl w:val="0"/>
          <w:numId w:val="42"/>
        </w:numPr>
        <w:spacing w:before="100" w:beforeAutospacing="1" w:after="100" w:afterAutospacing="1"/>
        <w:jc w:val="left"/>
      </w:pPr>
      <w:r>
        <w:t xml:space="preserve">Designed and supported scalable data and analytics workflows using Databricks, SQL, Power BI, and enterprise reporting platforms. </w:t>
      </w:r>
    </w:p>
    <w:p w14:paraId="37FAA4C2" w14:textId="77777777" w:rsidR="00076EE9" w:rsidRDefault="00076EE9" w:rsidP="00F72C66">
      <w:pPr>
        <w:widowControl/>
        <w:numPr>
          <w:ilvl w:val="0"/>
          <w:numId w:val="42"/>
        </w:numPr>
        <w:spacing w:before="100" w:beforeAutospacing="1" w:after="100" w:afterAutospacing="1"/>
        <w:jc w:val="left"/>
      </w:pPr>
      <w:r>
        <w:t>Reduced ticket resolution time by 45%.</w:t>
      </w:r>
    </w:p>
    <w:p w14:paraId="132E5D3E" w14:textId="40A93FA0" w:rsidR="00F72C66" w:rsidRDefault="00F72C66" w:rsidP="00F72C66">
      <w:pPr>
        <w:widowControl/>
        <w:numPr>
          <w:ilvl w:val="0"/>
          <w:numId w:val="42"/>
        </w:numPr>
        <w:spacing w:before="100" w:beforeAutospacing="1" w:after="100" w:afterAutospacing="1"/>
        <w:jc w:val="left"/>
      </w:pPr>
      <w:r>
        <w:t xml:space="preserve">Developed KPI dashboards, reporting frameworks, and operational analytics to measure AI adoption, delivery performance, and business outcomes. </w:t>
      </w:r>
    </w:p>
    <w:p w14:paraId="74BBD528" w14:textId="77777777" w:rsidR="00F72C66" w:rsidRDefault="00F72C66" w:rsidP="00F72C66">
      <w:pPr>
        <w:widowControl/>
        <w:numPr>
          <w:ilvl w:val="0"/>
          <w:numId w:val="42"/>
        </w:numPr>
        <w:spacing w:before="100" w:beforeAutospacing="1" w:after="100" w:afterAutospacing="1"/>
        <w:jc w:val="left"/>
      </w:pPr>
      <w:r>
        <w:t xml:space="preserve">Facilitated Agile ceremonies including sprint planning, backlog refinement, sprint reviews, and retrospectives. </w:t>
      </w:r>
    </w:p>
    <w:p w14:paraId="64ED643A" w14:textId="77777777" w:rsidR="00F72C66" w:rsidRDefault="00F72C66" w:rsidP="00F72C66">
      <w:pPr>
        <w:widowControl/>
        <w:numPr>
          <w:ilvl w:val="0"/>
          <w:numId w:val="42"/>
        </w:numPr>
        <w:spacing w:before="100" w:beforeAutospacing="1" w:after="100" w:afterAutospacing="1"/>
        <w:jc w:val="left"/>
      </w:pPr>
      <w:r>
        <w:t xml:space="preserve">Supported enterprise AI adoption initiatives and organizational change management across global teams. </w:t>
      </w:r>
    </w:p>
    <w:p w14:paraId="022AF94A" w14:textId="77777777" w:rsidR="00F72C66" w:rsidRDefault="006340B5" w:rsidP="00F72C66">
      <w:r>
        <w:pict w14:anchorId="5ABD342F">
          <v:rect id="_x0000_i1029" style="width:0;height:1.5pt" o:hralign="center" o:hrstd="t" o:hr="t" fillcolor="#a0a0a0" stroked="f"/>
        </w:pict>
      </w:r>
    </w:p>
    <w:p w14:paraId="45AA34CB" w14:textId="77777777" w:rsidR="00F72C66" w:rsidRDefault="00F72C66" w:rsidP="00F72C66">
      <w:pPr>
        <w:pStyle w:val="Heading2"/>
      </w:pPr>
      <w:r>
        <w:t>HCL Technologies | Technical Lead – AI, CRM, Data Analytics &amp; Digital Products</w:t>
      </w:r>
    </w:p>
    <w:p w14:paraId="2DB83055" w14:textId="6D159249" w:rsidR="00F72C66" w:rsidRDefault="00F72C66" w:rsidP="00F72C66">
      <w:pPr>
        <w:pStyle w:val="NormalWeb"/>
      </w:pPr>
      <w:r>
        <w:rPr>
          <w:rFonts w:ascii="Segoe UI Emoji" w:hAnsi="Segoe UI Emoji" w:cs="Segoe UI Emoji"/>
        </w:rPr>
        <w:t>📅</w:t>
      </w:r>
      <w:r w:rsidR="00343153">
        <w:t xml:space="preserve"> Aug 2014 – Jan 2023</w:t>
      </w:r>
    </w:p>
    <w:p w14:paraId="0E22FC88" w14:textId="77777777" w:rsidR="00F72C66" w:rsidRDefault="00F72C66" w:rsidP="00F72C66">
      <w:pPr>
        <w:pStyle w:val="Heading3"/>
      </w:pPr>
      <w:r>
        <w:t>Roles Held</w:t>
      </w:r>
    </w:p>
    <w:p w14:paraId="6F3EA41A" w14:textId="77777777" w:rsidR="00F72C66" w:rsidRDefault="00F72C66" w:rsidP="00F72C66">
      <w:pPr>
        <w:widowControl/>
        <w:numPr>
          <w:ilvl w:val="0"/>
          <w:numId w:val="43"/>
        </w:numPr>
        <w:spacing w:before="100" w:beforeAutospacing="1" w:after="100" w:afterAutospacing="1"/>
        <w:jc w:val="left"/>
      </w:pPr>
      <w:r>
        <w:t xml:space="preserve">Lead (Aug 2014 – Oct 2017) </w:t>
      </w:r>
    </w:p>
    <w:p w14:paraId="512A6A36" w14:textId="77777777" w:rsidR="00F72C66" w:rsidRDefault="00F72C66" w:rsidP="00F72C66">
      <w:pPr>
        <w:widowControl/>
        <w:numPr>
          <w:ilvl w:val="0"/>
          <w:numId w:val="43"/>
        </w:numPr>
        <w:spacing w:before="100" w:beforeAutospacing="1" w:after="100" w:afterAutospacing="1"/>
        <w:jc w:val="left"/>
      </w:pPr>
      <w:r>
        <w:t xml:space="preserve">Senior Lead (Nov 2017 – Aug 2019) </w:t>
      </w:r>
    </w:p>
    <w:p w14:paraId="633981B1" w14:textId="6F3D6BD9" w:rsidR="00F72C66" w:rsidRDefault="00BD6090" w:rsidP="00F72C66">
      <w:pPr>
        <w:widowControl/>
        <w:numPr>
          <w:ilvl w:val="0"/>
          <w:numId w:val="43"/>
        </w:numPr>
        <w:spacing w:before="100" w:beforeAutospacing="1" w:after="100" w:afterAutospacing="1"/>
        <w:jc w:val="left"/>
      </w:pPr>
      <w:r>
        <w:t>Technical Lead (Sep 2019 – Jan 2023</w:t>
      </w:r>
      <w:r w:rsidR="00F72C66">
        <w:t xml:space="preserve">) </w:t>
      </w:r>
    </w:p>
    <w:p w14:paraId="3031489B" w14:textId="77777777" w:rsidR="00F72C66" w:rsidRDefault="00F72C66" w:rsidP="00F72C66">
      <w:pPr>
        <w:pStyle w:val="Heading3"/>
      </w:pPr>
      <w:r>
        <w:t>Responsibilities</w:t>
      </w:r>
    </w:p>
    <w:p w14:paraId="6DBB2BF6" w14:textId="2CD7980F" w:rsidR="00F72C66" w:rsidRDefault="00F72C66" w:rsidP="00F72C66">
      <w:pPr>
        <w:widowControl/>
        <w:numPr>
          <w:ilvl w:val="0"/>
          <w:numId w:val="44"/>
        </w:numPr>
        <w:spacing w:before="100" w:beforeAutospacing="1" w:after="100" w:afterAutospacing="1"/>
        <w:jc w:val="left"/>
      </w:pPr>
      <w:r>
        <w:t xml:space="preserve">Led enterprise digital transformation, CRM modernization, and AI-enabled analytics initiatives across global client environments using Agile methodologies. </w:t>
      </w:r>
    </w:p>
    <w:p w14:paraId="65F145E6" w14:textId="70D5AF24" w:rsidR="00AF7C69" w:rsidRDefault="00AF7C69" w:rsidP="00AF7C69">
      <w:pPr>
        <w:widowControl/>
        <w:numPr>
          <w:ilvl w:val="0"/>
          <w:numId w:val="44"/>
        </w:numPr>
        <w:spacing w:before="100" w:beforeAutospacing="1" w:after="100" w:afterAutospacing="1"/>
        <w:jc w:val="left"/>
      </w:pPr>
      <w:r w:rsidRPr="00AF7C69">
        <w:lastRenderedPageBreak/>
        <w:t>Managed end-to-end product delivery, from requirements gathering and solution design to development, testing, deployment, and post-production support</w:t>
      </w:r>
    </w:p>
    <w:p w14:paraId="40926B69" w14:textId="77777777" w:rsidR="00F72C66" w:rsidRDefault="00F72C66" w:rsidP="00F72C66">
      <w:pPr>
        <w:widowControl/>
        <w:numPr>
          <w:ilvl w:val="0"/>
          <w:numId w:val="44"/>
        </w:numPr>
        <w:spacing w:before="100" w:beforeAutospacing="1" w:after="100" w:afterAutospacing="1"/>
        <w:jc w:val="left"/>
      </w:pPr>
      <w:r>
        <w:t xml:space="preserve">Worked on AI-assisted business process automation, intelligent workflow optimization, and chatbot-enabled customer engagement solutions. </w:t>
      </w:r>
    </w:p>
    <w:p w14:paraId="4C2F7C7A" w14:textId="0208CDE1" w:rsidR="00F72C66" w:rsidRDefault="00F72C66" w:rsidP="00F72C66">
      <w:pPr>
        <w:widowControl/>
        <w:numPr>
          <w:ilvl w:val="0"/>
          <w:numId w:val="44"/>
        </w:numPr>
        <w:spacing w:before="100" w:beforeAutospacing="1" w:after="100" w:afterAutospacing="1"/>
        <w:jc w:val="left"/>
      </w:pPr>
      <w:r>
        <w:t xml:space="preserve">Built and managed analytics dashboards, KPI reports, SLA reporting, and business intelligence solutions using SQL, Power BI, and enterprise reporting platforms. </w:t>
      </w:r>
    </w:p>
    <w:p w14:paraId="26CEEFD4" w14:textId="46E1B78F" w:rsidR="00D87102" w:rsidRDefault="00D87102" w:rsidP="00D87102">
      <w:pPr>
        <w:widowControl/>
        <w:numPr>
          <w:ilvl w:val="0"/>
          <w:numId w:val="44"/>
        </w:numPr>
        <w:spacing w:before="100" w:beforeAutospacing="1" w:after="100" w:afterAutospacing="1"/>
        <w:jc w:val="left"/>
      </w:pPr>
      <w:r w:rsidRPr="00D87102">
        <w:t>Created AI agents and multi-agent workflows for process automation and decision support</w:t>
      </w:r>
    </w:p>
    <w:p w14:paraId="54C72C49" w14:textId="77777777" w:rsidR="00F72C66" w:rsidRDefault="00F72C66" w:rsidP="00F72C66">
      <w:pPr>
        <w:widowControl/>
        <w:numPr>
          <w:ilvl w:val="0"/>
          <w:numId w:val="44"/>
        </w:numPr>
        <w:spacing w:before="100" w:beforeAutospacing="1" w:after="100" w:afterAutospacing="1"/>
        <w:jc w:val="left"/>
      </w:pPr>
      <w:r>
        <w:t xml:space="preserve">Collaborated with business stakeholders and technical teams to identify AI, analytics, and automation opportunities and translate business requirements into scalable solutions. </w:t>
      </w:r>
    </w:p>
    <w:p w14:paraId="77FACFCC" w14:textId="77777777" w:rsidR="00F72C66" w:rsidRDefault="00F72C66" w:rsidP="00F72C66">
      <w:pPr>
        <w:widowControl/>
        <w:numPr>
          <w:ilvl w:val="0"/>
          <w:numId w:val="44"/>
        </w:numPr>
        <w:spacing w:before="100" w:beforeAutospacing="1" w:after="100" w:afterAutospacing="1"/>
        <w:jc w:val="left"/>
      </w:pPr>
      <w:r>
        <w:t xml:space="preserve">Supported Databricks and data transformation initiatives involving ETL workflows, structured/unstructured data analysis, and enterprise reporting. </w:t>
      </w:r>
    </w:p>
    <w:p w14:paraId="6C02B8CC" w14:textId="77777777" w:rsidR="00F72C66" w:rsidRDefault="00F72C66" w:rsidP="00F72C66">
      <w:pPr>
        <w:widowControl/>
        <w:numPr>
          <w:ilvl w:val="0"/>
          <w:numId w:val="44"/>
        </w:numPr>
        <w:spacing w:before="100" w:beforeAutospacing="1" w:after="100" w:afterAutospacing="1"/>
        <w:jc w:val="left"/>
      </w:pPr>
      <w:r>
        <w:t xml:space="preserve">Managed AI-integrated delivery workflows using Jira, ServiceNow, Salesforce, MS Dynamics, Confluence, and Remedy/Helix platforms. </w:t>
      </w:r>
    </w:p>
    <w:p w14:paraId="3AF5C80F" w14:textId="77777777" w:rsidR="00D87102" w:rsidRDefault="00D87102" w:rsidP="00F72C66">
      <w:pPr>
        <w:widowControl/>
        <w:numPr>
          <w:ilvl w:val="0"/>
          <w:numId w:val="44"/>
        </w:numPr>
        <w:spacing w:before="100" w:beforeAutospacing="1" w:after="100" w:afterAutospacing="1"/>
        <w:jc w:val="left"/>
      </w:pPr>
      <w:r>
        <w:t>Developed RESTful APIs and microservices for AI/ML model deployment and integration.</w:t>
      </w:r>
    </w:p>
    <w:p w14:paraId="066E7506" w14:textId="332C062D" w:rsidR="00F72C66" w:rsidRDefault="00F72C66" w:rsidP="00F72C66">
      <w:pPr>
        <w:widowControl/>
        <w:numPr>
          <w:ilvl w:val="0"/>
          <w:numId w:val="44"/>
        </w:numPr>
        <w:spacing w:before="100" w:beforeAutospacing="1" w:after="100" w:afterAutospacing="1"/>
        <w:jc w:val="left"/>
      </w:pPr>
      <w:r>
        <w:t xml:space="preserve">Facilitated sprint planning, backlog grooming, UAT coordination, release management, and post-production support. </w:t>
      </w:r>
    </w:p>
    <w:p w14:paraId="568C242C" w14:textId="77777777" w:rsidR="00F72C66" w:rsidRDefault="00F72C66" w:rsidP="00F72C66">
      <w:pPr>
        <w:widowControl/>
        <w:numPr>
          <w:ilvl w:val="0"/>
          <w:numId w:val="44"/>
        </w:numPr>
        <w:spacing w:before="100" w:beforeAutospacing="1" w:after="100" w:afterAutospacing="1"/>
        <w:jc w:val="left"/>
      </w:pPr>
      <w:r>
        <w:t xml:space="preserve">Led cross-functional teams of 8–20 members across CRM, QA, analytics, support, and business analysis initiatives. </w:t>
      </w:r>
    </w:p>
    <w:p w14:paraId="59548047" w14:textId="77777777" w:rsidR="00F72C66" w:rsidRDefault="00F72C66" w:rsidP="00F72C66">
      <w:pPr>
        <w:widowControl/>
        <w:numPr>
          <w:ilvl w:val="0"/>
          <w:numId w:val="44"/>
        </w:numPr>
        <w:spacing w:before="100" w:beforeAutospacing="1" w:after="100" w:afterAutospacing="1"/>
        <w:jc w:val="left"/>
      </w:pPr>
      <w:r>
        <w:t xml:space="preserve">Conducted process optimization, workflow automation, and operational improvement programs leveraging AI and analytics-driven approaches. </w:t>
      </w:r>
    </w:p>
    <w:p w14:paraId="19CA0AE6" w14:textId="77777777" w:rsidR="00F72C66" w:rsidRDefault="00F72C66" w:rsidP="00F72C66">
      <w:pPr>
        <w:widowControl/>
        <w:numPr>
          <w:ilvl w:val="0"/>
          <w:numId w:val="44"/>
        </w:numPr>
        <w:spacing w:before="100" w:beforeAutospacing="1" w:after="100" w:afterAutospacing="1"/>
        <w:jc w:val="left"/>
      </w:pPr>
      <w:r>
        <w:t xml:space="preserve">Delivered executive-level dashboards and operational insights to support strategic decision-making. </w:t>
      </w:r>
    </w:p>
    <w:p w14:paraId="7710CAA1" w14:textId="77777777" w:rsidR="00F72C66" w:rsidRDefault="00F72C66" w:rsidP="00F72C66">
      <w:pPr>
        <w:widowControl/>
        <w:numPr>
          <w:ilvl w:val="0"/>
          <w:numId w:val="44"/>
        </w:numPr>
        <w:spacing w:before="100" w:beforeAutospacing="1" w:after="100" w:afterAutospacing="1"/>
        <w:jc w:val="left"/>
      </w:pPr>
      <w:r>
        <w:t xml:space="preserve">Mentored teams on Agile practices, AI-enabled operational improvements, and digital transformation initiatives. </w:t>
      </w:r>
    </w:p>
    <w:p w14:paraId="5A3A81B7" w14:textId="77777777" w:rsidR="00F72C66" w:rsidRDefault="006340B5" w:rsidP="00F72C66">
      <w:r>
        <w:pict w14:anchorId="2787DE58">
          <v:rect id="_x0000_i1030" style="width:0;height:1.5pt" o:hralign="center" o:hrstd="t" o:hr="t" fillcolor="#a0a0a0" stroked="f"/>
        </w:pict>
      </w:r>
    </w:p>
    <w:p w14:paraId="118F33CF" w14:textId="77777777" w:rsidR="00F72C66" w:rsidRDefault="00F72C66" w:rsidP="00F72C66">
      <w:pPr>
        <w:pStyle w:val="Heading2"/>
      </w:pPr>
      <w:r>
        <w:t>First Source IT Services Pvt Ltd. | Software Engineer</w:t>
      </w:r>
    </w:p>
    <w:p w14:paraId="3DC33602" w14:textId="77777777" w:rsidR="00F72C66" w:rsidRDefault="00F72C66" w:rsidP="00F72C66">
      <w:pPr>
        <w:pStyle w:val="NormalWeb"/>
      </w:pPr>
      <w:r>
        <w:rPr>
          <w:rFonts w:ascii="Segoe UI Emoji" w:hAnsi="Segoe UI Emoji" w:cs="Segoe UI Emoji"/>
        </w:rPr>
        <w:t>📅</w:t>
      </w:r>
      <w:r>
        <w:t xml:space="preserve"> Oct 2010 – Aug 2014</w:t>
      </w:r>
    </w:p>
    <w:p w14:paraId="04FBD235" w14:textId="77777777" w:rsidR="00F72C66" w:rsidRDefault="00F72C66" w:rsidP="00F72C66">
      <w:pPr>
        <w:pStyle w:val="Heading3"/>
      </w:pPr>
      <w:r>
        <w:t>Responsibilities</w:t>
      </w:r>
    </w:p>
    <w:p w14:paraId="4BBBE8CF" w14:textId="77777777" w:rsidR="00F72C66" w:rsidRDefault="00F72C66" w:rsidP="00F72C66">
      <w:pPr>
        <w:widowControl/>
        <w:numPr>
          <w:ilvl w:val="0"/>
          <w:numId w:val="45"/>
        </w:numPr>
        <w:spacing w:before="100" w:beforeAutospacing="1" w:after="100" w:afterAutospacing="1"/>
        <w:jc w:val="left"/>
      </w:pPr>
      <w:r>
        <w:t xml:space="preserve">Supported enterprise software development, application maintenance, testing, and operational support initiatives. </w:t>
      </w:r>
    </w:p>
    <w:p w14:paraId="02DF37D4" w14:textId="77777777" w:rsidR="00F72C66" w:rsidRDefault="00F72C66" w:rsidP="00F72C66">
      <w:pPr>
        <w:widowControl/>
        <w:numPr>
          <w:ilvl w:val="0"/>
          <w:numId w:val="45"/>
        </w:numPr>
        <w:spacing w:before="100" w:beforeAutospacing="1" w:after="100" w:afterAutospacing="1"/>
        <w:jc w:val="left"/>
      </w:pPr>
      <w:r>
        <w:t xml:space="preserve">Collaborated with cross-functional teams to improve application delivery efficiency and business process performance. </w:t>
      </w:r>
    </w:p>
    <w:p w14:paraId="486D5F56" w14:textId="77777777" w:rsidR="00F72C66" w:rsidRDefault="00F72C66" w:rsidP="00F72C66">
      <w:pPr>
        <w:widowControl/>
        <w:numPr>
          <w:ilvl w:val="0"/>
          <w:numId w:val="45"/>
        </w:numPr>
        <w:spacing w:before="100" w:beforeAutospacing="1" w:after="100" w:afterAutospacing="1"/>
        <w:jc w:val="left"/>
      </w:pPr>
      <w:r>
        <w:t xml:space="preserve">Participated in automation and workflow optimization initiatives supporting enterprise operations and customer service functions. </w:t>
      </w:r>
    </w:p>
    <w:p w14:paraId="26EF3D3D" w14:textId="77777777" w:rsidR="00F72C66" w:rsidRDefault="00F72C66" w:rsidP="00F72C66">
      <w:pPr>
        <w:widowControl/>
        <w:numPr>
          <w:ilvl w:val="0"/>
          <w:numId w:val="45"/>
        </w:numPr>
        <w:spacing w:before="100" w:beforeAutospacing="1" w:after="100" w:afterAutospacing="1"/>
        <w:jc w:val="left"/>
      </w:pPr>
      <w:r>
        <w:t xml:space="preserve">Assisted in reporting, application analytics, and operational data management activities. </w:t>
      </w:r>
    </w:p>
    <w:p w14:paraId="430D1338" w14:textId="77777777" w:rsidR="00F72C66" w:rsidRDefault="006340B5" w:rsidP="00F72C66">
      <w:r>
        <w:pict w14:anchorId="2269A5B2">
          <v:rect id="_x0000_i1031" style="width:0;height:1.5pt" o:hralign="center" o:hrstd="t" o:hr="t" fillcolor="#a0a0a0" stroked="f"/>
        </w:pict>
      </w:r>
    </w:p>
    <w:p w14:paraId="67A71ED0" w14:textId="77777777" w:rsidR="00F72C66" w:rsidRDefault="00F72C66" w:rsidP="00F72C66">
      <w:pPr>
        <w:pStyle w:val="Heading1"/>
      </w:pPr>
      <w:r>
        <w:lastRenderedPageBreak/>
        <w:t>Key Projects</w:t>
      </w:r>
    </w:p>
    <w:p w14:paraId="1155F8BE" w14:textId="77777777" w:rsidR="00F72C66" w:rsidRDefault="00F72C66" w:rsidP="00F72C66">
      <w:pPr>
        <w:pStyle w:val="Heading2"/>
      </w:pPr>
      <w:r>
        <w:t>Project 1: AI-Powered CRM Support Automation &amp; Analytics</w:t>
      </w:r>
    </w:p>
    <w:p w14:paraId="2A344912" w14:textId="77777777" w:rsidR="00F72C66" w:rsidRDefault="00F72C66" w:rsidP="00F72C66">
      <w:pPr>
        <w:pStyle w:val="Heading3"/>
      </w:pPr>
      <w:r>
        <w:t>Technologies</w:t>
      </w:r>
    </w:p>
    <w:p w14:paraId="32E40C49" w14:textId="77777777" w:rsidR="00F72C66" w:rsidRDefault="00F72C66" w:rsidP="00F72C66">
      <w:pPr>
        <w:pStyle w:val="NormalWeb"/>
      </w:pPr>
      <w:r>
        <w:t>Generative AI, Databricks, Power BI, Salesforce, ServiceNow, Conversational AI, SQL</w:t>
      </w:r>
    </w:p>
    <w:p w14:paraId="71B810B4" w14:textId="77777777" w:rsidR="00F72C66" w:rsidRDefault="00F72C66" w:rsidP="00F72C66">
      <w:pPr>
        <w:pStyle w:val="Heading3"/>
      </w:pPr>
      <w:r>
        <w:t>Description</w:t>
      </w:r>
    </w:p>
    <w:p w14:paraId="3D65AE78" w14:textId="77777777" w:rsidR="00F72C66" w:rsidRDefault="00F72C66" w:rsidP="00F72C66">
      <w:pPr>
        <w:pStyle w:val="NormalWeb"/>
      </w:pPr>
      <w:r>
        <w:t>Led implementation of AI-assisted CRM support workflows and analytics platforms to automate ticket management, improve customer response times, and enhance operational visibility.</w:t>
      </w:r>
    </w:p>
    <w:p w14:paraId="00E30CC9" w14:textId="77777777" w:rsidR="00F72C66" w:rsidRDefault="00F72C66" w:rsidP="00F72C66">
      <w:pPr>
        <w:pStyle w:val="Heading3"/>
      </w:pPr>
      <w:r>
        <w:t>Contributions</w:t>
      </w:r>
    </w:p>
    <w:p w14:paraId="216E30AC" w14:textId="77777777" w:rsidR="00F72C66" w:rsidRDefault="00F72C66" w:rsidP="00F72C66">
      <w:pPr>
        <w:widowControl/>
        <w:numPr>
          <w:ilvl w:val="0"/>
          <w:numId w:val="46"/>
        </w:numPr>
        <w:spacing w:before="100" w:beforeAutospacing="1" w:after="100" w:afterAutospacing="1"/>
        <w:jc w:val="left"/>
      </w:pPr>
      <w:r>
        <w:t xml:space="preserve">Designed AI-driven ticket routing and automated knowledge recommendation systems. </w:t>
      </w:r>
    </w:p>
    <w:p w14:paraId="1B4DEC10" w14:textId="77777777" w:rsidR="00F72C66" w:rsidRDefault="00F72C66" w:rsidP="00F72C66">
      <w:pPr>
        <w:widowControl/>
        <w:numPr>
          <w:ilvl w:val="0"/>
          <w:numId w:val="46"/>
        </w:numPr>
        <w:spacing w:before="100" w:beforeAutospacing="1" w:after="100" w:afterAutospacing="1"/>
        <w:jc w:val="left"/>
      </w:pPr>
      <w:r>
        <w:t xml:space="preserve">Built analytics dashboards for SLA tracking, customer sentiment, and operational KPIs. </w:t>
      </w:r>
    </w:p>
    <w:p w14:paraId="1765DBEC" w14:textId="77777777" w:rsidR="00F72C66" w:rsidRDefault="00F72C66" w:rsidP="00F72C66">
      <w:pPr>
        <w:widowControl/>
        <w:numPr>
          <w:ilvl w:val="0"/>
          <w:numId w:val="46"/>
        </w:numPr>
        <w:spacing w:before="100" w:beforeAutospacing="1" w:after="100" w:afterAutospacing="1"/>
        <w:jc w:val="left"/>
      </w:pPr>
      <w:r>
        <w:t xml:space="preserve">Integrated conversational AI capabilities into support workflows. </w:t>
      </w:r>
    </w:p>
    <w:p w14:paraId="39B2AE1C" w14:textId="77777777" w:rsidR="00F72C66" w:rsidRDefault="00F72C66" w:rsidP="00F72C66">
      <w:pPr>
        <w:widowControl/>
        <w:numPr>
          <w:ilvl w:val="0"/>
          <w:numId w:val="46"/>
        </w:numPr>
        <w:spacing w:before="100" w:beforeAutospacing="1" w:after="100" w:afterAutospacing="1"/>
        <w:jc w:val="left"/>
      </w:pPr>
      <w:r>
        <w:t xml:space="preserve">Leveraged Databricks and SQL for enterprise data processing and reporting. </w:t>
      </w:r>
    </w:p>
    <w:p w14:paraId="16CE414D" w14:textId="77777777" w:rsidR="00F72C66" w:rsidRDefault="00F72C66" w:rsidP="00F72C66">
      <w:pPr>
        <w:widowControl/>
        <w:numPr>
          <w:ilvl w:val="0"/>
          <w:numId w:val="46"/>
        </w:numPr>
        <w:spacing w:before="100" w:beforeAutospacing="1" w:after="100" w:afterAutospacing="1"/>
        <w:jc w:val="left"/>
      </w:pPr>
      <w:r>
        <w:t xml:space="preserve">Improved incident resolution efficiency and reduced manual effort significantly. </w:t>
      </w:r>
    </w:p>
    <w:p w14:paraId="01ABEFF5" w14:textId="77777777" w:rsidR="00F72C66" w:rsidRDefault="006340B5" w:rsidP="00F72C66">
      <w:r>
        <w:pict w14:anchorId="4A065B54">
          <v:rect id="_x0000_i1032" style="width:0;height:1.5pt" o:hralign="center" o:hrstd="t" o:hr="t" fillcolor="#a0a0a0" stroked="f"/>
        </w:pict>
      </w:r>
    </w:p>
    <w:p w14:paraId="3C213A55" w14:textId="77777777" w:rsidR="00F72C66" w:rsidRDefault="00F72C66" w:rsidP="00F72C66">
      <w:pPr>
        <w:pStyle w:val="Heading2"/>
      </w:pPr>
      <w:r>
        <w:t>Project 2: Intelligent Workflow Automation &amp; Knowledge Management Platform</w:t>
      </w:r>
    </w:p>
    <w:p w14:paraId="61C7AECA" w14:textId="77777777" w:rsidR="00F72C66" w:rsidRDefault="00F72C66" w:rsidP="00F72C66">
      <w:pPr>
        <w:pStyle w:val="Heading3"/>
      </w:pPr>
      <w:r>
        <w:t>Technologies</w:t>
      </w:r>
    </w:p>
    <w:p w14:paraId="4489590B" w14:textId="77777777" w:rsidR="00F72C66" w:rsidRDefault="00F72C66" w:rsidP="00F72C66">
      <w:pPr>
        <w:pStyle w:val="NormalWeb"/>
      </w:pPr>
      <w:r>
        <w:t>GenAI, Databricks, Power BI, Confluence, ServiceNow, Azure</w:t>
      </w:r>
    </w:p>
    <w:p w14:paraId="6429D6C8" w14:textId="77777777" w:rsidR="00F72C66" w:rsidRDefault="00F72C66" w:rsidP="00F72C66">
      <w:pPr>
        <w:pStyle w:val="Heading3"/>
      </w:pPr>
      <w:r>
        <w:t>Description</w:t>
      </w:r>
    </w:p>
    <w:p w14:paraId="3421A40D" w14:textId="77777777" w:rsidR="00F72C66" w:rsidRDefault="00F72C66" w:rsidP="00F72C66">
      <w:pPr>
        <w:pStyle w:val="NormalWeb"/>
      </w:pPr>
      <w:r>
        <w:t>Developed an enterprise workflow automation and AI-enabled knowledge management solution using Generative AI and analytics-driven process optimization.</w:t>
      </w:r>
    </w:p>
    <w:p w14:paraId="099F680F" w14:textId="77777777" w:rsidR="00F72C66" w:rsidRDefault="00F72C66" w:rsidP="00F72C66">
      <w:pPr>
        <w:pStyle w:val="Heading3"/>
      </w:pPr>
      <w:r>
        <w:t>Contributions</w:t>
      </w:r>
    </w:p>
    <w:p w14:paraId="4367B90D" w14:textId="77777777" w:rsidR="00F72C66" w:rsidRDefault="00F72C66" w:rsidP="00F72C66">
      <w:pPr>
        <w:widowControl/>
        <w:numPr>
          <w:ilvl w:val="0"/>
          <w:numId w:val="47"/>
        </w:numPr>
        <w:spacing w:before="100" w:beforeAutospacing="1" w:after="100" w:afterAutospacing="1"/>
        <w:jc w:val="left"/>
      </w:pPr>
      <w:r>
        <w:t xml:space="preserve">Implemented AI-powered self-service knowledge search and intelligent recommendations. </w:t>
      </w:r>
    </w:p>
    <w:p w14:paraId="7D330B00" w14:textId="77777777" w:rsidR="00F72C66" w:rsidRDefault="00F72C66" w:rsidP="00F72C66">
      <w:pPr>
        <w:widowControl/>
        <w:numPr>
          <w:ilvl w:val="0"/>
          <w:numId w:val="47"/>
        </w:numPr>
        <w:spacing w:before="100" w:beforeAutospacing="1" w:after="100" w:afterAutospacing="1"/>
        <w:jc w:val="left"/>
      </w:pPr>
      <w:r>
        <w:t xml:space="preserve">Built scalable ETL and reporting workflows using Databricks and SQL. </w:t>
      </w:r>
    </w:p>
    <w:p w14:paraId="2A39F2B1" w14:textId="77777777" w:rsidR="00F72C66" w:rsidRDefault="00F72C66" w:rsidP="00F72C66">
      <w:pPr>
        <w:widowControl/>
        <w:numPr>
          <w:ilvl w:val="0"/>
          <w:numId w:val="47"/>
        </w:numPr>
        <w:spacing w:before="100" w:beforeAutospacing="1" w:after="100" w:afterAutospacing="1"/>
        <w:jc w:val="left"/>
      </w:pPr>
      <w:r>
        <w:t xml:space="preserve">Automated repetitive business workflows through intelligent automation strategies. </w:t>
      </w:r>
    </w:p>
    <w:p w14:paraId="0C20352A" w14:textId="77777777" w:rsidR="00F72C66" w:rsidRDefault="00F72C66" w:rsidP="00F72C66">
      <w:pPr>
        <w:widowControl/>
        <w:numPr>
          <w:ilvl w:val="0"/>
          <w:numId w:val="47"/>
        </w:numPr>
        <w:spacing w:before="100" w:beforeAutospacing="1" w:after="100" w:afterAutospacing="1"/>
        <w:jc w:val="left"/>
      </w:pPr>
      <w:r>
        <w:t xml:space="preserve">Delivered operational dashboards and business performance analytics. </w:t>
      </w:r>
    </w:p>
    <w:p w14:paraId="4AA43CF6" w14:textId="77777777" w:rsidR="00F72C66" w:rsidRDefault="00F72C66" w:rsidP="00F72C66">
      <w:pPr>
        <w:widowControl/>
        <w:numPr>
          <w:ilvl w:val="0"/>
          <w:numId w:val="47"/>
        </w:numPr>
        <w:spacing w:before="100" w:beforeAutospacing="1" w:after="100" w:afterAutospacing="1"/>
        <w:jc w:val="left"/>
      </w:pPr>
      <w:r>
        <w:t xml:space="preserve">Improved employee productivity and workflow efficiency through AI-assisted automation. </w:t>
      </w:r>
    </w:p>
    <w:p w14:paraId="19C385C2" w14:textId="77777777" w:rsidR="00F72C66" w:rsidRDefault="006340B5" w:rsidP="00F72C66">
      <w:r>
        <w:pict w14:anchorId="70EA9229">
          <v:rect id="_x0000_i1033" style="width:0;height:1.5pt" o:hralign="center" o:hrstd="t" o:hr="t" fillcolor="#a0a0a0" stroked="f"/>
        </w:pict>
      </w:r>
    </w:p>
    <w:p w14:paraId="7CEF1586" w14:textId="77777777" w:rsidR="00F72C66" w:rsidRDefault="00F72C66" w:rsidP="00F72C66">
      <w:pPr>
        <w:pStyle w:val="Heading2"/>
      </w:pPr>
      <w:r>
        <w:t>Project 3: Enterprise Digital Transformation &amp; Data Analytics Program</w:t>
      </w:r>
    </w:p>
    <w:p w14:paraId="7B19C2C4" w14:textId="77777777" w:rsidR="00F72C66" w:rsidRDefault="00F72C66" w:rsidP="00F72C66">
      <w:pPr>
        <w:pStyle w:val="Heading3"/>
      </w:pPr>
      <w:r>
        <w:t>Technologies</w:t>
      </w:r>
    </w:p>
    <w:p w14:paraId="2651DA9B" w14:textId="77777777" w:rsidR="00F72C66" w:rsidRDefault="00F72C66" w:rsidP="00F72C66">
      <w:pPr>
        <w:pStyle w:val="NormalWeb"/>
      </w:pPr>
      <w:r>
        <w:t>Databricks, Power BI, Azure Data Factory, MS Dynamics, SQL, Jira</w:t>
      </w:r>
    </w:p>
    <w:p w14:paraId="2D3C3A76" w14:textId="77777777" w:rsidR="00F72C66" w:rsidRDefault="00F72C66" w:rsidP="00F72C66">
      <w:pPr>
        <w:pStyle w:val="Heading3"/>
      </w:pPr>
      <w:r>
        <w:lastRenderedPageBreak/>
        <w:t>Description</w:t>
      </w:r>
    </w:p>
    <w:p w14:paraId="7A9B85A6" w14:textId="77777777" w:rsidR="00F72C66" w:rsidRDefault="00F72C66" w:rsidP="00F72C66">
      <w:pPr>
        <w:pStyle w:val="NormalWeb"/>
      </w:pPr>
      <w:r>
        <w:t>Managed enterprise-wide digital transformation initiatives focused on AI-driven operational efficiency, analytics modernization, workflow automation, and CRM transformation.</w:t>
      </w:r>
    </w:p>
    <w:p w14:paraId="3B6327C4" w14:textId="77777777" w:rsidR="00F72C66" w:rsidRDefault="00F72C66" w:rsidP="00F72C66">
      <w:pPr>
        <w:pStyle w:val="Heading3"/>
      </w:pPr>
      <w:r>
        <w:t>Contributions</w:t>
      </w:r>
    </w:p>
    <w:p w14:paraId="65F96AC9" w14:textId="77777777" w:rsidR="00F72C66" w:rsidRDefault="00F72C66" w:rsidP="00F72C66">
      <w:pPr>
        <w:widowControl/>
        <w:numPr>
          <w:ilvl w:val="0"/>
          <w:numId w:val="48"/>
        </w:numPr>
        <w:spacing w:before="100" w:beforeAutospacing="1" w:after="100" w:afterAutospacing="1"/>
        <w:jc w:val="left"/>
      </w:pPr>
      <w:r>
        <w:t xml:space="preserve">Led enterprise analytics modernization initiatives using Databricks and cloud-based data platforms. </w:t>
      </w:r>
    </w:p>
    <w:p w14:paraId="2C828008" w14:textId="77777777" w:rsidR="00F72C66" w:rsidRDefault="00F72C66" w:rsidP="00F72C66">
      <w:pPr>
        <w:widowControl/>
        <w:numPr>
          <w:ilvl w:val="0"/>
          <w:numId w:val="48"/>
        </w:numPr>
        <w:spacing w:before="100" w:beforeAutospacing="1" w:after="100" w:afterAutospacing="1"/>
        <w:jc w:val="left"/>
      </w:pPr>
      <w:r>
        <w:t xml:space="preserve">Defined AI and analytics product roadmaps and prioritized feature implementation. </w:t>
      </w:r>
    </w:p>
    <w:p w14:paraId="257672AC" w14:textId="77777777" w:rsidR="00F72C66" w:rsidRDefault="00F72C66" w:rsidP="00F72C66">
      <w:pPr>
        <w:widowControl/>
        <w:numPr>
          <w:ilvl w:val="0"/>
          <w:numId w:val="48"/>
        </w:numPr>
        <w:spacing w:before="100" w:beforeAutospacing="1" w:after="100" w:afterAutospacing="1"/>
        <w:jc w:val="left"/>
      </w:pPr>
      <w:r>
        <w:t xml:space="preserve">Developed KPI dashboards, executive reports, and operational analytics solutions. </w:t>
      </w:r>
    </w:p>
    <w:p w14:paraId="4C19FA10" w14:textId="77777777" w:rsidR="00F72C66" w:rsidRDefault="00F72C66" w:rsidP="00F72C66">
      <w:pPr>
        <w:widowControl/>
        <w:numPr>
          <w:ilvl w:val="0"/>
          <w:numId w:val="48"/>
        </w:numPr>
        <w:spacing w:before="100" w:beforeAutospacing="1" w:after="100" w:afterAutospacing="1"/>
        <w:jc w:val="left"/>
      </w:pPr>
      <w:r>
        <w:t xml:space="preserve">Coordinated Agile teams and managed end-to-end delivery for digital transformation programs. </w:t>
      </w:r>
    </w:p>
    <w:p w14:paraId="1B9B1FE4" w14:textId="77777777" w:rsidR="00F72C66" w:rsidRDefault="00F72C66" w:rsidP="00F72C66">
      <w:pPr>
        <w:widowControl/>
        <w:numPr>
          <w:ilvl w:val="0"/>
          <w:numId w:val="48"/>
        </w:numPr>
        <w:spacing w:before="100" w:beforeAutospacing="1" w:after="100" w:afterAutospacing="1"/>
        <w:jc w:val="left"/>
      </w:pPr>
      <w:r>
        <w:t xml:space="preserve">Improved SLA compliance, operational visibility, customer engagement, and decision-making capabilities. </w:t>
      </w:r>
    </w:p>
    <w:p w14:paraId="29232CC5" w14:textId="77777777" w:rsidR="00F72C66" w:rsidRDefault="006340B5" w:rsidP="00F72C66">
      <w:r>
        <w:pict w14:anchorId="71F61744">
          <v:rect id="_x0000_i1034" style="width:0;height:1.5pt" o:hralign="center" o:hrstd="t" o:hr="t" fillcolor="#a0a0a0" stroked="f"/>
        </w:pict>
      </w:r>
    </w:p>
    <w:p w14:paraId="45794B39" w14:textId="77777777" w:rsidR="00F72C66" w:rsidRDefault="00F72C66" w:rsidP="00F72C66">
      <w:pPr>
        <w:pStyle w:val="Heading1"/>
      </w:pPr>
      <w:r>
        <w:t>Education</w:t>
      </w:r>
    </w:p>
    <w:p w14:paraId="59479263" w14:textId="77777777" w:rsidR="00F72C66" w:rsidRDefault="00F72C66" w:rsidP="00F72C66">
      <w:pPr>
        <w:pStyle w:val="Heading2"/>
      </w:pPr>
      <w:r>
        <w:t>Bachelor of Technology (B.Tech) – Computer Science</w:t>
      </w:r>
    </w:p>
    <w:p w14:paraId="29C7C126" w14:textId="77777777" w:rsidR="00F72C66" w:rsidRDefault="00F72C66" w:rsidP="00F72C66">
      <w:pPr>
        <w:pStyle w:val="NormalWeb"/>
      </w:pPr>
      <w:r>
        <w:t>JNTU, Hyderabad | 2008</w:t>
      </w:r>
    </w:p>
    <w:p w14:paraId="4CDE7263" w14:textId="77777777" w:rsidR="00C13BCE" w:rsidRPr="00F72C66" w:rsidRDefault="00C13BCE" w:rsidP="00F72C66"/>
    <w:sectPr w:rsidR="00C13BCE" w:rsidRPr="00F72C66" w:rsidSect="000C1D1B">
      <w:pgSz w:w="11906" w:h="16838"/>
      <w:pgMar w:top="720" w:right="720" w:bottom="720" w:left="720" w:header="227" w:footer="227" w:gutter="0"/>
      <w:pgBorders w:offsetFrom="page">
        <w:top w:val="single" w:sz="48" w:space="0" w:color="4472C4" w:themeColor="accent1"/>
        <w:left w:val="single" w:sz="48" w:space="0" w:color="4472C4" w:themeColor="accent1"/>
        <w:bottom w:val="single" w:sz="48" w:space="0" w:color="4472C4" w:themeColor="accent1"/>
        <w:right w:val="single" w:sz="48" w:space="0" w:color="4472C4" w:themeColor="accent1"/>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65C034" w14:textId="77777777" w:rsidR="006340B5" w:rsidRDefault="006340B5">
      <w:r>
        <w:separator/>
      </w:r>
    </w:p>
  </w:endnote>
  <w:endnote w:type="continuationSeparator" w:id="0">
    <w:p w14:paraId="7170F076" w14:textId="77777777" w:rsidR="006340B5" w:rsidRDefault="00634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Palatino">
    <w:panose1 w:val="00000000000000000000"/>
    <w:charset w:val="00"/>
    <w:family w:val="roman"/>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3F367D" w14:textId="77777777" w:rsidR="006340B5" w:rsidRDefault="006340B5">
      <w:r>
        <w:separator/>
      </w:r>
    </w:p>
  </w:footnote>
  <w:footnote w:type="continuationSeparator" w:id="0">
    <w:p w14:paraId="7AC2EBB9" w14:textId="77777777" w:rsidR="006340B5" w:rsidRDefault="006340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2"/>
    <w:lvl w:ilvl="0">
      <w:start w:val="1"/>
      <w:numFmt w:val="decimal"/>
      <w:suff w:val="nothing"/>
      <w:lvlText w:val="%1."/>
      <w:lvlJc w:val="left"/>
    </w:lvl>
    <w:lvl w:ilvl="1">
      <w:start w:val="1"/>
      <w:numFmt w:val="bullet"/>
      <w:suff w:val="nothing"/>
      <w:lvlText w:val="o"/>
      <w:lvlJc w:val="left"/>
      <w:rPr>
        <w:rFonts w:ascii="Courier New" w:hAnsi="Courier New"/>
      </w:rPr>
    </w:lvl>
    <w:lvl w:ilvl="2">
      <w:start w:val="1"/>
      <w:numFmt w:val="lowerRoman"/>
      <w:suff w:val="nothing"/>
      <w:lvlText w:val="%3."/>
      <w:lvlJc w:val="righ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right"/>
    </w:lvl>
    <w:lvl w:ilvl="6">
      <w:start w:val="1"/>
      <w:numFmt w:val="decimal"/>
      <w:suff w:val="nothing"/>
      <w:lvlText w:val="%7."/>
      <w:lvlJc w:val="left"/>
    </w:lvl>
    <w:lvl w:ilvl="7">
      <w:start w:val="1"/>
      <w:numFmt w:val="lowerLetter"/>
      <w:suff w:val="nothing"/>
      <w:lvlText w:val="%8."/>
      <w:lvlJc w:val="left"/>
    </w:lvl>
    <w:lvl w:ilvl="8">
      <w:start w:val="1"/>
      <w:numFmt w:val="lowerRoman"/>
      <w:suff w:val="nothing"/>
      <w:lvlText w:val="%9."/>
      <w:lvlJc w:val="right"/>
    </w:lvl>
  </w:abstractNum>
  <w:abstractNum w:abstractNumId="1" w15:restartNumberingAfterBreak="0">
    <w:nsid w:val="00000003"/>
    <w:multiLevelType w:val="multilevel"/>
    <w:tmpl w:val="00000003"/>
    <w:name w:val="WW8Num3"/>
    <w:lvl w:ilvl="0">
      <w:start w:val="1"/>
      <w:numFmt w:val="none"/>
      <w:suff w:val="nothing"/>
      <w:lvlText w:val=""/>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 w15:restartNumberingAfterBreak="0">
    <w:nsid w:val="07EC29DF"/>
    <w:multiLevelType w:val="multilevel"/>
    <w:tmpl w:val="2B6A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A6CC2"/>
    <w:multiLevelType w:val="multilevel"/>
    <w:tmpl w:val="5F4E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D0EDD"/>
    <w:multiLevelType w:val="hybridMultilevel"/>
    <w:tmpl w:val="CE4020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A56532"/>
    <w:multiLevelType w:val="multilevel"/>
    <w:tmpl w:val="DD2A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324C4"/>
    <w:multiLevelType w:val="multilevel"/>
    <w:tmpl w:val="459E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7449E"/>
    <w:multiLevelType w:val="hybridMultilevel"/>
    <w:tmpl w:val="684E08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4AA6AA9"/>
    <w:multiLevelType w:val="multilevel"/>
    <w:tmpl w:val="5F8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C1261"/>
    <w:multiLevelType w:val="hybridMultilevel"/>
    <w:tmpl w:val="FAAA19B6"/>
    <w:lvl w:ilvl="0" w:tplc="10669470">
      <w:numFmt w:val="bullet"/>
      <w:lvlText w:val=""/>
      <w:lvlJc w:val="left"/>
      <w:pPr>
        <w:ind w:left="720" w:hanging="360"/>
      </w:pPr>
      <w:rPr>
        <w:rFonts w:ascii="Symbol" w:eastAsia="MS Mincho"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2960AB"/>
    <w:multiLevelType w:val="hybridMultilevel"/>
    <w:tmpl w:val="797CFAD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4C16EE"/>
    <w:multiLevelType w:val="multilevel"/>
    <w:tmpl w:val="B558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97EFC"/>
    <w:multiLevelType w:val="hybridMultilevel"/>
    <w:tmpl w:val="DD221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D95F13"/>
    <w:multiLevelType w:val="multilevel"/>
    <w:tmpl w:val="5762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25D0D"/>
    <w:multiLevelType w:val="hybridMultilevel"/>
    <w:tmpl w:val="310E3878"/>
    <w:name w:val="WW8Num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8377BD7"/>
    <w:multiLevelType w:val="hybridMultilevel"/>
    <w:tmpl w:val="61DA4E7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29C36B86"/>
    <w:multiLevelType w:val="hybridMultilevel"/>
    <w:tmpl w:val="7A0A7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E78D8"/>
    <w:multiLevelType w:val="multilevel"/>
    <w:tmpl w:val="6C7E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2614E0"/>
    <w:multiLevelType w:val="multilevel"/>
    <w:tmpl w:val="38B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C4302"/>
    <w:multiLevelType w:val="hybridMultilevel"/>
    <w:tmpl w:val="BA5E4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A756489"/>
    <w:multiLevelType w:val="multilevel"/>
    <w:tmpl w:val="6516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A16E33"/>
    <w:multiLevelType w:val="multilevel"/>
    <w:tmpl w:val="B64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A03F02"/>
    <w:multiLevelType w:val="multilevel"/>
    <w:tmpl w:val="FB72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E798B"/>
    <w:multiLevelType w:val="multilevel"/>
    <w:tmpl w:val="36BA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328A1"/>
    <w:multiLevelType w:val="hybridMultilevel"/>
    <w:tmpl w:val="AD46D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985664"/>
    <w:multiLevelType w:val="hybridMultilevel"/>
    <w:tmpl w:val="1B362FA0"/>
    <w:lvl w:ilvl="0" w:tplc="A0520D5E">
      <w:start w:val="1"/>
      <w:numFmt w:val="decimal"/>
      <w:lvlText w:val="%1"/>
      <w:lvlJc w:val="left"/>
      <w:pPr>
        <w:ind w:left="72"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26" w15:restartNumberingAfterBreak="0">
    <w:nsid w:val="442505A1"/>
    <w:multiLevelType w:val="hybridMultilevel"/>
    <w:tmpl w:val="50846A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48DA0DD4"/>
    <w:multiLevelType w:val="hybridMultilevel"/>
    <w:tmpl w:val="6EAA023A"/>
    <w:lvl w:ilvl="0" w:tplc="08090001">
      <w:start w:val="1"/>
      <w:numFmt w:val="bullet"/>
      <w:lvlText w:val=""/>
      <w:lvlJc w:val="left"/>
      <w:pPr>
        <w:ind w:left="450" w:hanging="360"/>
      </w:pPr>
      <w:rPr>
        <w:rFonts w:ascii="Symbol" w:hAnsi="Symbol" w:hint="default"/>
      </w:rPr>
    </w:lvl>
    <w:lvl w:ilvl="1" w:tplc="08090003">
      <w:start w:val="1"/>
      <w:numFmt w:val="bullet"/>
      <w:lvlText w:val="o"/>
      <w:lvlJc w:val="left"/>
      <w:pPr>
        <w:ind w:left="1170" w:hanging="360"/>
      </w:pPr>
      <w:rPr>
        <w:rFonts w:ascii="Courier New" w:hAnsi="Courier New" w:cs="Courier New" w:hint="default"/>
      </w:rPr>
    </w:lvl>
    <w:lvl w:ilvl="2" w:tplc="08090005">
      <w:start w:val="1"/>
      <w:numFmt w:val="bullet"/>
      <w:lvlText w:val=""/>
      <w:lvlJc w:val="left"/>
      <w:pPr>
        <w:ind w:left="1890" w:hanging="360"/>
      </w:pPr>
      <w:rPr>
        <w:rFonts w:ascii="Wingdings" w:hAnsi="Wingdings" w:hint="default"/>
      </w:rPr>
    </w:lvl>
    <w:lvl w:ilvl="3" w:tplc="08090001">
      <w:start w:val="1"/>
      <w:numFmt w:val="bullet"/>
      <w:lvlText w:val=""/>
      <w:lvlJc w:val="left"/>
      <w:pPr>
        <w:ind w:left="2610" w:hanging="360"/>
      </w:pPr>
      <w:rPr>
        <w:rFonts w:ascii="Symbol" w:hAnsi="Symbol" w:hint="default"/>
      </w:rPr>
    </w:lvl>
    <w:lvl w:ilvl="4" w:tplc="08090003">
      <w:start w:val="1"/>
      <w:numFmt w:val="bullet"/>
      <w:lvlText w:val="o"/>
      <w:lvlJc w:val="left"/>
      <w:pPr>
        <w:ind w:left="3330" w:hanging="360"/>
      </w:pPr>
      <w:rPr>
        <w:rFonts w:ascii="Courier New" w:hAnsi="Courier New" w:cs="Courier New" w:hint="default"/>
      </w:rPr>
    </w:lvl>
    <w:lvl w:ilvl="5" w:tplc="08090005">
      <w:start w:val="1"/>
      <w:numFmt w:val="bullet"/>
      <w:lvlText w:val=""/>
      <w:lvlJc w:val="left"/>
      <w:pPr>
        <w:ind w:left="4050" w:hanging="360"/>
      </w:pPr>
      <w:rPr>
        <w:rFonts w:ascii="Wingdings" w:hAnsi="Wingdings" w:hint="default"/>
      </w:rPr>
    </w:lvl>
    <w:lvl w:ilvl="6" w:tplc="08090001">
      <w:start w:val="1"/>
      <w:numFmt w:val="bullet"/>
      <w:lvlText w:val=""/>
      <w:lvlJc w:val="left"/>
      <w:pPr>
        <w:ind w:left="4770" w:hanging="360"/>
      </w:pPr>
      <w:rPr>
        <w:rFonts w:ascii="Symbol" w:hAnsi="Symbol" w:hint="default"/>
      </w:rPr>
    </w:lvl>
    <w:lvl w:ilvl="7" w:tplc="08090003">
      <w:start w:val="1"/>
      <w:numFmt w:val="bullet"/>
      <w:lvlText w:val="o"/>
      <w:lvlJc w:val="left"/>
      <w:pPr>
        <w:ind w:left="5490" w:hanging="360"/>
      </w:pPr>
      <w:rPr>
        <w:rFonts w:ascii="Courier New" w:hAnsi="Courier New" w:cs="Courier New" w:hint="default"/>
      </w:rPr>
    </w:lvl>
    <w:lvl w:ilvl="8" w:tplc="08090005">
      <w:start w:val="1"/>
      <w:numFmt w:val="bullet"/>
      <w:lvlText w:val=""/>
      <w:lvlJc w:val="left"/>
      <w:pPr>
        <w:ind w:left="6210" w:hanging="360"/>
      </w:pPr>
      <w:rPr>
        <w:rFonts w:ascii="Wingdings" w:hAnsi="Wingdings" w:hint="default"/>
      </w:rPr>
    </w:lvl>
  </w:abstractNum>
  <w:abstractNum w:abstractNumId="28" w15:restartNumberingAfterBreak="0">
    <w:nsid w:val="4A6543B0"/>
    <w:multiLevelType w:val="hybridMultilevel"/>
    <w:tmpl w:val="EF1CC6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4B831F20"/>
    <w:multiLevelType w:val="hybridMultilevel"/>
    <w:tmpl w:val="88860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1BD0340"/>
    <w:multiLevelType w:val="multilevel"/>
    <w:tmpl w:val="985E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2654AB"/>
    <w:multiLevelType w:val="multilevel"/>
    <w:tmpl w:val="C9BE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C91FBF"/>
    <w:multiLevelType w:val="hybridMultilevel"/>
    <w:tmpl w:val="4FC819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4B61059"/>
    <w:multiLevelType w:val="hybridMultilevel"/>
    <w:tmpl w:val="A3BCE3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C8064F6"/>
    <w:multiLevelType w:val="hybridMultilevel"/>
    <w:tmpl w:val="F5A08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930C75"/>
    <w:multiLevelType w:val="hybridMultilevel"/>
    <w:tmpl w:val="202A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3234F6"/>
    <w:multiLevelType w:val="multilevel"/>
    <w:tmpl w:val="1D50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B34A95"/>
    <w:multiLevelType w:val="hybridMultilevel"/>
    <w:tmpl w:val="46C0B638"/>
    <w:lvl w:ilvl="0" w:tplc="40090005">
      <w:start w:val="1"/>
      <w:numFmt w:val="bullet"/>
      <w:lvlText w:val=""/>
      <w:lvlJc w:val="left"/>
      <w:pPr>
        <w:ind w:left="720" w:hanging="360"/>
      </w:pPr>
      <w:rPr>
        <w:rFonts w:ascii="Wingdings" w:hAnsi="Wingdings" w:hint="default"/>
      </w:rPr>
    </w:lvl>
    <w:lvl w:ilvl="1" w:tplc="2438D1AA">
      <w:numFmt w:val="bullet"/>
      <w:lvlText w:val=""/>
      <w:lvlJc w:val="left"/>
      <w:pPr>
        <w:ind w:left="1440" w:hanging="360"/>
      </w:pPr>
      <w:rPr>
        <w:rFonts w:ascii="Calibri Light" w:eastAsia="MS Mincho" w:hAnsi="Calibri Light" w:cs="Calibri Light"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7F91AE9"/>
    <w:multiLevelType w:val="multilevel"/>
    <w:tmpl w:val="15FE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E53DFC"/>
    <w:multiLevelType w:val="hybridMultilevel"/>
    <w:tmpl w:val="48C658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D483771"/>
    <w:multiLevelType w:val="multilevel"/>
    <w:tmpl w:val="632E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D4B8D"/>
    <w:multiLevelType w:val="multilevel"/>
    <w:tmpl w:val="2C70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0E4B95"/>
    <w:multiLevelType w:val="hybridMultilevel"/>
    <w:tmpl w:val="E56E5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3447AD"/>
    <w:multiLevelType w:val="hybridMultilevel"/>
    <w:tmpl w:val="0E8EC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0C21BD3"/>
    <w:multiLevelType w:val="hybridMultilevel"/>
    <w:tmpl w:val="53C40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A10211"/>
    <w:multiLevelType w:val="multilevel"/>
    <w:tmpl w:val="D42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1301F6"/>
    <w:multiLevelType w:val="hybridMultilevel"/>
    <w:tmpl w:val="294CAD34"/>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8EA024B"/>
    <w:multiLevelType w:val="hybridMultilevel"/>
    <w:tmpl w:val="F23A6676"/>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8" w15:restartNumberingAfterBreak="0">
    <w:nsid w:val="79A15DCA"/>
    <w:multiLevelType w:val="hybridMultilevel"/>
    <w:tmpl w:val="ADC00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2E4450"/>
    <w:multiLevelType w:val="hybridMultilevel"/>
    <w:tmpl w:val="B6E290A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25"/>
  </w:num>
  <w:num w:numId="2">
    <w:abstractNumId w:val="46"/>
  </w:num>
  <w:num w:numId="3">
    <w:abstractNumId w:val="10"/>
  </w:num>
  <w:num w:numId="4">
    <w:abstractNumId w:val="49"/>
  </w:num>
  <w:num w:numId="5">
    <w:abstractNumId w:val="4"/>
  </w:num>
  <w:num w:numId="6">
    <w:abstractNumId w:val="21"/>
  </w:num>
  <w:num w:numId="7">
    <w:abstractNumId w:val="47"/>
  </w:num>
  <w:num w:numId="8">
    <w:abstractNumId w:val="34"/>
  </w:num>
  <w:num w:numId="9">
    <w:abstractNumId w:val="33"/>
  </w:num>
  <w:num w:numId="10">
    <w:abstractNumId w:val="44"/>
  </w:num>
  <w:num w:numId="11">
    <w:abstractNumId w:val="42"/>
  </w:num>
  <w:num w:numId="12">
    <w:abstractNumId w:val="48"/>
  </w:num>
  <w:num w:numId="13">
    <w:abstractNumId w:val="12"/>
  </w:num>
  <w:num w:numId="14">
    <w:abstractNumId w:val="16"/>
  </w:num>
  <w:num w:numId="1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43"/>
  </w:num>
  <w:num w:numId="18">
    <w:abstractNumId w:val="39"/>
  </w:num>
  <w:num w:numId="19">
    <w:abstractNumId w:val="29"/>
  </w:num>
  <w:num w:numId="20">
    <w:abstractNumId w:val="32"/>
  </w:num>
  <w:num w:numId="21">
    <w:abstractNumId w:val="19"/>
  </w:num>
  <w:num w:numId="22">
    <w:abstractNumId w:val="26"/>
  </w:num>
  <w:num w:numId="23">
    <w:abstractNumId w:val="24"/>
  </w:num>
  <w:num w:numId="24">
    <w:abstractNumId w:val="35"/>
  </w:num>
  <w:num w:numId="25">
    <w:abstractNumId w:val="7"/>
  </w:num>
  <w:num w:numId="26">
    <w:abstractNumId w:val="28"/>
  </w:num>
  <w:num w:numId="27">
    <w:abstractNumId w:val="27"/>
  </w:num>
  <w:num w:numId="28">
    <w:abstractNumId w:val="30"/>
  </w:num>
  <w:num w:numId="29">
    <w:abstractNumId w:val="5"/>
  </w:num>
  <w:num w:numId="30">
    <w:abstractNumId w:val="8"/>
  </w:num>
  <w:num w:numId="31">
    <w:abstractNumId w:val="11"/>
  </w:num>
  <w:num w:numId="32">
    <w:abstractNumId w:val="2"/>
  </w:num>
  <w:num w:numId="33">
    <w:abstractNumId w:val="31"/>
  </w:num>
  <w:num w:numId="34">
    <w:abstractNumId w:val="28"/>
  </w:num>
  <w:num w:numId="35">
    <w:abstractNumId w:val="37"/>
  </w:num>
  <w:num w:numId="36">
    <w:abstractNumId w:val="20"/>
  </w:num>
  <w:num w:numId="37">
    <w:abstractNumId w:val="23"/>
  </w:num>
  <w:num w:numId="38">
    <w:abstractNumId w:val="40"/>
  </w:num>
  <w:num w:numId="39">
    <w:abstractNumId w:val="3"/>
  </w:num>
  <w:num w:numId="40">
    <w:abstractNumId w:val="17"/>
  </w:num>
  <w:num w:numId="41">
    <w:abstractNumId w:val="36"/>
  </w:num>
  <w:num w:numId="42">
    <w:abstractNumId w:val="41"/>
  </w:num>
  <w:num w:numId="43">
    <w:abstractNumId w:val="38"/>
  </w:num>
  <w:num w:numId="44">
    <w:abstractNumId w:val="45"/>
  </w:num>
  <w:num w:numId="45">
    <w:abstractNumId w:val="22"/>
  </w:num>
  <w:num w:numId="46">
    <w:abstractNumId w:val="13"/>
  </w:num>
  <w:num w:numId="47">
    <w:abstractNumId w:val="18"/>
  </w:num>
  <w:num w:numId="4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GrammaticalErrors/>
  <w:activeWritingStyle w:appName="MSWord" w:lang="en-US" w:vendorID="8" w:dllVersion="513" w:checkStyle="1"/>
  <w:activeWritingStyle w:appName="MSWord" w:lang="en-GB"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0"/>
  <w:drawingGridHorizontalSpacing w:val="105"/>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72D"/>
    <w:rsid w:val="000042CF"/>
    <w:rsid w:val="00004CE2"/>
    <w:rsid w:val="000123C7"/>
    <w:rsid w:val="00015307"/>
    <w:rsid w:val="0001559F"/>
    <w:rsid w:val="000166DA"/>
    <w:rsid w:val="00016B98"/>
    <w:rsid w:val="00025933"/>
    <w:rsid w:val="00027565"/>
    <w:rsid w:val="00033F51"/>
    <w:rsid w:val="00034B9D"/>
    <w:rsid w:val="00037028"/>
    <w:rsid w:val="00040D25"/>
    <w:rsid w:val="00042DA7"/>
    <w:rsid w:val="000431F7"/>
    <w:rsid w:val="000447A4"/>
    <w:rsid w:val="00045234"/>
    <w:rsid w:val="000464AD"/>
    <w:rsid w:val="00047095"/>
    <w:rsid w:val="0005450D"/>
    <w:rsid w:val="00057D2F"/>
    <w:rsid w:val="000603A6"/>
    <w:rsid w:val="000603B8"/>
    <w:rsid w:val="00061A47"/>
    <w:rsid w:val="00064B07"/>
    <w:rsid w:val="000655DA"/>
    <w:rsid w:val="00067C81"/>
    <w:rsid w:val="000704DD"/>
    <w:rsid w:val="0007232A"/>
    <w:rsid w:val="000737DF"/>
    <w:rsid w:val="00076EE9"/>
    <w:rsid w:val="00082AE8"/>
    <w:rsid w:val="00083854"/>
    <w:rsid w:val="00083CAD"/>
    <w:rsid w:val="0008700B"/>
    <w:rsid w:val="0009531D"/>
    <w:rsid w:val="00095CC9"/>
    <w:rsid w:val="000976B6"/>
    <w:rsid w:val="000A0608"/>
    <w:rsid w:val="000A075F"/>
    <w:rsid w:val="000A1AC0"/>
    <w:rsid w:val="000A430B"/>
    <w:rsid w:val="000A4B55"/>
    <w:rsid w:val="000A7A2C"/>
    <w:rsid w:val="000B30EF"/>
    <w:rsid w:val="000B6159"/>
    <w:rsid w:val="000B710A"/>
    <w:rsid w:val="000C17AA"/>
    <w:rsid w:val="000C1D1B"/>
    <w:rsid w:val="000C5C33"/>
    <w:rsid w:val="000C6737"/>
    <w:rsid w:val="000C6BBF"/>
    <w:rsid w:val="000C7035"/>
    <w:rsid w:val="000C7C7B"/>
    <w:rsid w:val="000D0756"/>
    <w:rsid w:val="000D1E5E"/>
    <w:rsid w:val="000D6820"/>
    <w:rsid w:val="000E5DB5"/>
    <w:rsid w:val="000F013B"/>
    <w:rsid w:val="000F2AA9"/>
    <w:rsid w:val="000F774F"/>
    <w:rsid w:val="001019D4"/>
    <w:rsid w:val="00105BB1"/>
    <w:rsid w:val="001060C2"/>
    <w:rsid w:val="001063B4"/>
    <w:rsid w:val="00106A84"/>
    <w:rsid w:val="00110336"/>
    <w:rsid w:val="00112AF6"/>
    <w:rsid w:val="0011425E"/>
    <w:rsid w:val="00117751"/>
    <w:rsid w:val="00117855"/>
    <w:rsid w:val="001222D4"/>
    <w:rsid w:val="00122A74"/>
    <w:rsid w:val="0012492C"/>
    <w:rsid w:val="00126C3E"/>
    <w:rsid w:val="00132FC1"/>
    <w:rsid w:val="0013349A"/>
    <w:rsid w:val="00134ACD"/>
    <w:rsid w:val="00136980"/>
    <w:rsid w:val="00136A6E"/>
    <w:rsid w:val="00136C98"/>
    <w:rsid w:val="00142AC7"/>
    <w:rsid w:val="00142F0C"/>
    <w:rsid w:val="00142F6B"/>
    <w:rsid w:val="00143CA1"/>
    <w:rsid w:val="00145A0D"/>
    <w:rsid w:val="00146AA9"/>
    <w:rsid w:val="00147520"/>
    <w:rsid w:val="0015131F"/>
    <w:rsid w:val="00152054"/>
    <w:rsid w:val="00152E74"/>
    <w:rsid w:val="001533E7"/>
    <w:rsid w:val="00157959"/>
    <w:rsid w:val="00160A55"/>
    <w:rsid w:val="00161C71"/>
    <w:rsid w:val="00170B09"/>
    <w:rsid w:val="00176232"/>
    <w:rsid w:val="00180CA1"/>
    <w:rsid w:val="00180EA4"/>
    <w:rsid w:val="00182FC9"/>
    <w:rsid w:val="0018479B"/>
    <w:rsid w:val="00190A5C"/>
    <w:rsid w:val="0019129E"/>
    <w:rsid w:val="001917BA"/>
    <w:rsid w:val="0019191F"/>
    <w:rsid w:val="001946A7"/>
    <w:rsid w:val="00195661"/>
    <w:rsid w:val="001A087D"/>
    <w:rsid w:val="001A3928"/>
    <w:rsid w:val="001A4687"/>
    <w:rsid w:val="001A4FFE"/>
    <w:rsid w:val="001A59F9"/>
    <w:rsid w:val="001B65EE"/>
    <w:rsid w:val="001C5B7E"/>
    <w:rsid w:val="001D372B"/>
    <w:rsid w:val="001D5805"/>
    <w:rsid w:val="001D6CE7"/>
    <w:rsid w:val="001D771E"/>
    <w:rsid w:val="001E36CD"/>
    <w:rsid w:val="001E6481"/>
    <w:rsid w:val="001E7E33"/>
    <w:rsid w:val="001F09E7"/>
    <w:rsid w:val="001F303A"/>
    <w:rsid w:val="001F47BC"/>
    <w:rsid w:val="00206849"/>
    <w:rsid w:val="00207F15"/>
    <w:rsid w:val="00210B36"/>
    <w:rsid w:val="00211BE8"/>
    <w:rsid w:val="0021508B"/>
    <w:rsid w:val="00216D93"/>
    <w:rsid w:val="0021728F"/>
    <w:rsid w:val="0022367E"/>
    <w:rsid w:val="0022520B"/>
    <w:rsid w:val="002262CB"/>
    <w:rsid w:val="00227F0B"/>
    <w:rsid w:val="002301A7"/>
    <w:rsid w:val="00230DEC"/>
    <w:rsid w:val="00234136"/>
    <w:rsid w:val="002352F5"/>
    <w:rsid w:val="00237671"/>
    <w:rsid w:val="00243123"/>
    <w:rsid w:val="002436B5"/>
    <w:rsid w:val="00244BB1"/>
    <w:rsid w:val="002451BF"/>
    <w:rsid w:val="0024718A"/>
    <w:rsid w:val="002500B2"/>
    <w:rsid w:val="0025067D"/>
    <w:rsid w:val="00250B0F"/>
    <w:rsid w:val="002515E7"/>
    <w:rsid w:val="00251A60"/>
    <w:rsid w:val="002533FD"/>
    <w:rsid w:val="002557AE"/>
    <w:rsid w:val="00261459"/>
    <w:rsid w:val="00264B6A"/>
    <w:rsid w:val="002657B6"/>
    <w:rsid w:val="00265C62"/>
    <w:rsid w:val="00265F2E"/>
    <w:rsid w:val="002666FD"/>
    <w:rsid w:val="002677BC"/>
    <w:rsid w:val="00270412"/>
    <w:rsid w:val="00270F62"/>
    <w:rsid w:val="00275A16"/>
    <w:rsid w:val="002767FF"/>
    <w:rsid w:val="00280E22"/>
    <w:rsid w:val="002836E5"/>
    <w:rsid w:val="002846D5"/>
    <w:rsid w:val="002944FC"/>
    <w:rsid w:val="002A3903"/>
    <w:rsid w:val="002A45DC"/>
    <w:rsid w:val="002A4735"/>
    <w:rsid w:val="002A7C14"/>
    <w:rsid w:val="002B0A43"/>
    <w:rsid w:val="002B0CD7"/>
    <w:rsid w:val="002B18E9"/>
    <w:rsid w:val="002B3D52"/>
    <w:rsid w:val="002B516D"/>
    <w:rsid w:val="002C0F25"/>
    <w:rsid w:val="002C7E74"/>
    <w:rsid w:val="002D22AD"/>
    <w:rsid w:val="002D767A"/>
    <w:rsid w:val="002E0255"/>
    <w:rsid w:val="002E17A7"/>
    <w:rsid w:val="002E25B6"/>
    <w:rsid w:val="002E48DA"/>
    <w:rsid w:val="002E6CCA"/>
    <w:rsid w:val="002F21CF"/>
    <w:rsid w:val="002F3652"/>
    <w:rsid w:val="002F6848"/>
    <w:rsid w:val="002F75CB"/>
    <w:rsid w:val="00300C36"/>
    <w:rsid w:val="0030251C"/>
    <w:rsid w:val="00303CD0"/>
    <w:rsid w:val="0030445C"/>
    <w:rsid w:val="00305F18"/>
    <w:rsid w:val="00307E63"/>
    <w:rsid w:val="00310C2F"/>
    <w:rsid w:val="00310F8E"/>
    <w:rsid w:val="0031456F"/>
    <w:rsid w:val="0031464D"/>
    <w:rsid w:val="00314A40"/>
    <w:rsid w:val="003156F8"/>
    <w:rsid w:val="003161CE"/>
    <w:rsid w:val="00316FC1"/>
    <w:rsid w:val="0032121F"/>
    <w:rsid w:val="0032324B"/>
    <w:rsid w:val="00325A8C"/>
    <w:rsid w:val="003264DD"/>
    <w:rsid w:val="00330309"/>
    <w:rsid w:val="00333A33"/>
    <w:rsid w:val="00333F4E"/>
    <w:rsid w:val="003363C7"/>
    <w:rsid w:val="003375BF"/>
    <w:rsid w:val="0034047B"/>
    <w:rsid w:val="00341DB8"/>
    <w:rsid w:val="00343153"/>
    <w:rsid w:val="003442B5"/>
    <w:rsid w:val="00344321"/>
    <w:rsid w:val="00345254"/>
    <w:rsid w:val="00352E4F"/>
    <w:rsid w:val="00354862"/>
    <w:rsid w:val="00355055"/>
    <w:rsid w:val="003553F0"/>
    <w:rsid w:val="00355968"/>
    <w:rsid w:val="003609B4"/>
    <w:rsid w:val="003613FF"/>
    <w:rsid w:val="00363337"/>
    <w:rsid w:val="003644F3"/>
    <w:rsid w:val="003650E2"/>
    <w:rsid w:val="00366FA7"/>
    <w:rsid w:val="00367244"/>
    <w:rsid w:val="00367F97"/>
    <w:rsid w:val="003711B8"/>
    <w:rsid w:val="00380145"/>
    <w:rsid w:val="00385546"/>
    <w:rsid w:val="00387B40"/>
    <w:rsid w:val="00393A40"/>
    <w:rsid w:val="00394667"/>
    <w:rsid w:val="003A4958"/>
    <w:rsid w:val="003A5823"/>
    <w:rsid w:val="003A69A7"/>
    <w:rsid w:val="003B69B7"/>
    <w:rsid w:val="003B7546"/>
    <w:rsid w:val="003B7E38"/>
    <w:rsid w:val="003C0A1D"/>
    <w:rsid w:val="003C14FA"/>
    <w:rsid w:val="003C21C0"/>
    <w:rsid w:val="003C25F1"/>
    <w:rsid w:val="003C2637"/>
    <w:rsid w:val="003C3182"/>
    <w:rsid w:val="003C3749"/>
    <w:rsid w:val="003C4EA8"/>
    <w:rsid w:val="003C70E8"/>
    <w:rsid w:val="003C7B53"/>
    <w:rsid w:val="003D0152"/>
    <w:rsid w:val="003D03D6"/>
    <w:rsid w:val="003D4908"/>
    <w:rsid w:val="003D6CA3"/>
    <w:rsid w:val="003D7197"/>
    <w:rsid w:val="003D72CB"/>
    <w:rsid w:val="003E24E4"/>
    <w:rsid w:val="003E5599"/>
    <w:rsid w:val="003F34F8"/>
    <w:rsid w:val="003F3F54"/>
    <w:rsid w:val="003F4000"/>
    <w:rsid w:val="003F63E4"/>
    <w:rsid w:val="00400F87"/>
    <w:rsid w:val="00402A24"/>
    <w:rsid w:val="004030CE"/>
    <w:rsid w:val="004101F3"/>
    <w:rsid w:val="00410D65"/>
    <w:rsid w:val="004118A4"/>
    <w:rsid w:val="004119A2"/>
    <w:rsid w:val="00411B04"/>
    <w:rsid w:val="004132BE"/>
    <w:rsid w:val="004145DB"/>
    <w:rsid w:val="0041549F"/>
    <w:rsid w:val="004227E4"/>
    <w:rsid w:val="00424B07"/>
    <w:rsid w:val="00425227"/>
    <w:rsid w:val="00425786"/>
    <w:rsid w:val="0042687D"/>
    <w:rsid w:val="00430771"/>
    <w:rsid w:val="00430A2A"/>
    <w:rsid w:val="00431B6C"/>
    <w:rsid w:val="00431CA2"/>
    <w:rsid w:val="0043492A"/>
    <w:rsid w:val="00436B8C"/>
    <w:rsid w:val="0044063E"/>
    <w:rsid w:val="00442917"/>
    <w:rsid w:val="00442B9C"/>
    <w:rsid w:val="00444A56"/>
    <w:rsid w:val="004469D6"/>
    <w:rsid w:val="00452241"/>
    <w:rsid w:val="0045724E"/>
    <w:rsid w:val="004631AE"/>
    <w:rsid w:val="004640BB"/>
    <w:rsid w:val="00465C54"/>
    <w:rsid w:val="00465F3D"/>
    <w:rsid w:val="004672FE"/>
    <w:rsid w:val="00471005"/>
    <w:rsid w:val="004731ED"/>
    <w:rsid w:val="00474269"/>
    <w:rsid w:val="00475012"/>
    <w:rsid w:val="004752BA"/>
    <w:rsid w:val="00476CC1"/>
    <w:rsid w:val="00477A15"/>
    <w:rsid w:val="00481CDE"/>
    <w:rsid w:val="00482C50"/>
    <w:rsid w:val="0048349C"/>
    <w:rsid w:val="004866AD"/>
    <w:rsid w:val="0049471E"/>
    <w:rsid w:val="004A0DED"/>
    <w:rsid w:val="004A3550"/>
    <w:rsid w:val="004A36E6"/>
    <w:rsid w:val="004A50B1"/>
    <w:rsid w:val="004A7C3D"/>
    <w:rsid w:val="004B0F2E"/>
    <w:rsid w:val="004B181A"/>
    <w:rsid w:val="004B3D44"/>
    <w:rsid w:val="004C2037"/>
    <w:rsid w:val="004C5147"/>
    <w:rsid w:val="004C7D6F"/>
    <w:rsid w:val="004C7DCB"/>
    <w:rsid w:val="004D43DE"/>
    <w:rsid w:val="004D78B6"/>
    <w:rsid w:val="004E24E4"/>
    <w:rsid w:val="004E325E"/>
    <w:rsid w:val="004E54DF"/>
    <w:rsid w:val="004E69A1"/>
    <w:rsid w:val="004F211F"/>
    <w:rsid w:val="004F5472"/>
    <w:rsid w:val="004F5F74"/>
    <w:rsid w:val="004F7967"/>
    <w:rsid w:val="004F7D2E"/>
    <w:rsid w:val="0050360A"/>
    <w:rsid w:val="00503B6F"/>
    <w:rsid w:val="005058CD"/>
    <w:rsid w:val="00507704"/>
    <w:rsid w:val="005142F2"/>
    <w:rsid w:val="0051666C"/>
    <w:rsid w:val="00517179"/>
    <w:rsid w:val="0052277D"/>
    <w:rsid w:val="00522B8C"/>
    <w:rsid w:val="0052637E"/>
    <w:rsid w:val="00527AB6"/>
    <w:rsid w:val="00527FCC"/>
    <w:rsid w:val="005342FA"/>
    <w:rsid w:val="005433B2"/>
    <w:rsid w:val="0054469D"/>
    <w:rsid w:val="00545210"/>
    <w:rsid w:val="005461FA"/>
    <w:rsid w:val="00546C00"/>
    <w:rsid w:val="00546D71"/>
    <w:rsid w:val="0054716A"/>
    <w:rsid w:val="00551768"/>
    <w:rsid w:val="005522D5"/>
    <w:rsid w:val="00552F9F"/>
    <w:rsid w:val="00554F7E"/>
    <w:rsid w:val="00561045"/>
    <w:rsid w:val="005648CA"/>
    <w:rsid w:val="00565927"/>
    <w:rsid w:val="00565E4D"/>
    <w:rsid w:val="00572AF9"/>
    <w:rsid w:val="00573484"/>
    <w:rsid w:val="00583F3A"/>
    <w:rsid w:val="00592EE7"/>
    <w:rsid w:val="005939F1"/>
    <w:rsid w:val="00593DA8"/>
    <w:rsid w:val="00593F90"/>
    <w:rsid w:val="005946C2"/>
    <w:rsid w:val="005A3253"/>
    <w:rsid w:val="005A33E6"/>
    <w:rsid w:val="005A661C"/>
    <w:rsid w:val="005B061E"/>
    <w:rsid w:val="005B15E2"/>
    <w:rsid w:val="005B20AC"/>
    <w:rsid w:val="005B56E8"/>
    <w:rsid w:val="005B722A"/>
    <w:rsid w:val="005C3931"/>
    <w:rsid w:val="005C3F1E"/>
    <w:rsid w:val="005C5E8D"/>
    <w:rsid w:val="005D0415"/>
    <w:rsid w:val="005D4B0C"/>
    <w:rsid w:val="005D5373"/>
    <w:rsid w:val="005E361F"/>
    <w:rsid w:val="005E775F"/>
    <w:rsid w:val="005F648E"/>
    <w:rsid w:val="005F6D89"/>
    <w:rsid w:val="00602DB7"/>
    <w:rsid w:val="00604A00"/>
    <w:rsid w:val="00611F2C"/>
    <w:rsid w:val="00614E55"/>
    <w:rsid w:val="0061689D"/>
    <w:rsid w:val="00620C93"/>
    <w:rsid w:val="00623A6B"/>
    <w:rsid w:val="00624AB2"/>
    <w:rsid w:val="00626984"/>
    <w:rsid w:val="006271A7"/>
    <w:rsid w:val="0062777C"/>
    <w:rsid w:val="00627BD7"/>
    <w:rsid w:val="00633792"/>
    <w:rsid w:val="00633DB6"/>
    <w:rsid w:val="006340B5"/>
    <w:rsid w:val="006369D1"/>
    <w:rsid w:val="006405E0"/>
    <w:rsid w:val="006410A6"/>
    <w:rsid w:val="00641EB3"/>
    <w:rsid w:val="00645221"/>
    <w:rsid w:val="006453F2"/>
    <w:rsid w:val="00646007"/>
    <w:rsid w:val="00647903"/>
    <w:rsid w:val="00652518"/>
    <w:rsid w:val="0065546E"/>
    <w:rsid w:val="0065559F"/>
    <w:rsid w:val="00662B8B"/>
    <w:rsid w:val="00670388"/>
    <w:rsid w:val="00670CA0"/>
    <w:rsid w:val="006743AB"/>
    <w:rsid w:val="006762BF"/>
    <w:rsid w:val="00680747"/>
    <w:rsid w:val="00682B23"/>
    <w:rsid w:val="0068511F"/>
    <w:rsid w:val="00690001"/>
    <w:rsid w:val="00690090"/>
    <w:rsid w:val="00691016"/>
    <w:rsid w:val="006933ED"/>
    <w:rsid w:val="00693512"/>
    <w:rsid w:val="00694307"/>
    <w:rsid w:val="00694960"/>
    <w:rsid w:val="00694CF9"/>
    <w:rsid w:val="00695750"/>
    <w:rsid w:val="006A0285"/>
    <w:rsid w:val="006A09C6"/>
    <w:rsid w:val="006A1935"/>
    <w:rsid w:val="006A231B"/>
    <w:rsid w:val="006A2725"/>
    <w:rsid w:val="006A5E29"/>
    <w:rsid w:val="006B12CA"/>
    <w:rsid w:val="006B30E6"/>
    <w:rsid w:val="006B5CEB"/>
    <w:rsid w:val="006C0EF1"/>
    <w:rsid w:val="006C21BD"/>
    <w:rsid w:val="006C27FD"/>
    <w:rsid w:val="006C3B7E"/>
    <w:rsid w:val="006C6C55"/>
    <w:rsid w:val="006D0415"/>
    <w:rsid w:val="006D3494"/>
    <w:rsid w:val="006D3752"/>
    <w:rsid w:val="006D42D2"/>
    <w:rsid w:val="006D4813"/>
    <w:rsid w:val="006E3B74"/>
    <w:rsid w:val="006E5BE5"/>
    <w:rsid w:val="006E5E26"/>
    <w:rsid w:val="006E62E1"/>
    <w:rsid w:val="006E672D"/>
    <w:rsid w:val="006F0D94"/>
    <w:rsid w:val="006F153D"/>
    <w:rsid w:val="006F46A7"/>
    <w:rsid w:val="00700F09"/>
    <w:rsid w:val="00703802"/>
    <w:rsid w:val="00703AA6"/>
    <w:rsid w:val="0070613D"/>
    <w:rsid w:val="00706A85"/>
    <w:rsid w:val="00711739"/>
    <w:rsid w:val="007117FF"/>
    <w:rsid w:val="00713B5C"/>
    <w:rsid w:val="007174D0"/>
    <w:rsid w:val="00721678"/>
    <w:rsid w:val="00722058"/>
    <w:rsid w:val="00722B5E"/>
    <w:rsid w:val="007237DD"/>
    <w:rsid w:val="00724A4C"/>
    <w:rsid w:val="00727266"/>
    <w:rsid w:val="0073091F"/>
    <w:rsid w:val="007350D7"/>
    <w:rsid w:val="0073642E"/>
    <w:rsid w:val="0073680C"/>
    <w:rsid w:val="00740FF8"/>
    <w:rsid w:val="007424ED"/>
    <w:rsid w:val="00742664"/>
    <w:rsid w:val="00743306"/>
    <w:rsid w:val="00744674"/>
    <w:rsid w:val="00745281"/>
    <w:rsid w:val="00747984"/>
    <w:rsid w:val="00751770"/>
    <w:rsid w:val="0075179D"/>
    <w:rsid w:val="007534B9"/>
    <w:rsid w:val="007653BD"/>
    <w:rsid w:val="00767F90"/>
    <w:rsid w:val="007719F1"/>
    <w:rsid w:val="007744DC"/>
    <w:rsid w:val="00777F01"/>
    <w:rsid w:val="00790A83"/>
    <w:rsid w:val="00792D0C"/>
    <w:rsid w:val="00793735"/>
    <w:rsid w:val="007940EC"/>
    <w:rsid w:val="007A10AA"/>
    <w:rsid w:val="007A3A33"/>
    <w:rsid w:val="007A4914"/>
    <w:rsid w:val="007A5DEB"/>
    <w:rsid w:val="007A79DD"/>
    <w:rsid w:val="007A7A9E"/>
    <w:rsid w:val="007B0C79"/>
    <w:rsid w:val="007B12F3"/>
    <w:rsid w:val="007B2C78"/>
    <w:rsid w:val="007B370B"/>
    <w:rsid w:val="007B5F2F"/>
    <w:rsid w:val="007C024A"/>
    <w:rsid w:val="007C2D64"/>
    <w:rsid w:val="007C338C"/>
    <w:rsid w:val="007C342C"/>
    <w:rsid w:val="007C5E74"/>
    <w:rsid w:val="007C5E76"/>
    <w:rsid w:val="007C6382"/>
    <w:rsid w:val="007D0076"/>
    <w:rsid w:val="007D03E1"/>
    <w:rsid w:val="007D1A10"/>
    <w:rsid w:val="007D215D"/>
    <w:rsid w:val="007D5AFD"/>
    <w:rsid w:val="007D5DCA"/>
    <w:rsid w:val="007D7C8D"/>
    <w:rsid w:val="007E1410"/>
    <w:rsid w:val="007E4DF8"/>
    <w:rsid w:val="007E7A78"/>
    <w:rsid w:val="007F21E2"/>
    <w:rsid w:val="007F23BD"/>
    <w:rsid w:val="008019B3"/>
    <w:rsid w:val="008042E8"/>
    <w:rsid w:val="00804351"/>
    <w:rsid w:val="008046E7"/>
    <w:rsid w:val="00805AE1"/>
    <w:rsid w:val="00810C09"/>
    <w:rsid w:val="008175B6"/>
    <w:rsid w:val="00823F40"/>
    <w:rsid w:val="00835E31"/>
    <w:rsid w:val="00836AF4"/>
    <w:rsid w:val="008446FA"/>
    <w:rsid w:val="00846266"/>
    <w:rsid w:val="00847771"/>
    <w:rsid w:val="00847C25"/>
    <w:rsid w:val="0085122F"/>
    <w:rsid w:val="0085152E"/>
    <w:rsid w:val="00852429"/>
    <w:rsid w:val="00854546"/>
    <w:rsid w:val="00855D5A"/>
    <w:rsid w:val="008612E6"/>
    <w:rsid w:val="00861721"/>
    <w:rsid w:val="00861C7C"/>
    <w:rsid w:val="00864A55"/>
    <w:rsid w:val="0086713E"/>
    <w:rsid w:val="008701F8"/>
    <w:rsid w:val="00872DC2"/>
    <w:rsid w:val="00873EFD"/>
    <w:rsid w:val="0087449E"/>
    <w:rsid w:val="00877A27"/>
    <w:rsid w:val="008806C6"/>
    <w:rsid w:val="00880A53"/>
    <w:rsid w:val="00881EE1"/>
    <w:rsid w:val="00882267"/>
    <w:rsid w:val="00883C32"/>
    <w:rsid w:val="008840FF"/>
    <w:rsid w:val="00885037"/>
    <w:rsid w:val="00890208"/>
    <w:rsid w:val="00896276"/>
    <w:rsid w:val="00896A13"/>
    <w:rsid w:val="00897AAF"/>
    <w:rsid w:val="00897D59"/>
    <w:rsid w:val="00897EA6"/>
    <w:rsid w:val="008A1FB3"/>
    <w:rsid w:val="008A2C49"/>
    <w:rsid w:val="008A4C73"/>
    <w:rsid w:val="008A7C25"/>
    <w:rsid w:val="008B1F19"/>
    <w:rsid w:val="008B4241"/>
    <w:rsid w:val="008B601D"/>
    <w:rsid w:val="008B6F1C"/>
    <w:rsid w:val="008B7B60"/>
    <w:rsid w:val="008C0272"/>
    <w:rsid w:val="008C49B5"/>
    <w:rsid w:val="008D47DE"/>
    <w:rsid w:val="008D66A7"/>
    <w:rsid w:val="008D7ABA"/>
    <w:rsid w:val="008E00E2"/>
    <w:rsid w:val="008E33CE"/>
    <w:rsid w:val="008E57DF"/>
    <w:rsid w:val="008E71C5"/>
    <w:rsid w:val="008F1E10"/>
    <w:rsid w:val="008F28BD"/>
    <w:rsid w:val="008F4D3C"/>
    <w:rsid w:val="008F4D4A"/>
    <w:rsid w:val="008F698B"/>
    <w:rsid w:val="008F7BC2"/>
    <w:rsid w:val="00900B52"/>
    <w:rsid w:val="009030F3"/>
    <w:rsid w:val="00905541"/>
    <w:rsid w:val="009056F8"/>
    <w:rsid w:val="00905B34"/>
    <w:rsid w:val="00906D28"/>
    <w:rsid w:val="00910D38"/>
    <w:rsid w:val="00914BE6"/>
    <w:rsid w:val="00914ECB"/>
    <w:rsid w:val="00920EDE"/>
    <w:rsid w:val="0092309C"/>
    <w:rsid w:val="00923395"/>
    <w:rsid w:val="00923DDB"/>
    <w:rsid w:val="0092496D"/>
    <w:rsid w:val="00925A0E"/>
    <w:rsid w:val="00925F49"/>
    <w:rsid w:val="00932EA4"/>
    <w:rsid w:val="00933018"/>
    <w:rsid w:val="00935E09"/>
    <w:rsid w:val="009403AE"/>
    <w:rsid w:val="009440CB"/>
    <w:rsid w:val="009454EB"/>
    <w:rsid w:val="00946827"/>
    <w:rsid w:val="00952EFE"/>
    <w:rsid w:val="00955A8E"/>
    <w:rsid w:val="00957E3B"/>
    <w:rsid w:val="00960C33"/>
    <w:rsid w:val="00967AF8"/>
    <w:rsid w:val="00975F19"/>
    <w:rsid w:val="00980971"/>
    <w:rsid w:val="0098119F"/>
    <w:rsid w:val="0098678C"/>
    <w:rsid w:val="00986E0A"/>
    <w:rsid w:val="00992EDD"/>
    <w:rsid w:val="00992FC0"/>
    <w:rsid w:val="00997275"/>
    <w:rsid w:val="009A0F12"/>
    <w:rsid w:val="009A19C3"/>
    <w:rsid w:val="009A27F7"/>
    <w:rsid w:val="009A287A"/>
    <w:rsid w:val="009A2D3D"/>
    <w:rsid w:val="009A2F88"/>
    <w:rsid w:val="009A3CFC"/>
    <w:rsid w:val="009A521F"/>
    <w:rsid w:val="009A6903"/>
    <w:rsid w:val="009A6E43"/>
    <w:rsid w:val="009B0A8B"/>
    <w:rsid w:val="009B1D8F"/>
    <w:rsid w:val="009B3166"/>
    <w:rsid w:val="009B358E"/>
    <w:rsid w:val="009B68D8"/>
    <w:rsid w:val="009B7150"/>
    <w:rsid w:val="009B7A8E"/>
    <w:rsid w:val="009C13EF"/>
    <w:rsid w:val="009C3323"/>
    <w:rsid w:val="009C4350"/>
    <w:rsid w:val="009C6757"/>
    <w:rsid w:val="009C68C8"/>
    <w:rsid w:val="009C7DA8"/>
    <w:rsid w:val="009D40A3"/>
    <w:rsid w:val="009D5F1E"/>
    <w:rsid w:val="009D6E06"/>
    <w:rsid w:val="009E139E"/>
    <w:rsid w:val="009E1B92"/>
    <w:rsid w:val="009E2416"/>
    <w:rsid w:val="009E5C7B"/>
    <w:rsid w:val="009E5CCC"/>
    <w:rsid w:val="009F0180"/>
    <w:rsid w:val="009F06C7"/>
    <w:rsid w:val="009F0F16"/>
    <w:rsid w:val="00A00B82"/>
    <w:rsid w:val="00A04AAF"/>
    <w:rsid w:val="00A0599C"/>
    <w:rsid w:val="00A062B6"/>
    <w:rsid w:val="00A12827"/>
    <w:rsid w:val="00A13267"/>
    <w:rsid w:val="00A142C2"/>
    <w:rsid w:val="00A16548"/>
    <w:rsid w:val="00A26498"/>
    <w:rsid w:val="00A373E1"/>
    <w:rsid w:val="00A44576"/>
    <w:rsid w:val="00A45D63"/>
    <w:rsid w:val="00A46360"/>
    <w:rsid w:val="00A502B1"/>
    <w:rsid w:val="00A511C5"/>
    <w:rsid w:val="00A52917"/>
    <w:rsid w:val="00A53434"/>
    <w:rsid w:val="00A54AA0"/>
    <w:rsid w:val="00A55A1C"/>
    <w:rsid w:val="00A57DDB"/>
    <w:rsid w:val="00A625BD"/>
    <w:rsid w:val="00A677B7"/>
    <w:rsid w:val="00A71711"/>
    <w:rsid w:val="00A71814"/>
    <w:rsid w:val="00A72B34"/>
    <w:rsid w:val="00A7356A"/>
    <w:rsid w:val="00A736E4"/>
    <w:rsid w:val="00A74DE2"/>
    <w:rsid w:val="00A8180E"/>
    <w:rsid w:val="00A83984"/>
    <w:rsid w:val="00A85571"/>
    <w:rsid w:val="00A864B9"/>
    <w:rsid w:val="00A93A45"/>
    <w:rsid w:val="00A959AC"/>
    <w:rsid w:val="00A97A61"/>
    <w:rsid w:val="00AA164A"/>
    <w:rsid w:val="00AA1FD6"/>
    <w:rsid w:val="00AA386D"/>
    <w:rsid w:val="00AA618E"/>
    <w:rsid w:val="00AB0352"/>
    <w:rsid w:val="00AB09BA"/>
    <w:rsid w:val="00AB0ED0"/>
    <w:rsid w:val="00AB37EB"/>
    <w:rsid w:val="00AB40F2"/>
    <w:rsid w:val="00AB499C"/>
    <w:rsid w:val="00AB54A1"/>
    <w:rsid w:val="00AB588E"/>
    <w:rsid w:val="00AB790A"/>
    <w:rsid w:val="00AC14BF"/>
    <w:rsid w:val="00AC2309"/>
    <w:rsid w:val="00AC2EE1"/>
    <w:rsid w:val="00AC3138"/>
    <w:rsid w:val="00AD0297"/>
    <w:rsid w:val="00AD0695"/>
    <w:rsid w:val="00AD5FFD"/>
    <w:rsid w:val="00AD65A5"/>
    <w:rsid w:val="00AD723B"/>
    <w:rsid w:val="00AD72B6"/>
    <w:rsid w:val="00AE1165"/>
    <w:rsid w:val="00AE18AB"/>
    <w:rsid w:val="00AE33BC"/>
    <w:rsid w:val="00AE60EF"/>
    <w:rsid w:val="00AF0C39"/>
    <w:rsid w:val="00AF14D7"/>
    <w:rsid w:val="00AF168C"/>
    <w:rsid w:val="00AF180C"/>
    <w:rsid w:val="00AF476F"/>
    <w:rsid w:val="00AF6409"/>
    <w:rsid w:val="00AF7C69"/>
    <w:rsid w:val="00B010CC"/>
    <w:rsid w:val="00B02174"/>
    <w:rsid w:val="00B04903"/>
    <w:rsid w:val="00B05123"/>
    <w:rsid w:val="00B06497"/>
    <w:rsid w:val="00B06832"/>
    <w:rsid w:val="00B107BF"/>
    <w:rsid w:val="00B11D36"/>
    <w:rsid w:val="00B12867"/>
    <w:rsid w:val="00B16AA8"/>
    <w:rsid w:val="00B25E55"/>
    <w:rsid w:val="00B311D7"/>
    <w:rsid w:val="00B351F2"/>
    <w:rsid w:val="00B373F1"/>
    <w:rsid w:val="00B424E3"/>
    <w:rsid w:val="00B42AAD"/>
    <w:rsid w:val="00B43EEC"/>
    <w:rsid w:val="00B45617"/>
    <w:rsid w:val="00B523E4"/>
    <w:rsid w:val="00B53F53"/>
    <w:rsid w:val="00B61692"/>
    <w:rsid w:val="00B62831"/>
    <w:rsid w:val="00B63CEE"/>
    <w:rsid w:val="00B76470"/>
    <w:rsid w:val="00B76F29"/>
    <w:rsid w:val="00B80657"/>
    <w:rsid w:val="00B84F7B"/>
    <w:rsid w:val="00B8519F"/>
    <w:rsid w:val="00B86090"/>
    <w:rsid w:val="00B86923"/>
    <w:rsid w:val="00B91099"/>
    <w:rsid w:val="00B918BB"/>
    <w:rsid w:val="00B927CC"/>
    <w:rsid w:val="00B9352D"/>
    <w:rsid w:val="00B94083"/>
    <w:rsid w:val="00B94F88"/>
    <w:rsid w:val="00B96374"/>
    <w:rsid w:val="00B96F5C"/>
    <w:rsid w:val="00B96FEE"/>
    <w:rsid w:val="00B97ED3"/>
    <w:rsid w:val="00BA5FDA"/>
    <w:rsid w:val="00BA66DD"/>
    <w:rsid w:val="00BA7492"/>
    <w:rsid w:val="00BB0B32"/>
    <w:rsid w:val="00BB0E99"/>
    <w:rsid w:val="00BB26DF"/>
    <w:rsid w:val="00BB4610"/>
    <w:rsid w:val="00BB7E0F"/>
    <w:rsid w:val="00BC50ED"/>
    <w:rsid w:val="00BC5A6A"/>
    <w:rsid w:val="00BC65C0"/>
    <w:rsid w:val="00BC7733"/>
    <w:rsid w:val="00BD05F4"/>
    <w:rsid w:val="00BD6090"/>
    <w:rsid w:val="00BD6D4D"/>
    <w:rsid w:val="00BD7D3A"/>
    <w:rsid w:val="00BE0015"/>
    <w:rsid w:val="00BE06F2"/>
    <w:rsid w:val="00BE16D7"/>
    <w:rsid w:val="00BE1FAC"/>
    <w:rsid w:val="00BE6005"/>
    <w:rsid w:val="00BE640A"/>
    <w:rsid w:val="00BE72BB"/>
    <w:rsid w:val="00BF1264"/>
    <w:rsid w:val="00BF33E6"/>
    <w:rsid w:val="00BF5E37"/>
    <w:rsid w:val="00BF6955"/>
    <w:rsid w:val="00C008B1"/>
    <w:rsid w:val="00C01E8C"/>
    <w:rsid w:val="00C04EF4"/>
    <w:rsid w:val="00C06365"/>
    <w:rsid w:val="00C075BA"/>
    <w:rsid w:val="00C11D30"/>
    <w:rsid w:val="00C13BCE"/>
    <w:rsid w:val="00C164B2"/>
    <w:rsid w:val="00C2739B"/>
    <w:rsid w:val="00C30ECD"/>
    <w:rsid w:val="00C314F2"/>
    <w:rsid w:val="00C32F84"/>
    <w:rsid w:val="00C355C0"/>
    <w:rsid w:val="00C35AB1"/>
    <w:rsid w:val="00C3620F"/>
    <w:rsid w:val="00C40261"/>
    <w:rsid w:val="00C41024"/>
    <w:rsid w:val="00C4421B"/>
    <w:rsid w:val="00C46702"/>
    <w:rsid w:val="00C524F3"/>
    <w:rsid w:val="00C53EAD"/>
    <w:rsid w:val="00C55EB4"/>
    <w:rsid w:val="00C57040"/>
    <w:rsid w:val="00C57BAA"/>
    <w:rsid w:val="00C6100F"/>
    <w:rsid w:val="00C6329E"/>
    <w:rsid w:val="00C64525"/>
    <w:rsid w:val="00C64777"/>
    <w:rsid w:val="00C64F05"/>
    <w:rsid w:val="00C65A29"/>
    <w:rsid w:val="00C70CFA"/>
    <w:rsid w:val="00C719B9"/>
    <w:rsid w:val="00C729BE"/>
    <w:rsid w:val="00C753AB"/>
    <w:rsid w:val="00C8021C"/>
    <w:rsid w:val="00C81742"/>
    <w:rsid w:val="00C82B74"/>
    <w:rsid w:val="00C83D52"/>
    <w:rsid w:val="00C83EA9"/>
    <w:rsid w:val="00C86216"/>
    <w:rsid w:val="00C9487C"/>
    <w:rsid w:val="00C9693F"/>
    <w:rsid w:val="00CA5299"/>
    <w:rsid w:val="00CA5A85"/>
    <w:rsid w:val="00CA6085"/>
    <w:rsid w:val="00CB022D"/>
    <w:rsid w:val="00CB0E3F"/>
    <w:rsid w:val="00CB164D"/>
    <w:rsid w:val="00CB42E9"/>
    <w:rsid w:val="00CB4D3F"/>
    <w:rsid w:val="00CB5096"/>
    <w:rsid w:val="00CB5141"/>
    <w:rsid w:val="00CB51E4"/>
    <w:rsid w:val="00CB7727"/>
    <w:rsid w:val="00CC469B"/>
    <w:rsid w:val="00CC5C1A"/>
    <w:rsid w:val="00CD1CDA"/>
    <w:rsid w:val="00CD2361"/>
    <w:rsid w:val="00CD53C4"/>
    <w:rsid w:val="00CD5A88"/>
    <w:rsid w:val="00CD61E3"/>
    <w:rsid w:val="00CE2E00"/>
    <w:rsid w:val="00CE3EE7"/>
    <w:rsid w:val="00CE66B2"/>
    <w:rsid w:val="00CF0CF2"/>
    <w:rsid w:val="00CF16CE"/>
    <w:rsid w:val="00CF18A3"/>
    <w:rsid w:val="00CF198F"/>
    <w:rsid w:val="00CF248D"/>
    <w:rsid w:val="00CF4F80"/>
    <w:rsid w:val="00CF7319"/>
    <w:rsid w:val="00D02443"/>
    <w:rsid w:val="00D145AC"/>
    <w:rsid w:val="00D17128"/>
    <w:rsid w:val="00D20D99"/>
    <w:rsid w:val="00D21A7C"/>
    <w:rsid w:val="00D27D25"/>
    <w:rsid w:val="00D27F56"/>
    <w:rsid w:val="00D301E8"/>
    <w:rsid w:val="00D303B9"/>
    <w:rsid w:val="00D3287D"/>
    <w:rsid w:val="00D40588"/>
    <w:rsid w:val="00D4294F"/>
    <w:rsid w:val="00D42B7D"/>
    <w:rsid w:val="00D4417B"/>
    <w:rsid w:val="00D4438D"/>
    <w:rsid w:val="00D4573C"/>
    <w:rsid w:val="00D46E45"/>
    <w:rsid w:val="00D5258B"/>
    <w:rsid w:val="00D53197"/>
    <w:rsid w:val="00D53853"/>
    <w:rsid w:val="00D54CB2"/>
    <w:rsid w:val="00D57127"/>
    <w:rsid w:val="00D608C1"/>
    <w:rsid w:val="00D60A03"/>
    <w:rsid w:val="00D610D2"/>
    <w:rsid w:val="00D61B55"/>
    <w:rsid w:val="00D61ED2"/>
    <w:rsid w:val="00D628F6"/>
    <w:rsid w:val="00D635DF"/>
    <w:rsid w:val="00D63FF5"/>
    <w:rsid w:val="00D653C1"/>
    <w:rsid w:val="00D6604E"/>
    <w:rsid w:val="00D725B5"/>
    <w:rsid w:val="00D750CF"/>
    <w:rsid w:val="00D76DFF"/>
    <w:rsid w:val="00D7758D"/>
    <w:rsid w:val="00D77CBE"/>
    <w:rsid w:val="00D81557"/>
    <w:rsid w:val="00D81D7A"/>
    <w:rsid w:val="00D83C2F"/>
    <w:rsid w:val="00D87102"/>
    <w:rsid w:val="00D93A87"/>
    <w:rsid w:val="00D947EE"/>
    <w:rsid w:val="00D95FD5"/>
    <w:rsid w:val="00DA47FE"/>
    <w:rsid w:val="00DB1DCE"/>
    <w:rsid w:val="00DB6809"/>
    <w:rsid w:val="00DB6B81"/>
    <w:rsid w:val="00DC042E"/>
    <w:rsid w:val="00DC41AC"/>
    <w:rsid w:val="00DC4D4C"/>
    <w:rsid w:val="00DD204C"/>
    <w:rsid w:val="00DD40F6"/>
    <w:rsid w:val="00DE6A19"/>
    <w:rsid w:val="00DF080C"/>
    <w:rsid w:val="00DF0C6B"/>
    <w:rsid w:val="00DF0DF2"/>
    <w:rsid w:val="00DF4124"/>
    <w:rsid w:val="00DF4BBA"/>
    <w:rsid w:val="00E00156"/>
    <w:rsid w:val="00E002F5"/>
    <w:rsid w:val="00E02C5A"/>
    <w:rsid w:val="00E04A7A"/>
    <w:rsid w:val="00E057D4"/>
    <w:rsid w:val="00E07E19"/>
    <w:rsid w:val="00E103F0"/>
    <w:rsid w:val="00E11EB2"/>
    <w:rsid w:val="00E12214"/>
    <w:rsid w:val="00E1428D"/>
    <w:rsid w:val="00E15F61"/>
    <w:rsid w:val="00E25C4E"/>
    <w:rsid w:val="00E265FA"/>
    <w:rsid w:val="00E30883"/>
    <w:rsid w:val="00E30C9C"/>
    <w:rsid w:val="00E31D75"/>
    <w:rsid w:val="00E35C6D"/>
    <w:rsid w:val="00E377CA"/>
    <w:rsid w:val="00E402B1"/>
    <w:rsid w:val="00E406D6"/>
    <w:rsid w:val="00E40DC8"/>
    <w:rsid w:val="00E4294E"/>
    <w:rsid w:val="00E47874"/>
    <w:rsid w:val="00E560E5"/>
    <w:rsid w:val="00E57345"/>
    <w:rsid w:val="00E5772D"/>
    <w:rsid w:val="00E6070C"/>
    <w:rsid w:val="00E62685"/>
    <w:rsid w:val="00E65286"/>
    <w:rsid w:val="00E66ED3"/>
    <w:rsid w:val="00E676C0"/>
    <w:rsid w:val="00E67E5B"/>
    <w:rsid w:val="00E714AB"/>
    <w:rsid w:val="00E718D0"/>
    <w:rsid w:val="00E7282E"/>
    <w:rsid w:val="00E74FCE"/>
    <w:rsid w:val="00E75505"/>
    <w:rsid w:val="00E81819"/>
    <w:rsid w:val="00E829D4"/>
    <w:rsid w:val="00E82C09"/>
    <w:rsid w:val="00E84D36"/>
    <w:rsid w:val="00E855E7"/>
    <w:rsid w:val="00E96CD9"/>
    <w:rsid w:val="00EA040A"/>
    <w:rsid w:val="00EA19B1"/>
    <w:rsid w:val="00EA305C"/>
    <w:rsid w:val="00EA3938"/>
    <w:rsid w:val="00EB1386"/>
    <w:rsid w:val="00EB7354"/>
    <w:rsid w:val="00EC1912"/>
    <w:rsid w:val="00EC3A27"/>
    <w:rsid w:val="00EC607A"/>
    <w:rsid w:val="00EC74B4"/>
    <w:rsid w:val="00ED1708"/>
    <w:rsid w:val="00ED2D9A"/>
    <w:rsid w:val="00ED2FC1"/>
    <w:rsid w:val="00ED7F11"/>
    <w:rsid w:val="00EE52D6"/>
    <w:rsid w:val="00EE6962"/>
    <w:rsid w:val="00EF4277"/>
    <w:rsid w:val="00F00C4F"/>
    <w:rsid w:val="00F03762"/>
    <w:rsid w:val="00F03ED8"/>
    <w:rsid w:val="00F059CA"/>
    <w:rsid w:val="00F104CC"/>
    <w:rsid w:val="00F10C47"/>
    <w:rsid w:val="00F10DB2"/>
    <w:rsid w:val="00F177C6"/>
    <w:rsid w:val="00F210B1"/>
    <w:rsid w:val="00F21808"/>
    <w:rsid w:val="00F25B1B"/>
    <w:rsid w:val="00F26C01"/>
    <w:rsid w:val="00F27B84"/>
    <w:rsid w:val="00F33558"/>
    <w:rsid w:val="00F37809"/>
    <w:rsid w:val="00F40B97"/>
    <w:rsid w:val="00F42413"/>
    <w:rsid w:val="00F42F4D"/>
    <w:rsid w:val="00F43953"/>
    <w:rsid w:val="00F448E5"/>
    <w:rsid w:val="00F46662"/>
    <w:rsid w:val="00F47903"/>
    <w:rsid w:val="00F52189"/>
    <w:rsid w:val="00F54136"/>
    <w:rsid w:val="00F54AEC"/>
    <w:rsid w:val="00F61ECB"/>
    <w:rsid w:val="00F65172"/>
    <w:rsid w:val="00F678AE"/>
    <w:rsid w:val="00F727AF"/>
    <w:rsid w:val="00F72C66"/>
    <w:rsid w:val="00F74CF4"/>
    <w:rsid w:val="00F753DB"/>
    <w:rsid w:val="00F757E0"/>
    <w:rsid w:val="00F75CA0"/>
    <w:rsid w:val="00F818B0"/>
    <w:rsid w:val="00F84412"/>
    <w:rsid w:val="00F90DD1"/>
    <w:rsid w:val="00F93BD8"/>
    <w:rsid w:val="00F93C28"/>
    <w:rsid w:val="00F955D2"/>
    <w:rsid w:val="00FA3496"/>
    <w:rsid w:val="00FA616A"/>
    <w:rsid w:val="00FA79CC"/>
    <w:rsid w:val="00FB0812"/>
    <w:rsid w:val="00FB348A"/>
    <w:rsid w:val="00FB7107"/>
    <w:rsid w:val="00FC43D9"/>
    <w:rsid w:val="00FC4DCA"/>
    <w:rsid w:val="00FC6136"/>
    <w:rsid w:val="00FD0181"/>
    <w:rsid w:val="00FD5BB9"/>
    <w:rsid w:val="00FD664F"/>
    <w:rsid w:val="00FE05A2"/>
    <w:rsid w:val="00FE1CF3"/>
    <w:rsid w:val="00FE302F"/>
    <w:rsid w:val="00FE54CE"/>
    <w:rsid w:val="00FE5A79"/>
    <w:rsid w:val="00FE62BB"/>
    <w:rsid w:val="00FF2B9A"/>
    <w:rsid w:val="00FF35C2"/>
    <w:rsid w:val="00FF7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26E85A"/>
  <w15:chartTrackingRefBased/>
  <w15:docId w15:val="{02BE2250-E60A-4A82-B383-F62F28F19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MS Mincho" w:hAnsi="Century"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uiPriority="1"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1BE8"/>
    <w:pPr>
      <w:widowControl w:val="0"/>
      <w:jc w:val="both"/>
    </w:pPr>
    <w:rPr>
      <w:kern w:val="2"/>
      <w:sz w:val="21"/>
      <w:lang w:val="en-US" w:eastAsia="ja-JP"/>
    </w:rPr>
  </w:style>
  <w:style w:type="paragraph" w:styleId="Heading1">
    <w:name w:val="heading 1"/>
    <w:basedOn w:val="Normal"/>
    <w:next w:val="Normal"/>
    <w:qFormat/>
    <w:rsid w:val="00B05123"/>
    <w:pPr>
      <w:keepNext/>
      <w:outlineLvl w:val="0"/>
    </w:pPr>
    <w:rPr>
      <w:b/>
    </w:rPr>
  </w:style>
  <w:style w:type="paragraph" w:styleId="Heading2">
    <w:name w:val="heading 2"/>
    <w:aliases w:val="satya2,h2,2,Header 2,l2,A,A.B.C.,L2,dd heading 2,dh2,sub-sect,section header,H2,H21,Attribute Heading 2,heading 2,HD2"/>
    <w:basedOn w:val="Normal"/>
    <w:next w:val="Normal"/>
    <w:qFormat/>
    <w:rsid w:val="00B05123"/>
    <w:pPr>
      <w:keepNext/>
      <w:ind w:left="450"/>
      <w:jc w:val="left"/>
      <w:outlineLvl w:val="1"/>
    </w:pPr>
    <w:rPr>
      <w:rFonts w:ascii="Arial" w:hAnsi="Arial" w:cs="Arial"/>
      <w:b/>
      <w:i/>
      <w:iCs/>
      <w:color w:val="0000FF"/>
      <w:sz w:val="20"/>
    </w:rPr>
  </w:style>
  <w:style w:type="paragraph" w:styleId="Heading3">
    <w:name w:val="heading 3"/>
    <w:basedOn w:val="Normal"/>
    <w:next w:val="Normal"/>
    <w:qFormat/>
    <w:rsid w:val="00B05123"/>
    <w:pPr>
      <w:keepNext/>
      <w:widowControl/>
      <w:ind w:left="1440"/>
      <w:jc w:val="left"/>
      <w:outlineLvl w:val="2"/>
    </w:pPr>
    <w:rPr>
      <w:rFonts w:ascii="Arial" w:eastAsia="Times New Roman" w:hAnsi="Arial"/>
      <w:kern w:val="0"/>
      <w:sz w:val="20"/>
      <w:u w:val="single"/>
    </w:rPr>
  </w:style>
  <w:style w:type="paragraph" w:styleId="Heading4">
    <w:name w:val="heading 4"/>
    <w:basedOn w:val="Normal"/>
    <w:next w:val="Normal"/>
    <w:qFormat/>
    <w:rsid w:val="00B05123"/>
    <w:pPr>
      <w:keepNext/>
      <w:ind w:left="2520" w:hanging="2520"/>
      <w:outlineLvl w:val="3"/>
    </w:pPr>
    <w:rPr>
      <w:rFonts w:ascii="Times New Roman" w:hAnsi="Times New Roman"/>
      <w:b/>
      <w:snapToGrid w:val="0"/>
      <w:lang w:eastAsia="en-US"/>
    </w:rPr>
  </w:style>
  <w:style w:type="paragraph" w:styleId="Heading5">
    <w:name w:val="heading 5"/>
    <w:basedOn w:val="Normal"/>
    <w:next w:val="Normal"/>
    <w:qFormat/>
    <w:rsid w:val="00B05123"/>
    <w:pPr>
      <w:keepNext/>
      <w:widowControl/>
      <w:ind w:left="1440"/>
      <w:jc w:val="left"/>
      <w:outlineLvl w:val="4"/>
    </w:pPr>
    <w:rPr>
      <w:rFonts w:ascii="Arial" w:eastAsia="Times New Roman" w:hAnsi="Arial"/>
      <w:b/>
      <w:kern w:val="0"/>
      <w:sz w:val="18"/>
    </w:rPr>
  </w:style>
  <w:style w:type="paragraph" w:styleId="Heading6">
    <w:name w:val="heading 6"/>
    <w:basedOn w:val="Normal"/>
    <w:next w:val="Normal"/>
    <w:qFormat/>
    <w:rsid w:val="00B05123"/>
    <w:pPr>
      <w:keepNext/>
      <w:widowControl/>
      <w:ind w:left="720" w:firstLine="720"/>
      <w:jc w:val="left"/>
      <w:outlineLvl w:val="5"/>
    </w:pPr>
    <w:rPr>
      <w:rFonts w:ascii="Arial" w:eastAsia="Times New Roman" w:hAnsi="Arial"/>
      <w:b/>
      <w:kern w:val="0"/>
      <w:sz w:val="18"/>
    </w:rPr>
  </w:style>
  <w:style w:type="paragraph" w:styleId="Heading7">
    <w:name w:val="heading 7"/>
    <w:basedOn w:val="Normal"/>
    <w:next w:val="Normal"/>
    <w:qFormat/>
    <w:rsid w:val="00B05123"/>
    <w:pPr>
      <w:keepNext/>
      <w:widowControl/>
      <w:ind w:left="1440"/>
      <w:jc w:val="left"/>
      <w:outlineLvl w:val="6"/>
    </w:pPr>
    <w:rPr>
      <w:rFonts w:ascii="Arial" w:eastAsia="Times New Roman" w:hAnsi="Arial"/>
      <w:b/>
      <w:kern w:val="0"/>
      <w:sz w:val="22"/>
    </w:rPr>
  </w:style>
  <w:style w:type="paragraph" w:styleId="Heading8">
    <w:name w:val="heading 8"/>
    <w:basedOn w:val="Normal"/>
    <w:next w:val="Normal"/>
    <w:qFormat/>
    <w:rsid w:val="00B05123"/>
    <w:pPr>
      <w:keepNext/>
      <w:outlineLvl w:val="7"/>
    </w:pPr>
    <w:rPr>
      <w:rFonts w:ascii="Times New Roman" w:hAnsi="Times New Roman"/>
      <w:b/>
      <w:snapToGrid w:val="0"/>
      <w:sz w:val="22"/>
      <w:lang w:eastAsia="en-US"/>
    </w:rPr>
  </w:style>
  <w:style w:type="paragraph" w:styleId="Heading9">
    <w:name w:val="heading 9"/>
    <w:basedOn w:val="Normal"/>
    <w:next w:val="Normal"/>
    <w:qFormat/>
    <w:rsid w:val="00B05123"/>
    <w:pPr>
      <w:keepNext/>
      <w:ind w:left="1702" w:hanging="1695"/>
      <w:outlineLvl w:val="8"/>
    </w:pPr>
    <w:rPr>
      <w:rFonts w:ascii="Times New Roman" w:hAnsi="Times New Roman"/>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B05123"/>
    <w:rPr>
      <w:color w:val="0000FF"/>
      <w:u w:val="single"/>
    </w:rPr>
  </w:style>
  <w:style w:type="paragraph" w:styleId="BodyText">
    <w:name w:val="Body Text"/>
    <w:aliases w:val="bt,body text,sp,text,sbs,block text,1,bt4,body text4,bt5,body text5,bt1,body text1,Resume Text,BODY TEXT,txt1,T1,Title 1,Text,bullet title,t,heading_txt,bodytxy2,Block text,tx,EDStext,bodytext,bt2,bt3,bt6,bt7,bt11,bt21,bt31,bt41,bt51,bt61,bt8"/>
    <w:basedOn w:val="Normal"/>
    <w:rsid w:val="00B05123"/>
    <w:pPr>
      <w:jc w:val="left"/>
    </w:pPr>
  </w:style>
  <w:style w:type="paragraph" w:styleId="BodyTextIndent">
    <w:name w:val="Body Text Indent"/>
    <w:basedOn w:val="Normal"/>
    <w:rsid w:val="00B05123"/>
    <w:pPr>
      <w:ind w:firstLine="851"/>
      <w:jc w:val="left"/>
    </w:pPr>
    <w:rPr>
      <w:rFonts w:ascii="Times New Roman" w:eastAsia="MS PGothic" w:hAnsi="Times New Roman"/>
      <w:kern w:val="0"/>
      <w:lang w:val="en-GB"/>
    </w:rPr>
  </w:style>
  <w:style w:type="paragraph" w:styleId="BodyTextIndent2">
    <w:name w:val="Body Text Indent 2"/>
    <w:basedOn w:val="Normal"/>
    <w:rsid w:val="00B05123"/>
    <w:pPr>
      <w:ind w:firstLine="851"/>
    </w:pPr>
    <w:rPr>
      <w:rFonts w:ascii="Times New Roman" w:hAnsi="Times New Roman"/>
    </w:rPr>
  </w:style>
  <w:style w:type="character" w:styleId="FollowedHyperlink">
    <w:name w:val="FollowedHyperlink"/>
    <w:rsid w:val="00B05123"/>
    <w:rPr>
      <w:color w:val="800080"/>
      <w:u w:val="single"/>
    </w:rPr>
  </w:style>
  <w:style w:type="paragraph" w:styleId="BodyTextIndent3">
    <w:name w:val="Body Text Indent 3"/>
    <w:basedOn w:val="Normal"/>
    <w:rsid w:val="00B05123"/>
    <w:pPr>
      <w:tabs>
        <w:tab w:val="left" w:pos="720"/>
      </w:tabs>
      <w:ind w:left="2520" w:hanging="1669"/>
      <w:jc w:val="center"/>
    </w:pPr>
    <w:rPr>
      <w:rFonts w:ascii="Times New Roman" w:hAnsi="Times New Roman"/>
      <w:snapToGrid w:val="0"/>
      <w:lang w:eastAsia="en-US"/>
    </w:rPr>
  </w:style>
  <w:style w:type="paragraph" w:styleId="ListBullet">
    <w:name w:val="List Bullet"/>
    <w:basedOn w:val="Normal"/>
    <w:autoRedefine/>
    <w:rsid w:val="00B05123"/>
    <w:pPr>
      <w:widowControl/>
      <w:jc w:val="left"/>
    </w:pPr>
    <w:rPr>
      <w:rFonts w:ascii="Arial" w:eastAsia="Times New Roman" w:hAnsi="Arial"/>
      <w:kern w:val="0"/>
      <w:sz w:val="22"/>
    </w:rPr>
  </w:style>
  <w:style w:type="paragraph" w:styleId="PlainText">
    <w:name w:val="Plain Text"/>
    <w:basedOn w:val="Normal"/>
    <w:rsid w:val="00B05123"/>
    <w:pPr>
      <w:widowControl/>
      <w:jc w:val="left"/>
    </w:pPr>
    <w:rPr>
      <w:rFonts w:ascii="Courier New" w:eastAsia="Times New Roman" w:hAnsi="Courier New"/>
      <w:kern w:val="0"/>
      <w:sz w:val="20"/>
      <w:lang w:eastAsia="en-US"/>
    </w:rPr>
  </w:style>
  <w:style w:type="paragraph" w:styleId="BodyText2">
    <w:name w:val="Body Text 2"/>
    <w:basedOn w:val="Normal"/>
    <w:rsid w:val="00B05123"/>
    <w:pPr>
      <w:jc w:val="left"/>
    </w:pPr>
    <w:rPr>
      <w:sz w:val="22"/>
    </w:rPr>
  </w:style>
  <w:style w:type="paragraph" w:styleId="Header">
    <w:name w:val="header"/>
    <w:basedOn w:val="Normal"/>
    <w:rsid w:val="00B05123"/>
    <w:pPr>
      <w:tabs>
        <w:tab w:val="center" w:pos="4320"/>
        <w:tab w:val="right" w:pos="8640"/>
      </w:tabs>
    </w:pPr>
  </w:style>
  <w:style w:type="paragraph" w:styleId="Footer">
    <w:name w:val="footer"/>
    <w:basedOn w:val="Normal"/>
    <w:rsid w:val="00B05123"/>
    <w:pPr>
      <w:tabs>
        <w:tab w:val="center" w:pos="4320"/>
        <w:tab w:val="right" w:pos="8640"/>
      </w:tabs>
    </w:pPr>
  </w:style>
  <w:style w:type="character" w:styleId="PageNumber">
    <w:name w:val="page number"/>
    <w:basedOn w:val="DefaultParagraphFont"/>
    <w:rsid w:val="00B05123"/>
  </w:style>
  <w:style w:type="paragraph" w:customStyle="1" w:styleId="Address">
    <w:name w:val="Address"/>
    <w:basedOn w:val="BodyText"/>
    <w:rsid w:val="00B05123"/>
    <w:pPr>
      <w:keepLines/>
      <w:widowControl/>
      <w:ind w:left="-1080" w:right="3960"/>
    </w:pPr>
    <w:rPr>
      <w:rFonts w:ascii="Times New Roman" w:eastAsia="Times New Roman" w:hAnsi="Times New Roman"/>
      <w:kern w:val="0"/>
      <w:sz w:val="20"/>
      <w:lang w:eastAsia="en-US"/>
    </w:rPr>
  </w:style>
  <w:style w:type="paragraph" w:customStyle="1" w:styleId="Achievement">
    <w:name w:val="Achievement"/>
    <w:basedOn w:val="Normal"/>
    <w:rsid w:val="00B05123"/>
    <w:pPr>
      <w:keepLines/>
      <w:widowControl/>
      <w:spacing w:line="260" w:lineRule="exact"/>
      <w:ind w:left="-1080"/>
      <w:jc w:val="left"/>
    </w:pPr>
    <w:rPr>
      <w:rFonts w:ascii="Arial" w:eastAsia="Times New Roman" w:hAnsi="Arial"/>
      <w:i/>
      <w:kern w:val="0"/>
      <w:sz w:val="20"/>
      <w:lang w:eastAsia="en-US"/>
    </w:rPr>
  </w:style>
  <w:style w:type="paragraph" w:customStyle="1" w:styleId="SectionTitle">
    <w:name w:val="Section Title"/>
    <w:basedOn w:val="Normal"/>
    <w:rsid w:val="00B05123"/>
    <w:pPr>
      <w:keepNext/>
      <w:keepLines/>
      <w:widowControl/>
      <w:spacing w:before="260" w:after="120"/>
      <w:ind w:left="-2160"/>
      <w:jc w:val="left"/>
    </w:pPr>
    <w:rPr>
      <w:rFonts w:ascii="Times New Roman" w:eastAsia="Times New Roman" w:hAnsi="Times New Roman"/>
      <w:b/>
      <w:spacing w:val="70"/>
      <w:kern w:val="0"/>
      <w:sz w:val="24"/>
      <w:lang w:eastAsia="en-US"/>
    </w:rPr>
  </w:style>
  <w:style w:type="paragraph" w:styleId="HTMLPreformatted">
    <w:name w:val="HTML Preformatted"/>
    <w:basedOn w:val="Normal"/>
    <w:rsid w:val="00B051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kern w:val="0"/>
      <w:sz w:val="20"/>
      <w:lang w:eastAsia="en-US"/>
    </w:rPr>
  </w:style>
  <w:style w:type="paragraph" w:styleId="BodyText3">
    <w:name w:val="Body Text 3"/>
    <w:basedOn w:val="Normal"/>
    <w:link w:val="BodyText3Char"/>
    <w:rsid w:val="00B05123"/>
    <w:pPr>
      <w:widowControl/>
      <w:jc w:val="left"/>
    </w:pPr>
    <w:rPr>
      <w:rFonts w:ascii="Arial" w:eastAsia="Times New Roman" w:hAnsi="Arial"/>
      <w:snapToGrid w:val="0"/>
      <w:kern w:val="0"/>
      <w:sz w:val="20"/>
      <w:lang w:eastAsia="en-US"/>
    </w:rPr>
  </w:style>
  <w:style w:type="paragraph" w:styleId="BlockText">
    <w:name w:val="Block Text"/>
    <w:basedOn w:val="Normal"/>
    <w:rsid w:val="00B05123"/>
    <w:pPr>
      <w:ind w:left="2880" w:right="-720" w:hanging="2880"/>
    </w:pPr>
    <w:rPr>
      <w:rFonts w:ascii="Arial" w:hAnsi="Arial"/>
      <w:sz w:val="20"/>
    </w:rPr>
  </w:style>
  <w:style w:type="character" w:customStyle="1" w:styleId="Job">
    <w:name w:val="Job"/>
    <w:basedOn w:val="DefaultParagraphFont"/>
    <w:rsid w:val="00B05123"/>
  </w:style>
  <w:style w:type="paragraph" w:styleId="Date">
    <w:name w:val="Date"/>
    <w:basedOn w:val="BodyText"/>
    <w:rsid w:val="00B05123"/>
    <w:pPr>
      <w:keepNext/>
      <w:widowControl/>
      <w:spacing w:after="220" w:line="220" w:lineRule="atLeast"/>
      <w:ind w:right="-360"/>
    </w:pPr>
    <w:rPr>
      <w:rFonts w:ascii="Times New Roman" w:eastAsia="Times New Roman" w:hAnsi="Times New Roman"/>
      <w:kern w:val="0"/>
      <w:sz w:val="20"/>
    </w:rPr>
  </w:style>
  <w:style w:type="paragraph" w:customStyle="1" w:styleId="WW-BodyText2">
    <w:name w:val="WW-Body Text 2"/>
    <w:basedOn w:val="Normal"/>
    <w:rsid w:val="00B05123"/>
    <w:pPr>
      <w:widowControl/>
      <w:suppressAutoHyphens/>
    </w:pPr>
    <w:rPr>
      <w:rFonts w:ascii="Times New Roman" w:eastAsia="Times New Roman" w:hAnsi="Times New Roman"/>
      <w:kern w:val="0"/>
      <w:sz w:val="22"/>
      <w:lang w:eastAsia="en-US"/>
    </w:rPr>
  </w:style>
  <w:style w:type="paragraph" w:customStyle="1" w:styleId="WW-HTMLPreformatted">
    <w:name w:val="WW-HTML Preformatted"/>
    <w:basedOn w:val="Normal"/>
    <w:rsid w:val="00B05123"/>
    <w:pPr>
      <w:widowControl/>
      <w:tabs>
        <w:tab w:val="left" w:pos="-264"/>
        <w:tab w:val="left" w:pos="652"/>
        <w:tab w:val="left" w:pos="1568"/>
        <w:tab w:val="left" w:pos="2484"/>
        <w:tab w:val="left" w:pos="3400"/>
        <w:tab w:val="left" w:pos="4316"/>
        <w:tab w:val="left" w:pos="5232"/>
        <w:tab w:val="left" w:pos="6148"/>
        <w:tab w:val="left" w:pos="7064"/>
        <w:tab w:val="left" w:pos="7980"/>
        <w:tab w:val="left" w:pos="8896"/>
      </w:tabs>
      <w:suppressAutoHyphens/>
      <w:jc w:val="left"/>
    </w:pPr>
    <w:rPr>
      <w:rFonts w:ascii="Courier New" w:eastAsia="Courier New" w:hAnsi="Courier New"/>
      <w:kern w:val="0"/>
      <w:sz w:val="20"/>
      <w:lang w:eastAsia="en-US"/>
    </w:rPr>
  </w:style>
  <w:style w:type="paragraph" w:customStyle="1" w:styleId="WW-BodyText3">
    <w:name w:val="WW-Body Text 3"/>
    <w:basedOn w:val="Normal"/>
    <w:rsid w:val="00B05123"/>
    <w:pPr>
      <w:widowControl/>
      <w:suppressAutoHyphens/>
      <w:autoSpaceDE w:val="0"/>
      <w:spacing w:line="240" w:lineRule="atLeast"/>
    </w:pPr>
    <w:rPr>
      <w:rFonts w:ascii="Times New Roman" w:eastAsia="Courier New" w:hAnsi="Times New Roman"/>
      <w:kern w:val="0"/>
      <w:lang w:eastAsia="en-US"/>
    </w:rPr>
  </w:style>
  <w:style w:type="paragraph" w:customStyle="1" w:styleId="j">
    <w:name w:val="j"/>
    <w:rsid w:val="00B05123"/>
    <w:pPr>
      <w:widowControl w:val="0"/>
    </w:pPr>
    <w:rPr>
      <w:rFonts w:ascii="Times New Roman" w:eastAsia="Times New Roman" w:hAnsi="Times New Roman"/>
      <w:sz w:val="24"/>
      <w:lang w:val="en-US" w:eastAsia="en-US"/>
    </w:rPr>
  </w:style>
  <w:style w:type="paragraph" w:styleId="NormalWeb">
    <w:name w:val="Normal (Web)"/>
    <w:basedOn w:val="Normal"/>
    <w:uiPriority w:val="99"/>
    <w:rsid w:val="00B05123"/>
    <w:pPr>
      <w:widowControl/>
      <w:spacing w:before="100" w:beforeAutospacing="1" w:after="100" w:afterAutospacing="1"/>
      <w:jc w:val="left"/>
    </w:pPr>
    <w:rPr>
      <w:rFonts w:ascii="Times New Roman" w:eastAsia="Times New Roman" w:hAnsi="Times New Roman"/>
      <w:color w:val="000000"/>
      <w:kern w:val="0"/>
      <w:sz w:val="24"/>
      <w:szCs w:val="24"/>
      <w:lang w:eastAsia="en-US"/>
    </w:rPr>
  </w:style>
  <w:style w:type="character" w:styleId="CommentReference">
    <w:name w:val="annotation reference"/>
    <w:semiHidden/>
    <w:rsid w:val="00B05123"/>
    <w:rPr>
      <w:sz w:val="16"/>
      <w:szCs w:val="16"/>
    </w:rPr>
  </w:style>
  <w:style w:type="paragraph" w:styleId="CommentText">
    <w:name w:val="annotation text"/>
    <w:basedOn w:val="Normal"/>
    <w:semiHidden/>
    <w:rsid w:val="00B05123"/>
    <w:rPr>
      <w:sz w:val="20"/>
    </w:rPr>
  </w:style>
  <w:style w:type="character" w:styleId="HTMLTypewriter">
    <w:name w:val="HTML Typewriter"/>
    <w:rsid w:val="00B05123"/>
    <w:rPr>
      <w:rFonts w:ascii="Courier New" w:eastAsia="Courier New" w:hAnsi="Courier New" w:cs="Courier New" w:hint="default"/>
      <w:sz w:val="20"/>
      <w:szCs w:val="20"/>
    </w:rPr>
  </w:style>
  <w:style w:type="paragraph" w:customStyle="1" w:styleId="E1Table">
    <w:name w:val="E1Table"/>
    <w:basedOn w:val="Normal"/>
    <w:rsid w:val="00B05123"/>
    <w:pPr>
      <w:widowControl/>
      <w:spacing w:after="120"/>
      <w:jc w:val="left"/>
    </w:pPr>
    <w:rPr>
      <w:rFonts w:ascii="Times New Roman" w:eastAsia="Times New Roman" w:hAnsi="Times New Roman"/>
      <w:kern w:val="0"/>
      <w:sz w:val="18"/>
      <w:lang w:eastAsia="en-US"/>
    </w:rPr>
  </w:style>
  <w:style w:type="character" w:styleId="Strong">
    <w:name w:val="Strong"/>
    <w:qFormat/>
    <w:rsid w:val="00B05123"/>
    <w:rPr>
      <w:b/>
      <w:bCs/>
    </w:rPr>
  </w:style>
  <w:style w:type="paragraph" w:styleId="BalloonText">
    <w:name w:val="Balloon Text"/>
    <w:basedOn w:val="Normal"/>
    <w:semiHidden/>
    <w:rsid w:val="00B05123"/>
    <w:rPr>
      <w:rFonts w:ascii="Tahoma" w:hAnsi="Tahoma" w:cs="Tahoma"/>
      <w:sz w:val="16"/>
      <w:szCs w:val="16"/>
    </w:rPr>
  </w:style>
  <w:style w:type="character" w:customStyle="1" w:styleId="bodytext1">
    <w:name w:val="bodytext1"/>
    <w:rsid w:val="000166DA"/>
    <w:rPr>
      <w:rFonts w:ascii="Verdana" w:hAnsi="Verdana" w:hint="default"/>
      <w:color w:val="000000"/>
      <w:sz w:val="20"/>
      <w:szCs w:val="20"/>
    </w:rPr>
  </w:style>
  <w:style w:type="character" w:customStyle="1" w:styleId="BodyText3Char">
    <w:name w:val="Body Text 3 Char"/>
    <w:link w:val="BodyText3"/>
    <w:rsid w:val="000655DA"/>
    <w:rPr>
      <w:rFonts w:ascii="Arial" w:eastAsia="Times New Roman" w:hAnsi="Arial"/>
      <w:snapToGrid w:val="0"/>
    </w:rPr>
  </w:style>
  <w:style w:type="table" w:styleId="TableGrid">
    <w:name w:val="Table Grid"/>
    <w:basedOn w:val="TableNormal"/>
    <w:rsid w:val="00DE6A1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List-Accent4">
    <w:name w:val="Light List Accent 4"/>
    <w:basedOn w:val="TableNormal"/>
    <w:uiPriority w:val="61"/>
    <w:rsid w:val="004A7C3D"/>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Shading-Accent5">
    <w:name w:val="Light Shading Accent 5"/>
    <w:basedOn w:val="TableNormal"/>
    <w:uiPriority w:val="60"/>
    <w:rsid w:val="004A7C3D"/>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MediumGrid3-Accent5">
    <w:name w:val="Medium Grid 3 Accent 5"/>
    <w:basedOn w:val="TableNormal"/>
    <w:uiPriority w:val="69"/>
    <w:rsid w:val="004A7C3D"/>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List1-Accent5">
    <w:name w:val="Medium List 1 Accent 5"/>
    <w:basedOn w:val="TableNormal"/>
    <w:uiPriority w:val="65"/>
    <w:rsid w:val="009C13EF"/>
    <w:rPr>
      <w:color w:val="000000"/>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LightList-Accent5">
    <w:name w:val="Light List Accent 5"/>
    <w:basedOn w:val="TableNormal"/>
    <w:uiPriority w:val="61"/>
    <w:rsid w:val="009C13EF"/>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9C13E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Shading1-Accent5">
    <w:name w:val="Medium Shading 1 Accent 5"/>
    <w:basedOn w:val="TableNormal"/>
    <w:uiPriority w:val="63"/>
    <w:rsid w:val="009C13EF"/>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ColorfulGrid-Accent5">
    <w:name w:val="Colorful Grid Accent 5"/>
    <w:basedOn w:val="TableNormal"/>
    <w:uiPriority w:val="73"/>
    <w:rsid w:val="009C13EF"/>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MediumShading1-Accent11">
    <w:name w:val="Medium Shading 1 - Accent 11"/>
    <w:basedOn w:val="TableNormal"/>
    <w:uiPriority w:val="63"/>
    <w:rsid w:val="009C13EF"/>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1">
    <w:name w:val="Colorful Grid Accent 1"/>
    <w:basedOn w:val="TableNormal"/>
    <w:uiPriority w:val="73"/>
    <w:rsid w:val="009C13EF"/>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TableClassic1">
    <w:name w:val="Table Classic 1"/>
    <w:basedOn w:val="TableNormal"/>
    <w:rsid w:val="009C7DA8"/>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9C7DA8"/>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3">
    <w:name w:val="Table Simple 3"/>
    <w:basedOn w:val="TableNormal"/>
    <w:rsid w:val="009C7DA8"/>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2">
    <w:name w:val="Table Simple 2"/>
    <w:basedOn w:val="TableNormal"/>
    <w:rsid w:val="009C7DA8"/>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Columns1">
    <w:name w:val="Table Columns 1"/>
    <w:basedOn w:val="TableNormal"/>
    <w:rsid w:val="009C7DA8"/>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8E71C5"/>
    <w:pPr>
      <w:widowControl/>
      <w:spacing w:before="100" w:beforeAutospacing="1" w:after="100" w:afterAutospacing="1"/>
      <w:ind w:left="720"/>
      <w:contextualSpacing/>
      <w:jc w:val="left"/>
    </w:pPr>
    <w:rPr>
      <w:rFonts w:ascii="Calibri" w:eastAsia="Calibri" w:hAnsi="Calibri"/>
      <w:kern w:val="0"/>
      <w:sz w:val="22"/>
      <w:szCs w:val="22"/>
      <w:lang w:eastAsia="en-US"/>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8E71C5"/>
    <w:rPr>
      <w:rFonts w:ascii="Calibri" w:eastAsia="Calibri" w:hAnsi="Calibri"/>
      <w:sz w:val="22"/>
      <w:szCs w:val="22"/>
      <w:lang w:val="en-US" w:eastAsia="en-US"/>
    </w:rPr>
  </w:style>
  <w:style w:type="paragraph" w:customStyle="1" w:styleId="experience-jobtitle">
    <w:name w:val="experience - job title"/>
    <w:basedOn w:val="Normal"/>
    <w:rsid w:val="0019129E"/>
    <w:pPr>
      <w:keepNext/>
      <w:widowControl/>
      <w:spacing w:after="200"/>
    </w:pPr>
    <w:rPr>
      <w:rFonts w:ascii="Palatino" w:eastAsia="Times New Roman" w:hAnsi="Palatino"/>
      <w:b/>
      <w:kern w:val="0"/>
      <w:sz w:val="20"/>
      <w:lang w:eastAsia="en-US"/>
    </w:rPr>
  </w:style>
  <w:style w:type="paragraph" w:styleId="Title">
    <w:name w:val="Title"/>
    <w:basedOn w:val="Normal"/>
    <w:link w:val="TitleChar"/>
    <w:uiPriority w:val="1"/>
    <w:qFormat/>
    <w:rsid w:val="00551768"/>
    <w:pPr>
      <w:widowControl/>
      <w:jc w:val="left"/>
    </w:pPr>
    <w:rPr>
      <w:rFonts w:ascii="Calibri" w:eastAsia="Times New Roman" w:hAnsi="Calibri"/>
      <w:b/>
      <w:color w:val="215868"/>
      <w:kern w:val="0"/>
      <w:sz w:val="32"/>
      <w:szCs w:val="56"/>
      <w:lang w:eastAsia="en-US"/>
    </w:rPr>
  </w:style>
  <w:style w:type="character" w:customStyle="1" w:styleId="TitleChar">
    <w:name w:val="Title Char"/>
    <w:link w:val="Title"/>
    <w:uiPriority w:val="1"/>
    <w:rsid w:val="00551768"/>
    <w:rPr>
      <w:rFonts w:ascii="Calibri" w:eastAsia="Times New Roman" w:hAnsi="Calibri"/>
      <w:b/>
      <w:color w:val="215868"/>
      <w:sz w:val="32"/>
      <w:szCs w:val="56"/>
    </w:rPr>
  </w:style>
  <w:style w:type="table" w:styleId="PlainTable2">
    <w:name w:val="Plain Table 2"/>
    <w:basedOn w:val="TableNormal"/>
    <w:uiPriority w:val="42"/>
    <w:rsid w:val="00551768"/>
    <w:rPr>
      <w:rFonts w:ascii="Calibri" w:eastAsia="Calibri" w:hAnsi="Calibri"/>
      <w:color w:val="404040"/>
      <w:sz w:val="22"/>
      <w:szCs w:val="22"/>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ContactInfoChar">
    <w:name w:val="Contact Info Char"/>
    <w:link w:val="ContactInfo"/>
    <w:uiPriority w:val="2"/>
    <w:locked/>
    <w:rsid w:val="00551768"/>
    <w:rPr>
      <w:b/>
      <w:color w:val="262626"/>
    </w:rPr>
  </w:style>
  <w:style w:type="paragraph" w:customStyle="1" w:styleId="ContactInfo">
    <w:name w:val="Contact Info"/>
    <w:basedOn w:val="Normal"/>
    <w:link w:val="ContactInfoChar"/>
    <w:uiPriority w:val="2"/>
    <w:qFormat/>
    <w:rsid w:val="00551768"/>
    <w:pPr>
      <w:widowControl/>
      <w:jc w:val="left"/>
    </w:pPr>
    <w:rPr>
      <w:b/>
      <w:color w:val="262626"/>
      <w:kern w:val="0"/>
      <w:sz w:val="20"/>
      <w:lang w:eastAsia="en-US"/>
    </w:rPr>
  </w:style>
  <w:style w:type="character" w:customStyle="1" w:styleId="ContactInfoRightChar">
    <w:name w:val="Contact Info_Right Char"/>
    <w:link w:val="ContactInfoRight"/>
    <w:uiPriority w:val="3"/>
    <w:locked/>
    <w:rsid w:val="00551768"/>
    <w:rPr>
      <w:b/>
    </w:rPr>
  </w:style>
  <w:style w:type="paragraph" w:customStyle="1" w:styleId="ContactInfoRight">
    <w:name w:val="Contact Info_Right"/>
    <w:basedOn w:val="Normal"/>
    <w:link w:val="ContactInfoRightChar"/>
    <w:uiPriority w:val="3"/>
    <w:qFormat/>
    <w:rsid w:val="00551768"/>
    <w:pPr>
      <w:widowControl/>
      <w:jc w:val="right"/>
    </w:pPr>
    <w:rPr>
      <w:b/>
      <w:kern w:val="0"/>
      <w:sz w:val="20"/>
      <w:lang w:eastAsia="en-US"/>
    </w:rPr>
  </w:style>
  <w:style w:type="table" w:styleId="TableGridLight">
    <w:name w:val="Grid Table Light"/>
    <w:basedOn w:val="TableNormal"/>
    <w:uiPriority w:val="40"/>
    <w:rsid w:val="00551768"/>
    <w:rPr>
      <w:rFonts w:ascii="Calibri" w:eastAsia="Calibri" w:hAnsi="Calibri"/>
      <w:color w:val="404040"/>
      <w:sz w:val="22"/>
      <w:szCs w:val="22"/>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05561">
      <w:bodyDiv w:val="1"/>
      <w:marLeft w:val="0"/>
      <w:marRight w:val="0"/>
      <w:marTop w:val="0"/>
      <w:marBottom w:val="0"/>
      <w:divBdr>
        <w:top w:val="none" w:sz="0" w:space="0" w:color="auto"/>
        <w:left w:val="none" w:sz="0" w:space="0" w:color="auto"/>
        <w:bottom w:val="none" w:sz="0" w:space="0" w:color="auto"/>
        <w:right w:val="none" w:sz="0" w:space="0" w:color="auto"/>
      </w:divBdr>
    </w:div>
    <w:div w:id="69813685">
      <w:bodyDiv w:val="1"/>
      <w:marLeft w:val="0"/>
      <w:marRight w:val="0"/>
      <w:marTop w:val="0"/>
      <w:marBottom w:val="0"/>
      <w:divBdr>
        <w:top w:val="none" w:sz="0" w:space="0" w:color="auto"/>
        <w:left w:val="none" w:sz="0" w:space="0" w:color="auto"/>
        <w:bottom w:val="none" w:sz="0" w:space="0" w:color="auto"/>
        <w:right w:val="none" w:sz="0" w:space="0" w:color="auto"/>
      </w:divBdr>
    </w:div>
    <w:div w:id="92557409">
      <w:bodyDiv w:val="1"/>
      <w:marLeft w:val="0"/>
      <w:marRight w:val="0"/>
      <w:marTop w:val="0"/>
      <w:marBottom w:val="0"/>
      <w:divBdr>
        <w:top w:val="none" w:sz="0" w:space="0" w:color="auto"/>
        <w:left w:val="none" w:sz="0" w:space="0" w:color="auto"/>
        <w:bottom w:val="none" w:sz="0" w:space="0" w:color="auto"/>
        <w:right w:val="none" w:sz="0" w:space="0" w:color="auto"/>
      </w:divBdr>
    </w:div>
    <w:div w:id="112678077">
      <w:bodyDiv w:val="1"/>
      <w:marLeft w:val="0"/>
      <w:marRight w:val="0"/>
      <w:marTop w:val="0"/>
      <w:marBottom w:val="0"/>
      <w:divBdr>
        <w:top w:val="none" w:sz="0" w:space="0" w:color="auto"/>
        <w:left w:val="none" w:sz="0" w:space="0" w:color="auto"/>
        <w:bottom w:val="none" w:sz="0" w:space="0" w:color="auto"/>
        <w:right w:val="none" w:sz="0" w:space="0" w:color="auto"/>
      </w:divBdr>
    </w:div>
    <w:div w:id="232357265">
      <w:bodyDiv w:val="1"/>
      <w:marLeft w:val="0"/>
      <w:marRight w:val="0"/>
      <w:marTop w:val="0"/>
      <w:marBottom w:val="0"/>
      <w:divBdr>
        <w:top w:val="none" w:sz="0" w:space="0" w:color="auto"/>
        <w:left w:val="none" w:sz="0" w:space="0" w:color="auto"/>
        <w:bottom w:val="none" w:sz="0" w:space="0" w:color="auto"/>
        <w:right w:val="none" w:sz="0" w:space="0" w:color="auto"/>
      </w:divBdr>
    </w:div>
    <w:div w:id="263222135">
      <w:bodyDiv w:val="1"/>
      <w:marLeft w:val="0"/>
      <w:marRight w:val="0"/>
      <w:marTop w:val="0"/>
      <w:marBottom w:val="0"/>
      <w:divBdr>
        <w:top w:val="none" w:sz="0" w:space="0" w:color="auto"/>
        <w:left w:val="none" w:sz="0" w:space="0" w:color="auto"/>
        <w:bottom w:val="none" w:sz="0" w:space="0" w:color="auto"/>
        <w:right w:val="none" w:sz="0" w:space="0" w:color="auto"/>
      </w:divBdr>
    </w:div>
    <w:div w:id="310136180">
      <w:bodyDiv w:val="1"/>
      <w:marLeft w:val="0"/>
      <w:marRight w:val="0"/>
      <w:marTop w:val="0"/>
      <w:marBottom w:val="0"/>
      <w:divBdr>
        <w:top w:val="none" w:sz="0" w:space="0" w:color="auto"/>
        <w:left w:val="none" w:sz="0" w:space="0" w:color="auto"/>
        <w:bottom w:val="none" w:sz="0" w:space="0" w:color="auto"/>
        <w:right w:val="none" w:sz="0" w:space="0" w:color="auto"/>
      </w:divBdr>
    </w:div>
    <w:div w:id="327948695">
      <w:bodyDiv w:val="1"/>
      <w:marLeft w:val="0"/>
      <w:marRight w:val="0"/>
      <w:marTop w:val="0"/>
      <w:marBottom w:val="0"/>
      <w:divBdr>
        <w:top w:val="none" w:sz="0" w:space="0" w:color="auto"/>
        <w:left w:val="none" w:sz="0" w:space="0" w:color="auto"/>
        <w:bottom w:val="none" w:sz="0" w:space="0" w:color="auto"/>
        <w:right w:val="none" w:sz="0" w:space="0" w:color="auto"/>
      </w:divBdr>
    </w:div>
    <w:div w:id="351734502">
      <w:bodyDiv w:val="1"/>
      <w:marLeft w:val="0"/>
      <w:marRight w:val="0"/>
      <w:marTop w:val="0"/>
      <w:marBottom w:val="0"/>
      <w:divBdr>
        <w:top w:val="none" w:sz="0" w:space="0" w:color="auto"/>
        <w:left w:val="none" w:sz="0" w:space="0" w:color="auto"/>
        <w:bottom w:val="none" w:sz="0" w:space="0" w:color="auto"/>
        <w:right w:val="none" w:sz="0" w:space="0" w:color="auto"/>
      </w:divBdr>
    </w:div>
    <w:div w:id="373893296">
      <w:bodyDiv w:val="1"/>
      <w:marLeft w:val="0"/>
      <w:marRight w:val="0"/>
      <w:marTop w:val="0"/>
      <w:marBottom w:val="0"/>
      <w:divBdr>
        <w:top w:val="none" w:sz="0" w:space="0" w:color="auto"/>
        <w:left w:val="none" w:sz="0" w:space="0" w:color="auto"/>
        <w:bottom w:val="none" w:sz="0" w:space="0" w:color="auto"/>
        <w:right w:val="none" w:sz="0" w:space="0" w:color="auto"/>
      </w:divBdr>
      <w:divsChild>
        <w:div w:id="1826777029">
          <w:marLeft w:val="0"/>
          <w:marRight w:val="0"/>
          <w:marTop w:val="0"/>
          <w:marBottom w:val="0"/>
          <w:divBdr>
            <w:top w:val="none" w:sz="0" w:space="0" w:color="auto"/>
            <w:left w:val="none" w:sz="0" w:space="0" w:color="auto"/>
            <w:bottom w:val="none" w:sz="0" w:space="0" w:color="auto"/>
            <w:right w:val="none" w:sz="0" w:space="0" w:color="auto"/>
          </w:divBdr>
        </w:div>
        <w:div w:id="1868833881">
          <w:marLeft w:val="0"/>
          <w:marRight w:val="0"/>
          <w:marTop w:val="0"/>
          <w:marBottom w:val="0"/>
          <w:divBdr>
            <w:top w:val="none" w:sz="0" w:space="0" w:color="auto"/>
            <w:left w:val="none" w:sz="0" w:space="0" w:color="auto"/>
            <w:bottom w:val="none" w:sz="0" w:space="0" w:color="auto"/>
            <w:right w:val="none" w:sz="0" w:space="0" w:color="auto"/>
          </w:divBdr>
        </w:div>
      </w:divsChild>
    </w:div>
    <w:div w:id="461505867">
      <w:bodyDiv w:val="1"/>
      <w:marLeft w:val="0"/>
      <w:marRight w:val="0"/>
      <w:marTop w:val="0"/>
      <w:marBottom w:val="0"/>
      <w:divBdr>
        <w:top w:val="none" w:sz="0" w:space="0" w:color="auto"/>
        <w:left w:val="none" w:sz="0" w:space="0" w:color="auto"/>
        <w:bottom w:val="none" w:sz="0" w:space="0" w:color="auto"/>
        <w:right w:val="none" w:sz="0" w:space="0" w:color="auto"/>
      </w:divBdr>
    </w:div>
    <w:div w:id="479931292">
      <w:bodyDiv w:val="1"/>
      <w:marLeft w:val="0"/>
      <w:marRight w:val="0"/>
      <w:marTop w:val="0"/>
      <w:marBottom w:val="0"/>
      <w:divBdr>
        <w:top w:val="none" w:sz="0" w:space="0" w:color="auto"/>
        <w:left w:val="none" w:sz="0" w:space="0" w:color="auto"/>
        <w:bottom w:val="none" w:sz="0" w:space="0" w:color="auto"/>
        <w:right w:val="none" w:sz="0" w:space="0" w:color="auto"/>
      </w:divBdr>
    </w:div>
    <w:div w:id="534584329">
      <w:bodyDiv w:val="1"/>
      <w:marLeft w:val="0"/>
      <w:marRight w:val="0"/>
      <w:marTop w:val="0"/>
      <w:marBottom w:val="0"/>
      <w:divBdr>
        <w:top w:val="none" w:sz="0" w:space="0" w:color="auto"/>
        <w:left w:val="none" w:sz="0" w:space="0" w:color="auto"/>
        <w:bottom w:val="none" w:sz="0" w:space="0" w:color="auto"/>
        <w:right w:val="none" w:sz="0" w:space="0" w:color="auto"/>
      </w:divBdr>
    </w:div>
    <w:div w:id="634220537">
      <w:bodyDiv w:val="1"/>
      <w:marLeft w:val="0"/>
      <w:marRight w:val="0"/>
      <w:marTop w:val="0"/>
      <w:marBottom w:val="0"/>
      <w:divBdr>
        <w:top w:val="none" w:sz="0" w:space="0" w:color="auto"/>
        <w:left w:val="none" w:sz="0" w:space="0" w:color="auto"/>
        <w:bottom w:val="none" w:sz="0" w:space="0" w:color="auto"/>
        <w:right w:val="none" w:sz="0" w:space="0" w:color="auto"/>
      </w:divBdr>
    </w:div>
    <w:div w:id="646204096">
      <w:bodyDiv w:val="1"/>
      <w:marLeft w:val="0"/>
      <w:marRight w:val="0"/>
      <w:marTop w:val="0"/>
      <w:marBottom w:val="0"/>
      <w:divBdr>
        <w:top w:val="none" w:sz="0" w:space="0" w:color="auto"/>
        <w:left w:val="none" w:sz="0" w:space="0" w:color="auto"/>
        <w:bottom w:val="none" w:sz="0" w:space="0" w:color="auto"/>
        <w:right w:val="none" w:sz="0" w:space="0" w:color="auto"/>
      </w:divBdr>
    </w:div>
    <w:div w:id="646319824">
      <w:bodyDiv w:val="1"/>
      <w:marLeft w:val="0"/>
      <w:marRight w:val="0"/>
      <w:marTop w:val="0"/>
      <w:marBottom w:val="0"/>
      <w:divBdr>
        <w:top w:val="none" w:sz="0" w:space="0" w:color="auto"/>
        <w:left w:val="none" w:sz="0" w:space="0" w:color="auto"/>
        <w:bottom w:val="none" w:sz="0" w:space="0" w:color="auto"/>
        <w:right w:val="none" w:sz="0" w:space="0" w:color="auto"/>
      </w:divBdr>
      <w:divsChild>
        <w:div w:id="662972690">
          <w:marLeft w:val="0"/>
          <w:marRight w:val="0"/>
          <w:marTop w:val="0"/>
          <w:marBottom w:val="0"/>
          <w:divBdr>
            <w:top w:val="none" w:sz="0" w:space="0" w:color="auto"/>
            <w:left w:val="none" w:sz="0" w:space="0" w:color="auto"/>
            <w:bottom w:val="none" w:sz="0" w:space="0" w:color="auto"/>
            <w:right w:val="none" w:sz="0" w:space="0" w:color="auto"/>
          </w:divBdr>
        </w:div>
        <w:div w:id="1210384578">
          <w:marLeft w:val="0"/>
          <w:marRight w:val="0"/>
          <w:marTop w:val="0"/>
          <w:marBottom w:val="0"/>
          <w:divBdr>
            <w:top w:val="none" w:sz="0" w:space="0" w:color="auto"/>
            <w:left w:val="none" w:sz="0" w:space="0" w:color="auto"/>
            <w:bottom w:val="none" w:sz="0" w:space="0" w:color="auto"/>
            <w:right w:val="none" w:sz="0" w:space="0" w:color="auto"/>
          </w:divBdr>
          <w:divsChild>
            <w:div w:id="9485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35157">
      <w:bodyDiv w:val="1"/>
      <w:marLeft w:val="0"/>
      <w:marRight w:val="0"/>
      <w:marTop w:val="0"/>
      <w:marBottom w:val="0"/>
      <w:divBdr>
        <w:top w:val="none" w:sz="0" w:space="0" w:color="auto"/>
        <w:left w:val="none" w:sz="0" w:space="0" w:color="auto"/>
        <w:bottom w:val="none" w:sz="0" w:space="0" w:color="auto"/>
        <w:right w:val="none" w:sz="0" w:space="0" w:color="auto"/>
      </w:divBdr>
    </w:div>
    <w:div w:id="710879346">
      <w:bodyDiv w:val="1"/>
      <w:marLeft w:val="0"/>
      <w:marRight w:val="0"/>
      <w:marTop w:val="0"/>
      <w:marBottom w:val="0"/>
      <w:divBdr>
        <w:top w:val="none" w:sz="0" w:space="0" w:color="auto"/>
        <w:left w:val="none" w:sz="0" w:space="0" w:color="auto"/>
        <w:bottom w:val="none" w:sz="0" w:space="0" w:color="auto"/>
        <w:right w:val="none" w:sz="0" w:space="0" w:color="auto"/>
      </w:divBdr>
    </w:div>
    <w:div w:id="722563105">
      <w:bodyDiv w:val="1"/>
      <w:marLeft w:val="0"/>
      <w:marRight w:val="0"/>
      <w:marTop w:val="0"/>
      <w:marBottom w:val="0"/>
      <w:divBdr>
        <w:top w:val="none" w:sz="0" w:space="0" w:color="auto"/>
        <w:left w:val="none" w:sz="0" w:space="0" w:color="auto"/>
        <w:bottom w:val="none" w:sz="0" w:space="0" w:color="auto"/>
        <w:right w:val="none" w:sz="0" w:space="0" w:color="auto"/>
      </w:divBdr>
    </w:div>
    <w:div w:id="796530644">
      <w:bodyDiv w:val="1"/>
      <w:marLeft w:val="0"/>
      <w:marRight w:val="0"/>
      <w:marTop w:val="0"/>
      <w:marBottom w:val="0"/>
      <w:divBdr>
        <w:top w:val="none" w:sz="0" w:space="0" w:color="auto"/>
        <w:left w:val="none" w:sz="0" w:space="0" w:color="auto"/>
        <w:bottom w:val="none" w:sz="0" w:space="0" w:color="auto"/>
        <w:right w:val="none" w:sz="0" w:space="0" w:color="auto"/>
      </w:divBdr>
    </w:div>
    <w:div w:id="804808781">
      <w:bodyDiv w:val="1"/>
      <w:marLeft w:val="0"/>
      <w:marRight w:val="0"/>
      <w:marTop w:val="0"/>
      <w:marBottom w:val="0"/>
      <w:divBdr>
        <w:top w:val="none" w:sz="0" w:space="0" w:color="auto"/>
        <w:left w:val="none" w:sz="0" w:space="0" w:color="auto"/>
        <w:bottom w:val="none" w:sz="0" w:space="0" w:color="auto"/>
        <w:right w:val="none" w:sz="0" w:space="0" w:color="auto"/>
      </w:divBdr>
    </w:div>
    <w:div w:id="889531383">
      <w:bodyDiv w:val="1"/>
      <w:marLeft w:val="0"/>
      <w:marRight w:val="0"/>
      <w:marTop w:val="0"/>
      <w:marBottom w:val="0"/>
      <w:divBdr>
        <w:top w:val="none" w:sz="0" w:space="0" w:color="auto"/>
        <w:left w:val="none" w:sz="0" w:space="0" w:color="auto"/>
        <w:bottom w:val="none" w:sz="0" w:space="0" w:color="auto"/>
        <w:right w:val="none" w:sz="0" w:space="0" w:color="auto"/>
      </w:divBdr>
    </w:div>
    <w:div w:id="895507758">
      <w:bodyDiv w:val="1"/>
      <w:marLeft w:val="0"/>
      <w:marRight w:val="0"/>
      <w:marTop w:val="0"/>
      <w:marBottom w:val="0"/>
      <w:divBdr>
        <w:top w:val="none" w:sz="0" w:space="0" w:color="auto"/>
        <w:left w:val="none" w:sz="0" w:space="0" w:color="auto"/>
        <w:bottom w:val="none" w:sz="0" w:space="0" w:color="auto"/>
        <w:right w:val="none" w:sz="0" w:space="0" w:color="auto"/>
      </w:divBdr>
    </w:div>
    <w:div w:id="895775061">
      <w:bodyDiv w:val="1"/>
      <w:marLeft w:val="0"/>
      <w:marRight w:val="0"/>
      <w:marTop w:val="0"/>
      <w:marBottom w:val="0"/>
      <w:divBdr>
        <w:top w:val="none" w:sz="0" w:space="0" w:color="auto"/>
        <w:left w:val="none" w:sz="0" w:space="0" w:color="auto"/>
        <w:bottom w:val="none" w:sz="0" w:space="0" w:color="auto"/>
        <w:right w:val="none" w:sz="0" w:space="0" w:color="auto"/>
      </w:divBdr>
    </w:div>
    <w:div w:id="922497766">
      <w:bodyDiv w:val="1"/>
      <w:marLeft w:val="0"/>
      <w:marRight w:val="0"/>
      <w:marTop w:val="0"/>
      <w:marBottom w:val="0"/>
      <w:divBdr>
        <w:top w:val="none" w:sz="0" w:space="0" w:color="auto"/>
        <w:left w:val="none" w:sz="0" w:space="0" w:color="auto"/>
        <w:bottom w:val="none" w:sz="0" w:space="0" w:color="auto"/>
        <w:right w:val="none" w:sz="0" w:space="0" w:color="auto"/>
      </w:divBdr>
    </w:div>
    <w:div w:id="942299168">
      <w:bodyDiv w:val="1"/>
      <w:marLeft w:val="0"/>
      <w:marRight w:val="0"/>
      <w:marTop w:val="0"/>
      <w:marBottom w:val="0"/>
      <w:divBdr>
        <w:top w:val="none" w:sz="0" w:space="0" w:color="auto"/>
        <w:left w:val="none" w:sz="0" w:space="0" w:color="auto"/>
        <w:bottom w:val="none" w:sz="0" w:space="0" w:color="auto"/>
        <w:right w:val="none" w:sz="0" w:space="0" w:color="auto"/>
      </w:divBdr>
    </w:div>
    <w:div w:id="964046431">
      <w:bodyDiv w:val="1"/>
      <w:marLeft w:val="0"/>
      <w:marRight w:val="0"/>
      <w:marTop w:val="0"/>
      <w:marBottom w:val="0"/>
      <w:divBdr>
        <w:top w:val="none" w:sz="0" w:space="0" w:color="auto"/>
        <w:left w:val="none" w:sz="0" w:space="0" w:color="auto"/>
        <w:bottom w:val="none" w:sz="0" w:space="0" w:color="auto"/>
        <w:right w:val="none" w:sz="0" w:space="0" w:color="auto"/>
      </w:divBdr>
    </w:div>
    <w:div w:id="977421238">
      <w:bodyDiv w:val="1"/>
      <w:marLeft w:val="0"/>
      <w:marRight w:val="0"/>
      <w:marTop w:val="0"/>
      <w:marBottom w:val="0"/>
      <w:divBdr>
        <w:top w:val="none" w:sz="0" w:space="0" w:color="auto"/>
        <w:left w:val="none" w:sz="0" w:space="0" w:color="auto"/>
        <w:bottom w:val="none" w:sz="0" w:space="0" w:color="auto"/>
        <w:right w:val="none" w:sz="0" w:space="0" w:color="auto"/>
      </w:divBdr>
    </w:div>
    <w:div w:id="1117061692">
      <w:bodyDiv w:val="1"/>
      <w:marLeft w:val="0"/>
      <w:marRight w:val="0"/>
      <w:marTop w:val="0"/>
      <w:marBottom w:val="0"/>
      <w:divBdr>
        <w:top w:val="none" w:sz="0" w:space="0" w:color="auto"/>
        <w:left w:val="none" w:sz="0" w:space="0" w:color="auto"/>
        <w:bottom w:val="none" w:sz="0" w:space="0" w:color="auto"/>
        <w:right w:val="none" w:sz="0" w:space="0" w:color="auto"/>
      </w:divBdr>
    </w:div>
    <w:div w:id="1142844728">
      <w:bodyDiv w:val="1"/>
      <w:marLeft w:val="0"/>
      <w:marRight w:val="0"/>
      <w:marTop w:val="0"/>
      <w:marBottom w:val="0"/>
      <w:divBdr>
        <w:top w:val="none" w:sz="0" w:space="0" w:color="auto"/>
        <w:left w:val="none" w:sz="0" w:space="0" w:color="auto"/>
        <w:bottom w:val="none" w:sz="0" w:space="0" w:color="auto"/>
        <w:right w:val="none" w:sz="0" w:space="0" w:color="auto"/>
      </w:divBdr>
    </w:div>
    <w:div w:id="1208449041">
      <w:bodyDiv w:val="1"/>
      <w:marLeft w:val="0"/>
      <w:marRight w:val="0"/>
      <w:marTop w:val="0"/>
      <w:marBottom w:val="0"/>
      <w:divBdr>
        <w:top w:val="none" w:sz="0" w:space="0" w:color="auto"/>
        <w:left w:val="none" w:sz="0" w:space="0" w:color="auto"/>
        <w:bottom w:val="none" w:sz="0" w:space="0" w:color="auto"/>
        <w:right w:val="none" w:sz="0" w:space="0" w:color="auto"/>
      </w:divBdr>
    </w:div>
    <w:div w:id="1283222936">
      <w:bodyDiv w:val="1"/>
      <w:marLeft w:val="0"/>
      <w:marRight w:val="0"/>
      <w:marTop w:val="0"/>
      <w:marBottom w:val="0"/>
      <w:divBdr>
        <w:top w:val="none" w:sz="0" w:space="0" w:color="auto"/>
        <w:left w:val="none" w:sz="0" w:space="0" w:color="auto"/>
        <w:bottom w:val="none" w:sz="0" w:space="0" w:color="auto"/>
        <w:right w:val="none" w:sz="0" w:space="0" w:color="auto"/>
      </w:divBdr>
    </w:div>
    <w:div w:id="1284653645">
      <w:bodyDiv w:val="1"/>
      <w:marLeft w:val="0"/>
      <w:marRight w:val="0"/>
      <w:marTop w:val="0"/>
      <w:marBottom w:val="0"/>
      <w:divBdr>
        <w:top w:val="none" w:sz="0" w:space="0" w:color="auto"/>
        <w:left w:val="none" w:sz="0" w:space="0" w:color="auto"/>
        <w:bottom w:val="none" w:sz="0" w:space="0" w:color="auto"/>
        <w:right w:val="none" w:sz="0" w:space="0" w:color="auto"/>
      </w:divBdr>
    </w:div>
    <w:div w:id="1425373546">
      <w:bodyDiv w:val="1"/>
      <w:marLeft w:val="0"/>
      <w:marRight w:val="0"/>
      <w:marTop w:val="0"/>
      <w:marBottom w:val="0"/>
      <w:divBdr>
        <w:top w:val="none" w:sz="0" w:space="0" w:color="auto"/>
        <w:left w:val="none" w:sz="0" w:space="0" w:color="auto"/>
        <w:bottom w:val="none" w:sz="0" w:space="0" w:color="auto"/>
        <w:right w:val="none" w:sz="0" w:space="0" w:color="auto"/>
      </w:divBdr>
    </w:div>
    <w:div w:id="1425496195">
      <w:bodyDiv w:val="1"/>
      <w:marLeft w:val="0"/>
      <w:marRight w:val="0"/>
      <w:marTop w:val="0"/>
      <w:marBottom w:val="0"/>
      <w:divBdr>
        <w:top w:val="none" w:sz="0" w:space="0" w:color="auto"/>
        <w:left w:val="none" w:sz="0" w:space="0" w:color="auto"/>
        <w:bottom w:val="none" w:sz="0" w:space="0" w:color="auto"/>
        <w:right w:val="none" w:sz="0" w:space="0" w:color="auto"/>
      </w:divBdr>
    </w:div>
    <w:div w:id="1433939426">
      <w:bodyDiv w:val="1"/>
      <w:marLeft w:val="0"/>
      <w:marRight w:val="0"/>
      <w:marTop w:val="0"/>
      <w:marBottom w:val="0"/>
      <w:divBdr>
        <w:top w:val="none" w:sz="0" w:space="0" w:color="auto"/>
        <w:left w:val="none" w:sz="0" w:space="0" w:color="auto"/>
        <w:bottom w:val="none" w:sz="0" w:space="0" w:color="auto"/>
        <w:right w:val="none" w:sz="0" w:space="0" w:color="auto"/>
      </w:divBdr>
    </w:div>
    <w:div w:id="1585412124">
      <w:bodyDiv w:val="1"/>
      <w:marLeft w:val="0"/>
      <w:marRight w:val="0"/>
      <w:marTop w:val="0"/>
      <w:marBottom w:val="0"/>
      <w:divBdr>
        <w:top w:val="none" w:sz="0" w:space="0" w:color="auto"/>
        <w:left w:val="none" w:sz="0" w:space="0" w:color="auto"/>
        <w:bottom w:val="none" w:sz="0" w:space="0" w:color="auto"/>
        <w:right w:val="none" w:sz="0" w:space="0" w:color="auto"/>
      </w:divBdr>
    </w:div>
    <w:div w:id="1669864534">
      <w:bodyDiv w:val="1"/>
      <w:marLeft w:val="0"/>
      <w:marRight w:val="0"/>
      <w:marTop w:val="0"/>
      <w:marBottom w:val="0"/>
      <w:divBdr>
        <w:top w:val="none" w:sz="0" w:space="0" w:color="auto"/>
        <w:left w:val="none" w:sz="0" w:space="0" w:color="auto"/>
        <w:bottom w:val="none" w:sz="0" w:space="0" w:color="auto"/>
        <w:right w:val="none" w:sz="0" w:space="0" w:color="auto"/>
      </w:divBdr>
    </w:div>
    <w:div w:id="1670519000">
      <w:bodyDiv w:val="1"/>
      <w:marLeft w:val="0"/>
      <w:marRight w:val="0"/>
      <w:marTop w:val="0"/>
      <w:marBottom w:val="0"/>
      <w:divBdr>
        <w:top w:val="none" w:sz="0" w:space="0" w:color="auto"/>
        <w:left w:val="none" w:sz="0" w:space="0" w:color="auto"/>
        <w:bottom w:val="none" w:sz="0" w:space="0" w:color="auto"/>
        <w:right w:val="none" w:sz="0" w:space="0" w:color="auto"/>
      </w:divBdr>
    </w:div>
    <w:div w:id="1716926717">
      <w:bodyDiv w:val="1"/>
      <w:marLeft w:val="0"/>
      <w:marRight w:val="0"/>
      <w:marTop w:val="0"/>
      <w:marBottom w:val="0"/>
      <w:divBdr>
        <w:top w:val="none" w:sz="0" w:space="0" w:color="auto"/>
        <w:left w:val="none" w:sz="0" w:space="0" w:color="auto"/>
        <w:bottom w:val="none" w:sz="0" w:space="0" w:color="auto"/>
        <w:right w:val="none" w:sz="0" w:space="0" w:color="auto"/>
      </w:divBdr>
    </w:div>
    <w:div w:id="1795054766">
      <w:bodyDiv w:val="1"/>
      <w:marLeft w:val="0"/>
      <w:marRight w:val="0"/>
      <w:marTop w:val="0"/>
      <w:marBottom w:val="0"/>
      <w:divBdr>
        <w:top w:val="none" w:sz="0" w:space="0" w:color="auto"/>
        <w:left w:val="none" w:sz="0" w:space="0" w:color="auto"/>
        <w:bottom w:val="none" w:sz="0" w:space="0" w:color="auto"/>
        <w:right w:val="none" w:sz="0" w:space="0" w:color="auto"/>
      </w:divBdr>
    </w:div>
    <w:div w:id="1800950343">
      <w:bodyDiv w:val="1"/>
      <w:marLeft w:val="0"/>
      <w:marRight w:val="0"/>
      <w:marTop w:val="0"/>
      <w:marBottom w:val="0"/>
      <w:divBdr>
        <w:top w:val="none" w:sz="0" w:space="0" w:color="auto"/>
        <w:left w:val="none" w:sz="0" w:space="0" w:color="auto"/>
        <w:bottom w:val="none" w:sz="0" w:space="0" w:color="auto"/>
        <w:right w:val="none" w:sz="0" w:space="0" w:color="auto"/>
      </w:divBdr>
    </w:div>
    <w:div w:id="1820918465">
      <w:bodyDiv w:val="1"/>
      <w:marLeft w:val="0"/>
      <w:marRight w:val="0"/>
      <w:marTop w:val="0"/>
      <w:marBottom w:val="0"/>
      <w:divBdr>
        <w:top w:val="none" w:sz="0" w:space="0" w:color="auto"/>
        <w:left w:val="none" w:sz="0" w:space="0" w:color="auto"/>
        <w:bottom w:val="none" w:sz="0" w:space="0" w:color="auto"/>
        <w:right w:val="none" w:sz="0" w:space="0" w:color="auto"/>
      </w:divBdr>
    </w:div>
    <w:div w:id="1846432363">
      <w:bodyDiv w:val="1"/>
      <w:marLeft w:val="0"/>
      <w:marRight w:val="0"/>
      <w:marTop w:val="0"/>
      <w:marBottom w:val="0"/>
      <w:divBdr>
        <w:top w:val="none" w:sz="0" w:space="0" w:color="auto"/>
        <w:left w:val="none" w:sz="0" w:space="0" w:color="auto"/>
        <w:bottom w:val="none" w:sz="0" w:space="0" w:color="auto"/>
        <w:right w:val="none" w:sz="0" w:space="0" w:color="auto"/>
      </w:divBdr>
    </w:div>
    <w:div w:id="1861578972">
      <w:bodyDiv w:val="1"/>
      <w:marLeft w:val="0"/>
      <w:marRight w:val="0"/>
      <w:marTop w:val="0"/>
      <w:marBottom w:val="0"/>
      <w:divBdr>
        <w:top w:val="none" w:sz="0" w:space="0" w:color="auto"/>
        <w:left w:val="none" w:sz="0" w:space="0" w:color="auto"/>
        <w:bottom w:val="none" w:sz="0" w:space="0" w:color="auto"/>
        <w:right w:val="none" w:sz="0" w:space="0" w:color="auto"/>
      </w:divBdr>
    </w:div>
    <w:div w:id="1936357142">
      <w:bodyDiv w:val="1"/>
      <w:marLeft w:val="0"/>
      <w:marRight w:val="0"/>
      <w:marTop w:val="0"/>
      <w:marBottom w:val="0"/>
      <w:divBdr>
        <w:top w:val="none" w:sz="0" w:space="0" w:color="auto"/>
        <w:left w:val="none" w:sz="0" w:space="0" w:color="auto"/>
        <w:bottom w:val="none" w:sz="0" w:space="0" w:color="auto"/>
        <w:right w:val="none" w:sz="0" w:space="0" w:color="auto"/>
      </w:divBdr>
    </w:div>
    <w:div w:id="1942638839">
      <w:bodyDiv w:val="1"/>
      <w:marLeft w:val="0"/>
      <w:marRight w:val="0"/>
      <w:marTop w:val="0"/>
      <w:marBottom w:val="0"/>
      <w:divBdr>
        <w:top w:val="none" w:sz="0" w:space="0" w:color="auto"/>
        <w:left w:val="none" w:sz="0" w:space="0" w:color="auto"/>
        <w:bottom w:val="none" w:sz="0" w:space="0" w:color="auto"/>
        <w:right w:val="none" w:sz="0" w:space="0" w:color="auto"/>
      </w:divBdr>
    </w:div>
    <w:div w:id="2001687887">
      <w:bodyDiv w:val="1"/>
      <w:marLeft w:val="0"/>
      <w:marRight w:val="0"/>
      <w:marTop w:val="0"/>
      <w:marBottom w:val="0"/>
      <w:divBdr>
        <w:top w:val="none" w:sz="0" w:space="0" w:color="auto"/>
        <w:left w:val="none" w:sz="0" w:space="0" w:color="auto"/>
        <w:bottom w:val="none" w:sz="0" w:space="0" w:color="auto"/>
        <w:right w:val="none" w:sz="0" w:space="0" w:color="auto"/>
      </w:divBdr>
    </w:div>
    <w:div w:id="2014260109">
      <w:bodyDiv w:val="1"/>
      <w:marLeft w:val="0"/>
      <w:marRight w:val="0"/>
      <w:marTop w:val="0"/>
      <w:marBottom w:val="0"/>
      <w:divBdr>
        <w:top w:val="none" w:sz="0" w:space="0" w:color="auto"/>
        <w:left w:val="none" w:sz="0" w:space="0" w:color="auto"/>
        <w:bottom w:val="none" w:sz="0" w:space="0" w:color="auto"/>
        <w:right w:val="none" w:sz="0" w:space="0" w:color="auto"/>
      </w:divBdr>
    </w:div>
    <w:div w:id="2026318494">
      <w:bodyDiv w:val="1"/>
      <w:marLeft w:val="0"/>
      <w:marRight w:val="0"/>
      <w:marTop w:val="0"/>
      <w:marBottom w:val="0"/>
      <w:divBdr>
        <w:top w:val="none" w:sz="0" w:space="0" w:color="auto"/>
        <w:left w:val="none" w:sz="0" w:space="0" w:color="auto"/>
        <w:bottom w:val="none" w:sz="0" w:space="0" w:color="auto"/>
        <w:right w:val="none" w:sz="0" w:space="0" w:color="auto"/>
      </w:divBdr>
    </w:div>
    <w:div w:id="2053190723">
      <w:bodyDiv w:val="1"/>
      <w:marLeft w:val="0"/>
      <w:marRight w:val="0"/>
      <w:marTop w:val="0"/>
      <w:marBottom w:val="0"/>
      <w:divBdr>
        <w:top w:val="none" w:sz="0" w:space="0" w:color="auto"/>
        <w:left w:val="none" w:sz="0" w:space="0" w:color="auto"/>
        <w:bottom w:val="none" w:sz="0" w:space="0" w:color="auto"/>
        <w:right w:val="none" w:sz="0" w:space="0" w:color="auto"/>
      </w:divBdr>
    </w:div>
    <w:div w:id="2065640519">
      <w:bodyDiv w:val="1"/>
      <w:marLeft w:val="0"/>
      <w:marRight w:val="0"/>
      <w:marTop w:val="0"/>
      <w:marBottom w:val="0"/>
      <w:divBdr>
        <w:top w:val="none" w:sz="0" w:space="0" w:color="auto"/>
        <w:left w:val="none" w:sz="0" w:space="0" w:color="auto"/>
        <w:bottom w:val="none" w:sz="0" w:space="0" w:color="auto"/>
        <w:right w:val="none" w:sz="0" w:space="0" w:color="auto"/>
      </w:divBdr>
    </w:div>
    <w:div w:id="2085101255">
      <w:bodyDiv w:val="1"/>
      <w:marLeft w:val="0"/>
      <w:marRight w:val="0"/>
      <w:marTop w:val="0"/>
      <w:marBottom w:val="0"/>
      <w:divBdr>
        <w:top w:val="none" w:sz="0" w:space="0" w:color="auto"/>
        <w:left w:val="none" w:sz="0" w:space="0" w:color="auto"/>
        <w:bottom w:val="none" w:sz="0" w:space="0" w:color="auto"/>
        <w:right w:val="none" w:sz="0" w:space="0" w:color="auto"/>
      </w:divBdr>
    </w:div>
    <w:div w:id="2093118610">
      <w:bodyDiv w:val="1"/>
      <w:marLeft w:val="0"/>
      <w:marRight w:val="0"/>
      <w:marTop w:val="0"/>
      <w:marBottom w:val="0"/>
      <w:divBdr>
        <w:top w:val="none" w:sz="0" w:space="0" w:color="auto"/>
        <w:left w:val="none" w:sz="0" w:space="0" w:color="auto"/>
        <w:bottom w:val="none" w:sz="0" w:space="0" w:color="auto"/>
        <w:right w:val="none" w:sz="0" w:space="0" w:color="auto"/>
      </w:divBdr>
    </w:div>
    <w:div w:id="2126381485">
      <w:bodyDiv w:val="1"/>
      <w:marLeft w:val="0"/>
      <w:marRight w:val="0"/>
      <w:marTop w:val="0"/>
      <w:marBottom w:val="0"/>
      <w:divBdr>
        <w:top w:val="none" w:sz="0" w:space="0" w:color="auto"/>
        <w:left w:val="none" w:sz="0" w:space="0" w:color="auto"/>
        <w:bottom w:val="none" w:sz="0" w:space="0" w:color="auto"/>
        <w:right w:val="none" w:sz="0" w:space="0" w:color="auto"/>
      </w:divBdr>
    </w:div>
    <w:div w:id="2129614838">
      <w:bodyDiv w:val="1"/>
      <w:marLeft w:val="0"/>
      <w:marRight w:val="0"/>
      <w:marTop w:val="0"/>
      <w:marBottom w:val="0"/>
      <w:divBdr>
        <w:top w:val="none" w:sz="0" w:space="0" w:color="auto"/>
        <w:left w:val="none" w:sz="0" w:space="0" w:color="auto"/>
        <w:bottom w:val="none" w:sz="0" w:space="0" w:color="auto"/>
        <w:right w:val="none" w:sz="0" w:space="0" w:color="auto"/>
      </w:divBdr>
    </w:div>
    <w:div w:id="213012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uma.debnath\Local%20Settings\Temporary%20Internet%20Files\Content.Outlook\XLRX58FU\Resume%20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4627E1-9C7E-41ED-A741-A68B8A5EB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 Format</Template>
  <TotalTime>111</TotalTime>
  <Pages>1</Pages>
  <Words>1441</Words>
  <Characters>8218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Resume</vt:lpstr>
    </vt:vector>
  </TitlesOfParts>
  <Company>HCL Technologies Ltd., Gurgaon (India).</Company>
  <LinksUpToDate>false</LinksUpToDate>
  <CharactersWithSpaces>9640</CharactersWithSpaces>
  <SharedDoc>false</SharedDoc>
  <HLinks>
    <vt:vector size="6" baseType="variant">
      <vt:variant>
        <vt:i4>2883672</vt:i4>
      </vt:variant>
      <vt:variant>
        <vt:i4>0</vt:i4>
      </vt:variant>
      <vt:variant>
        <vt:i4>0</vt:i4>
      </vt:variant>
      <vt:variant>
        <vt:i4>5</vt:i4>
      </vt:variant>
      <vt:variant>
        <vt:lpwstr>mailto:udayreddy700@gmail.com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Resume</dc:subject>
  <dc:creator>MB</dc:creator>
  <cp:lastModifiedBy>UDAY</cp:lastModifiedBy>
  <cp:revision>27</cp:revision>
  <cp:lastPrinted>2009-04-10T04:55:00Z</cp:lastPrinted>
  <dcterms:created xsi:type="dcterms:W3CDTF">2026-01-26T01:13:00Z</dcterms:created>
  <dcterms:modified xsi:type="dcterms:W3CDTF">2026-07-06T13:25:00Z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089e60c5-265a-4ccf-8942-3967c3575865</vt:lpwstr>
  </property>
  <property fmtid="{D5CDD505-2E9C-101B-9397-08002B2CF9AE}" pid="3" name="HCLClassD6">
    <vt:lpwstr>False</vt:lpwstr>
  </property>
  <property fmtid="{D5CDD505-2E9C-101B-9397-08002B2CF9AE}" pid="4" name="HCLClassification">
    <vt:lpwstr>HCL_Cla5s_Publ1c</vt:lpwstr>
  </property>
  <property fmtid="{D5CDD505-2E9C-101B-9397-08002B2CF9AE}" pid="5" name="RS_STAMP_ID">
    <vt:lpwstr>5TXuzPriK5tL7A/+3ukYyRDhAvzymFjpkgRw0sE=</vt:lpwstr>
  </property>
</Properties>
</file>