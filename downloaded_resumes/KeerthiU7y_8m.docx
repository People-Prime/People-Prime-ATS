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Caption w:val="Layout table"/>
        <w:tblW w:w="5000" w:type="pct"/>
        <w:tblLook w:val="0600"/>
      </w:tblPr>
      <w:tblGrid>
        <w:gridCol w:w="10489"/>
      </w:tblGrid>
      <w:tr w14:paraId="3F4821A0" w14:textId="77777777" w:rsidTr="00A428CA">
        <w:tblPrEx>
          <w:tblW w:w="5000" w:type="pct"/>
          <w:tblLook w:val="0600"/>
        </w:tblPrEx>
        <w:tc>
          <w:tcPr>
            <w:tcW w:w="9936" w:type="dxa"/>
            <w:tcBorders>
              <w:bottom w:val="single" w:sz="12" w:space="0" w:color="39A5B7" w:themeColor="accent1"/>
            </w:tcBorders>
          </w:tcPr>
          <w:p w:rsidR="00545B7A" w:rsidRPr="007D4C14" w:rsidP="00A5092B" w14:paraId="69BE296D" w14:textId="58C4800C">
            <w:pPr>
              <w:pStyle w:val="Title"/>
              <w:jc w:val="both"/>
            </w:pPr>
            <w:r w:rsidRPr="007D4C14">
              <w:t>Keerthi</w:t>
            </w:r>
          </w:p>
        </w:tc>
      </w:tr>
    </w:tbl>
    <w:p w:rsidR="00A428CA" w:rsidRPr="007D4C14" w:rsidP="00A5092B" w14:paraId="4D3EC799" w14:textId="2992E14C">
      <w:pPr>
        <w:pStyle w:val="Contact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+91 8333014932 </w:t>
      </w:r>
      <w:r w:rsidRPr="007D4C14">
        <w:rPr>
          <w:rFonts w:asciiTheme="majorHAnsi" w:hAnsiTheme="majorHAnsi"/>
        </w:rPr>
        <w:t xml:space="preserve"> | </w:t>
      </w:r>
      <w:r>
        <w:rPr>
          <w:rFonts w:asciiTheme="majorHAnsi" w:hAnsiTheme="majorHAnsi"/>
        </w:rPr>
        <w:t>keerthiu1625@gmail.com</w:t>
      </w:r>
    </w:p>
    <w:p w:rsidR="00A428CA" w:rsidRPr="007D4C14" w:rsidP="00A5092B" w14:paraId="7C7C1591" w14:textId="6211ECBB">
      <w:pPr>
        <w:pStyle w:val="Heading1"/>
        <w:jc w:val="both"/>
      </w:pPr>
      <w:r w:rsidRPr="007D4C14">
        <w:t>Prof</w:t>
      </w:r>
      <w:r w:rsidR="003D67C4">
        <w:t>essional Summary</w:t>
      </w:r>
    </w:p>
    <w:p w:rsidR="003D67C4" w:rsidP="00A5092B" w14:paraId="00EF3909" w14:textId="102C1467">
      <w:pPr>
        <w:pStyle w:val="Heading1"/>
        <w:ind w:left="142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 xml:space="preserve">  </w:t>
      </w:r>
    </w:p>
    <w:p w:rsidR="00012244" w:rsidP="00022774" w14:paraId="3AAA27ED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01224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Overall 7+ years of IT experience, including 5+ years of hands-on experience in ServiceNow Development and Administration.</w:t>
      </w:r>
    </w:p>
    <w:p w:rsidR="00BA009D" w:rsidRPr="00BA009D" w:rsidP="00022774" w14:paraId="737FD106" w14:textId="328F332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Experience in all phases of the Software Development Life Cycle (SDLC), quality management systems, and project lifecycle processes</w:t>
      </w:r>
      <w:r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.</w:t>
      </w:r>
      <w:r w:rsidRPr="00BA009D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 xml:space="preserve"> </w:t>
      </w:r>
    </w:p>
    <w:p w:rsidR="003D67C4" w:rsidP="00022774" w14:paraId="573F2316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Configured applications using the ServiceNow platform for ITIL Management with a strong understanding of ITIL V3 concepts. Possesses deep functional and technical expertise in the ServiceNow platform and experience delivering medium to large-scale ServiceNow implementations. Utilized Import Sets to load data into ServiceNow.</w:t>
      </w:r>
    </w:p>
    <w:p w:rsidR="003D67C4" w:rsidP="00022774" w14:paraId="56569D1A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Experience in the installation and configuration of various ServiceNow modules.</w:t>
      </w:r>
    </w:p>
    <w:p w:rsidR="003D67C4" w:rsidP="00022774" w14:paraId="72DC59AD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Extensive experience with build automation tools such as ANT, MAVEN, and GRADLE.</w:t>
      </w:r>
    </w:p>
    <w:p w:rsidR="003D67C4" w:rsidP="00022774" w14:paraId="2EF5114E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Strong knowledge of implementing and supporting Change Management, Incident Management, Problem Management, Service Catalog, Configuration Management, Reporting, Discovery, and Integrations.</w:t>
      </w:r>
    </w:p>
    <w:p w:rsidR="003D67C4" w:rsidP="00022774" w14:paraId="0668EC3A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Practical experience in implementing ITSM best practices based on ITIL and ITOM frameworks, along with experience in requirements gathering, project management, and Agile development methodologies. Built and managed end-to-end applications.</w:t>
      </w:r>
    </w:p>
    <w:p w:rsidR="003D67C4" w:rsidP="00022774" w14:paraId="4218B655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Experience in designing, developing, and administering ITSM suite applications, including AR System 7.x, Remedy Mid-Tier 7.x, Asset Management, SLM 7.x, and Web Services.</w:t>
      </w:r>
    </w:p>
    <w:p w:rsidR="003D67C4" w:rsidP="00022774" w14:paraId="3759F919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Skilled in implementation, troubleshooting, development, and configuration of BMC Remedy and ServiceNow applications. Created and managed Transform Maps for importing data into ServiceNow.</w:t>
      </w:r>
    </w:p>
    <w:p w:rsidR="003D67C4" w:rsidP="00022774" w14:paraId="6DD8507F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Implemented system security using Access Control Lists (ACLs)</w:t>
      </w:r>
      <w:r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.</w:t>
      </w:r>
    </w:p>
    <w:p w:rsidR="003D67C4" w:rsidP="00022774" w14:paraId="5A6A676B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 xml:space="preserve"> Worked on end-to-end implementation of ITSM modules using the Discovery tool in ServiceNow</w:t>
      </w:r>
      <w:r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.</w:t>
      </w:r>
    </w:p>
    <w:p w:rsidR="003D67C4" w:rsidP="00022774" w14:paraId="299E3818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 xml:space="preserve"> Provided daily support for the Service Management Platform (ServiceNow), including scripting, configuration, customization, integrations, administration, user/group management, service catalog, and workflow management.</w:t>
      </w:r>
    </w:p>
    <w:p w:rsidR="003D67C4" w:rsidP="00022774" w14:paraId="489842A8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Strong experience in Jelly scripting for customizing ServiceNow instances.</w:t>
      </w:r>
    </w:p>
    <w:p w:rsidR="003D67C4" w:rsidP="00022774" w14:paraId="2FC3EF5B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Hands-on experience with HR Case Management and On-Call Scheduling modules.</w:t>
      </w:r>
    </w:p>
    <w:p w:rsidR="003D67C4" w:rsidP="00022774" w14:paraId="70934AD3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Strong technical knowledge of AR System Platform and ITSM products including Incident Management, Change Management, Problem Management, Asset Management, SLM, SRM, CMDB, and AIE.</w:t>
      </w:r>
    </w:p>
    <w:p w:rsidR="003D67C4" w:rsidP="00022774" w14:paraId="0133B503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Worked as an Integration Analyst responsible for systems engineering, designing, developing, testing, and implementing client requirements.</w:t>
      </w:r>
    </w:p>
    <w:p w:rsidR="003D67C4" w:rsidP="00022774" w14:paraId="115FF420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Functional knowledge and implementation experience in ITSM frameworks with proven project management skills and experience working directly with customers and clients.</w:t>
      </w:r>
    </w:p>
    <w:p w:rsidR="003D67C4" w:rsidP="00022774" w14:paraId="7756DFD3" w14:textId="77777777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Played a key role in implementing Project Portfolio Management (PPM) solutions by customizing the Demand module and Idea table based on client requirements.</w:t>
      </w:r>
    </w:p>
    <w:p w:rsidR="003D67C4" w:rsidP="00022774" w14:paraId="60222EE0" w14:textId="030B401D">
      <w:pPr>
        <w:pStyle w:val="Heading1"/>
        <w:numPr>
          <w:ilvl w:val="0"/>
          <w:numId w:val="34"/>
        </w:numPr>
        <w:spacing w:line="276" w:lineRule="auto"/>
        <w:ind w:left="567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3D67C4">
        <w:rPr>
          <w:rFonts w:eastAsiaTheme="minorEastAsia" w:cstheme="minorBidi"/>
          <w:b w:val="0"/>
          <w:color w:val="404040" w:themeColor="text1" w:themeTint="BF"/>
          <w:sz w:val="22"/>
          <w:szCs w:val="22"/>
        </w:rPr>
        <w:t>Experience in Application Architecture, Analysis, Technical Design, Development, Implementation, Performance Tuning, Testing, Configuration Management, and Release/Build Management across all stages of the Software Development Life Cycle (SDLC).</w:t>
      </w:r>
    </w:p>
    <w:p w:rsidR="00022774" w:rsidRPr="00022774" w:rsidP="00022774" w14:paraId="6432E108" w14:textId="77777777"/>
    <w:p w:rsidR="007D4C14" w:rsidRPr="003D67C4" w:rsidP="00A5092B" w14:paraId="63278052" w14:textId="21A89BF3">
      <w:pPr>
        <w:pStyle w:val="Heading1"/>
        <w:jc w:val="both"/>
        <w:rPr>
          <w:rFonts w:eastAsiaTheme="minorEastAsia" w:cstheme="minorBidi"/>
          <w:b w:val="0"/>
          <w:color w:val="404040" w:themeColor="text1" w:themeTint="BF"/>
          <w:sz w:val="22"/>
          <w:szCs w:val="22"/>
        </w:rPr>
      </w:pPr>
      <w:r w:rsidRPr="007D4C14">
        <w:t>Professional Experience</w:t>
      </w:r>
    </w:p>
    <w:p w:rsidR="007D4C14" w:rsidRPr="007047FB" w:rsidP="00A5092B" w14:paraId="17C922A6" w14:textId="2541EEBD">
      <w:pPr>
        <w:spacing w:before="100" w:beforeAutospacing="1" w:after="0" w:line="360" w:lineRule="auto"/>
        <w:jc w:val="both"/>
        <w:rPr>
          <w:rFonts w:eastAsia="Times New Roman" w:asciiTheme="majorHAnsi" w:hAnsiTheme="majorHAnsi" w:cs="Open Sans"/>
          <w:b/>
          <w:bCs/>
          <w:color w:val="25313D"/>
        </w:rPr>
      </w:pPr>
      <w:r>
        <w:rPr>
          <w:rFonts w:eastAsia="Times New Roman" w:asciiTheme="majorHAnsi" w:hAnsiTheme="majorHAnsi" w:cs="Open Sans"/>
          <w:b/>
          <w:bCs/>
          <w:color w:val="25313D"/>
        </w:rPr>
        <w:t>TCS</w:t>
      </w:r>
      <w:r w:rsidRPr="007047FB">
        <w:rPr>
          <w:rFonts w:eastAsia="Times New Roman" w:asciiTheme="majorHAnsi" w:hAnsiTheme="majorHAnsi" w:cs="Open Sans"/>
          <w:b/>
          <w:bCs/>
          <w:color w:val="25313D"/>
        </w:rPr>
        <w:t xml:space="preserve"> </w:t>
      </w:r>
    </w:p>
    <w:p w:rsidR="008E7925" w:rsidP="00A5092B" w14:paraId="12DFAECA" w14:textId="624B86A1">
      <w:pPr>
        <w:spacing w:after="0" w:line="276" w:lineRule="auto"/>
        <w:jc w:val="both"/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</w:pPr>
      <w:r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 </w:t>
      </w:r>
      <w:r w:rsidRPr="007D4C14" w:rsidR="007D4C14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>S</w:t>
      </w:r>
      <w:r w:rsidR="00BE0722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>oftware</w:t>
      </w:r>
      <w:r w:rsidRPr="007D4C14" w:rsidR="007D4C14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Engineer</w:t>
      </w:r>
      <w:r w:rsidR="007D4C14">
        <w:rPr>
          <w:rFonts w:eastAsia="Times New Roman" w:asciiTheme="majorHAnsi" w:hAnsiTheme="majorHAnsi" w:cs="Open Sans"/>
          <w:color w:val="25313D"/>
          <w:sz w:val="21"/>
          <w:szCs w:val="21"/>
        </w:rPr>
        <w:t xml:space="preserve"> | </w:t>
      </w:r>
      <w:r w:rsidR="00BE0722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Mar</w:t>
      </w:r>
      <w:r w:rsidRPr="007D4C14" w:rsid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 xml:space="preserve"> 202</w:t>
      </w:r>
      <w:r w:rsidR="00BE0722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4</w:t>
      </w:r>
      <w:r w:rsidRPr="007D4C14" w:rsid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 xml:space="preserve"> – </w:t>
      </w:r>
      <w:r w:rsidR="00BE0722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till date</w:t>
      </w:r>
    </w:p>
    <w:p w:rsidR="008E7925" w:rsidRPr="007047FB" w:rsidP="008E7925" w14:paraId="7FBC93D2" w14:textId="1E0BFA52">
      <w:pPr>
        <w:spacing w:before="100" w:beforeAutospacing="1" w:after="0" w:line="360" w:lineRule="auto"/>
        <w:jc w:val="both"/>
        <w:rPr>
          <w:rFonts w:eastAsia="Times New Roman" w:asciiTheme="majorHAnsi" w:hAnsiTheme="majorHAnsi" w:cs="Open Sans"/>
          <w:b/>
          <w:bCs/>
          <w:color w:val="25313D"/>
        </w:rPr>
      </w:pPr>
      <w:r w:rsidRPr="007047FB">
        <w:rPr>
          <w:rFonts w:eastAsia="Times New Roman" w:asciiTheme="majorHAnsi" w:hAnsiTheme="majorHAnsi" w:cs="Open Sans"/>
          <w:b/>
          <w:bCs/>
          <w:color w:val="25313D"/>
        </w:rPr>
        <w:t>AT&amp;T</w:t>
      </w:r>
    </w:p>
    <w:p w:rsidR="008E7925" w:rsidRPr="007D4C14" w:rsidP="00A5092B" w14:paraId="2527B7A2" w14:textId="430A0967">
      <w:pPr>
        <w:spacing w:after="0" w:line="276" w:lineRule="auto"/>
        <w:jc w:val="both"/>
        <w:rPr>
          <w:rFonts w:eastAsia="Times New Roman" w:asciiTheme="majorHAnsi" w:hAnsiTheme="majorHAnsi" w:cs="Open Sans"/>
          <w:color w:val="25313D"/>
          <w:sz w:val="21"/>
          <w:szCs w:val="21"/>
        </w:rPr>
      </w:pPr>
      <w:r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 </w:t>
      </w:r>
      <w:r w:rsidRPr="007D4C14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>Support Engineer</w:t>
      </w:r>
      <w:r>
        <w:rPr>
          <w:rFonts w:eastAsia="Times New Roman" w:asciiTheme="majorHAnsi" w:hAnsiTheme="majorHAnsi" w:cs="Open Sans"/>
          <w:color w:val="25313D"/>
          <w:sz w:val="21"/>
          <w:szCs w:val="21"/>
        </w:rPr>
        <w:t xml:space="preserve"> | </w:t>
      </w:r>
      <w:r w:rsidRP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July 2022 – Feb 2024</w:t>
      </w:r>
    </w:p>
    <w:p w:rsidR="007D4C14" w:rsidRPr="007047FB" w:rsidP="00A5092B" w14:paraId="3F594E37" w14:textId="56EA5850">
      <w:pPr>
        <w:spacing w:before="100" w:beforeAutospacing="1" w:after="0" w:line="360" w:lineRule="auto"/>
        <w:jc w:val="both"/>
        <w:rPr>
          <w:rFonts w:eastAsia="Times New Roman" w:asciiTheme="majorHAnsi" w:hAnsiTheme="majorHAnsi" w:cs="Open Sans"/>
          <w:b/>
          <w:bCs/>
          <w:smallCaps/>
          <w:color w:val="25313D"/>
        </w:rPr>
      </w:pPr>
      <w:r w:rsidRPr="007047FB">
        <w:rPr>
          <w:rFonts w:eastAsia="Times New Roman" w:asciiTheme="majorHAnsi" w:hAnsiTheme="majorHAnsi" w:cs="Open Sans"/>
          <w:b/>
          <w:bCs/>
          <w:color w:val="25313D"/>
        </w:rPr>
        <w:t>NTT Managed Services</w:t>
      </w:r>
      <w:r w:rsidRPr="007047FB">
        <w:rPr>
          <w:rFonts w:eastAsia="Times New Roman" w:asciiTheme="majorHAnsi" w:hAnsiTheme="majorHAnsi" w:cs="Open Sans"/>
          <w:b/>
          <w:bCs/>
          <w:smallCaps/>
          <w:color w:val="25313D"/>
        </w:rPr>
        <w:tab/>
      </w:r>
      <w:r w:rsidRPr="007047FB">
        <w:rPr>
          <w:rFonts w:eastAsia="Times New Roman" w:asciiTheme="majorHAnsi" w:hAnsiTheme="majorHAnsi" w:cs="Open Sans"/>
          <w:b/>
          <w:bCs/>
          <w:smallCaps/>
          <w:color w:val="25313D"/>
        </w:rPr>
        <w:tab/>
      </w:r>
      <w:r w:rsidRPr="007047FB">
        <w:rPr>
          <w:rFonts w:eastAsia="Times New Roman" w:asciiTheme="majorHAnsi" w:hAnsiTheme="majorHAnsi" w:cs="Open Sans"/>
          <w:b/>
          <w:bCs/>
          <w:smallCaps/>
          <w:color w:val="25313D"/>
        </w:rPr>
        <w:tab/>
      </w:r>
      <w:r w:rsidRPr="007047FB">
        <w:rPr>
          <w:rFonts w:eastAsia="Times New Roman" w:asciiTheme="majorHAnsi" w:hAnsiTheme="majorHAnsi" w:cs="Open Sans"/>
          <w:b/>
          <w:bCs/>
          <w:smallCaps/>
          <w:color w:val="25313D"/>
        </w:rPr>
        <w:tab/>
      </w:r>
      <w:r w:rsidRPr="007047FB">
        <w:rPr>
          <w:rFonts w:eastAsia="Times New Roman" w:asciiTheme="majorHAnsi" w:hAnsiTheme="majorHAnsi" w:cs="Open Sans"/>
          <w:b/>
          <w:bCs/>
          <w:smallCaps/>
          <w:color w:val="25313D"/>
        </w:rPr>
        <w:tab/>
      </w:r>
    </w:p>
    <w:p w:rsidR="007D4C14" w:rsidRPr="007047FB" w:rsidP="00A5092B" w14:paraId="5A8D94EE" w14:textId="1DCDF739">
      <w:pPr>
        <w:spacing w:after="100" w:afterAutospacing="1"/>
        <w:jc w:val="both"/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</w:pPr>
      <w:r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 </w:t>
      </w:r>
      <w:r w:rsidRPr="007D4C14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>IOC Analyst</w:t>
      </w:r>
      <w:r w:rsidR="007047FB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| </w:t>
      </w:r>
      <w:r w:rsidRPr="007D4C14" w:rsidR="007047FB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Feb 2020 – Aug 2021</w:t>
      </w:r>
    </w:p>
    <w:p w:rsidR="007D4C14" w:rsidRPr="007047FB" w:rsidP="00A5092B" w14:paraId="0BAF4762" w14:textId="068D25F7">
      <w:pPr>
        <w:spacing w:before="100" w:beforeAutospacing="1" w:after="0" w:line="360" w:lineRule="auto"/>
        <w:jc w:val="both"/>
        <w:rPr>
          <w:rFonts w:eastAsia="Times New Roman" w:asciiTheme="majorHAnsi" w:hAnsiTheme="majorHAnsi" w:cs="Open Sans"/>
          <w:b/>
          <w:bCs/>
          <w:color w:val="25313D"/>
        </w:rPr>
      </w:pPr>
      <w:r w:rsidRPr="007047FB">
        <w:rPr>
          <w:rFonts w:eastAsia="Times New Roman" w:asciiTheme="majorHAnsi" w:hAnsiTheme="majorHAnsi" w:cs="Open Sans"/>
          <w:b/>
          <w:bCs/>
          <w:color w:val="25313D"/>
        </w:rPr>
        <w:t xml:space="preserve">Tech Mahindra </w:t>
      </w:r>
    </w:p>
    <w:p w:rsidR="007D4C14" w:rsidRPr="007047FB" w:rsidP="00A5092B" w14:paraId="3CD14BB8" w14:textId="599DFFE6">
      <w:pPr>
        <w:spacing w:after="0"/>
        <w:jc w:val="both"/>
        <w:rPr>
          <w:rFonts w:eastAsia="Times New Roman" w:asciiTheme="majorHAnsi" w:hAnsiTheme="majorHAnsi" w:cs="Open Sans"/>
          <w:color w:val="25313D"/>
          <w:sz w:val="21"/>
          <w:szCs w:val="21"/>
        </w:rPr>
      </w:pPr>
      <w:r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  </w:t>
      </w:r>
      <w:r w:rsidRPr="007D4C14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IT Support </w:t>
      </w:r>
      <w:r w:rsidR="007047FB">
        <w:rPr>
          <w:rFonts w:eastAsia="Times New Roman" w:asciiTheme="majorHAnsi" w:hAnsiTheme="majorHAnsi" w:cs="Open Sans"/>
          <w:b/>
          <w:bCs/>
          <w:color w:val="000000"/>
          <w:sz w:val="21"/>
          <w:szCs w:val="21"/>
        </w:rPr>
        <w:t xml:space="preserve">| </w:t>
      </w:r>
      <w:r w:rsidRPr="007D4C14" w:rsidR="007047FB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May 2018 – Oct 2019</w:t>
      </w:r>
    </w:p>
    <w:p w:rsidR="007D4C14" w:rsidRPr="007D4C14" w:rsidP="00A5092B" w14:paraId="786CAA83" w14:textId="7F47BD8C">
      <w:pPr>
        <w:spacing w:before="100" w:beforeAutospacing="1" w:after="0" w:line="360" w:lineRule="auto"/>
        <w:jc w:val="both"/>
        <w:rPr>
          <w:rFonts w:eastAsia="Times New Roman" w:asciiTheme="majorHAnsi" w:hAnsiTheme="majorHAnsi" w:cs="Open Sans"/>
          <w:color w:val="25313D"/>
          <w:sz w:val="21"/>
          <w:szCs w:val="21"/>
        </w:rPr>
      </w:pPr>
      <w:r w:rsidRPr="007047FB">
        <w:rPr>
          <w:rFonts w:eastAsia="Times New Roman" w:asciiTheme="majorHAnsi" w:hAnsiTheme="majorHAnsi" w:cs="Open Sans"/>
          <w:b/>
          <w:bCs/>
          <w:color w:val="25313D"/>
        </w:rPr>
        <w:t>Logran</w:t>
      </w:r>
      <w:r w:rsidRPr="007047FB">
        <w:rPr>
          <w:rFonts w:eastAsia="Times New Roman" w:asciiTheme="majorHAnsi" w:hAnsiTheme="majorHAnsi" w:cs="Open Sans"/>
          <w:b/>
          <w:bCs/>
          <w:color w:val="25313D"/>
        </w:rPr>
        <w:t xml:space="preserve"> Technologies </w:t>
      </w:r>
      <w:r w:rsidRPr="007047FB">
        <w:rPr>
          <w:rFonts w:eastAsia="Times New Roman" w:asciiTheme="majorHAnsi" w:hAnsiTheme="majorHAnsi" w:cs="Open Sans"/>
          <w:b/>
          <w:bCs/>
          <w:color w:val="25313D"/>
        </w:rPr>
        <w:t>Pvt</w:t>
      </w:r>
      <w:r w:rsidRPr="007047FB">
        <w:rPr>
          <w:rFonts w:eastAsia="Times New Roman" w:asciiTheme="majorHAnsi" w:hAnsiTheme="majorHAnsi" w:cs="Open Sans"/>
          <w:b/>
          <w:bCs/>
          <w:color w:val="25313D"/>
        </w:rPr>
        <w:t xml:space="preserve"> Ltd</w:t>
      </w:r>
      <w:r w:rsidRP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ab/>
      </w:r>
      <w:r w:rsidRP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ab/>
      </w:r>
      <w:r w:rsidRPr="007D4C14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ab/>
      </w:r>
    </w:p>
    <w:p w:rsidR="007D4C14" w:rsidP="00A5092B" w14:paraId="48AD910B" w14:textId="20B601D1">
      <w:pPr>
        <w:spacing w:after="0"/>
        <w:jc w:val="both"/>
        <w:rPr>
          <w:rStyle w:val="apple-style-span"/>
          <w:rFonts w:asciiTheme="majorHAnsi" w:hAnsiTheme="majorHAnsi" w:cs="Arial"/>
          <w:b/>
          <w:color w:val="000000"/>
          <w:sz w:val="20"/>
          <w:szCs w:val="20"/>
        </w:rPr>
      </w:pPr>
      <w:r>
        <w:rPr>
          <w:rStyle w:val="apple-style-span"/>
          <w:rFonts w:asciiTheme="majorHAnsi" w:hAnsiTheme="majorHAnsi" w:cs="Arial"/>
          <w:b/>
          <w:color w:val="000000"/>
          <w:sz w:val="20"/>
          <w:szCs w:val="20"/>
        </w:rPr>
        <w:t xml:space="preserve">  </w:t>
      </w:r>
      <w:r w:rsidRPr="007D4C14">
        <w:rPr>
          <w:rStyle w:val="apple-style-span"/>
          <w:rFonts w:asciiTheme="majorHAnsi" w:hAnsiTheme="majorHAnsi" w:cs="Arial"/>
          <w:b/>
          <w:color w:val="000000"/>
          <w:sz w:val="20"/>
          <w:szCs w:val="20"/>
        </w:rPr>
        <w:t>Software Engineer</w:t>
      </w:r>
      <w:r w:rsidR="007047FB">
        <w:rPr>
          <w:rStyle w:val="apple-style-span"/>
          <w:rFonts w:asciiTheme="majorHAnsi" w:hAnsiTheme="majorHAnsi" w:cs="Arial"/>
          <w:b/>
          <w:color w:val="000000"/>
          <w:sz w:val="20"/>
          <w:szCs w:val="20"/>
        </w:rPr>
        <w:t xml:space="preserve"> | </w:t>
      </w:r>
      <w:r w:rsidRPr="007D4C14" w:rsidR="007047FB">
        <w:rPr>
          <w:rFonts w:eastAsia="Times New Roman" w:asciiTheme="majorHAnsi" w:hAnsiTheme="majorHAnsi" w:cs="Open Sans"/>
          <w:b/>
          <w:bCs/>
          <w:color w:val="25313D"/>
          <w:sz w:val="21"/>
          <w:szCs w:val="21"/>
        </w:rPr>
        <w:t>May 2017 – May 2018</w:t>
      </w:r>
    </w:p>
    <w:p w:rsidR="00904EC8" w:rsidRPr="00904EC8" w:rsidP="00A5092B" w14:paraId="535E6E58" w14:textId="77777777">
      <w:pPr>
        <w:spacing w:after="0"/>
        <w:jc w:val="both"/>
        <w:rPr>
          <w:rFonts w:asciiTheme="majorHAnsi" w:hAnsiTheme="majorHAnsi" w:cs="Arial"/>
          <w:b/>
          <w:color w:val="000000"/>
          <w:sz w:val="20"/>
          <w:szCs w:val="20"/>
        </w:rPr>
      </w:pPr>
    </w:p>
    <w:p w:rsidR="0075155B" w:rsidRPr="007D4C14" w:rsidP="00A5092B" w14:paraId="1EFA1F15" w14:textId="77777777">
      <w:pPr>
        <w:pStyle w:val="Heading1"/>
        <w:jc w:val="both"/>
      </w:pPr>
      <w:r w:rsidRPr="007D4C14">
        <w:t>Experience</w:t>
      </w:r>
    </w:p>
    <w:p w:rsidR="0075155B" w:rsidRPr="007D4C14" w:rsidP="00A83F0F" w14:paraId="7C872039" w14:textId="468E336E">
      <w:pPr>
        <w:pStyle w:val="Heading2"/>
        <w:spacing w:line="480" w:lineRule="auto"/>
        <w:jc w:val="both"/>
      </w:pPr>
      <w:r w:rsidRPr="00882BF2">
        <w:t xml:space="preserve">ServiceNow </w:t>
      </w:r>
      <w:r w:rsidR="005E3953">
        <w:t>developer</w:t>
      </w:r>
      <w:r w:rsidR="00B96B37">
        <w:t>/administration</w:t>
      </w:r>
      <w:r w:rsidRPr="007D4C14" w:rsidR="00A428CA">
        <w:t xml:space="preserve">| </w:t>
      </w:r>
      <w:r w:rsidRPr="00882BF2">
        <w:t xml:space="preserve">Capital One </w:t>
      </w:r>
      <w:r w:rsidRPr="007D4C14" w:rsidR="00A428CA">
        <w:t xml:space="preserve">| </w:t>
      </w:r>
      <w:r w:rsidR="00D93FB9">
        <w:t>March</w:t>
      </w:r>
      <w:r w:rsidRPr="007D4C14" w:rsidR="0066464D">
        <w:t xml:space="preserve"> </w:t>
      </w:r>
      <w:r w:rsidRPr="007D4C14" w:rsidR="00A428CA">
        <w:t>20</w:t>
      </w:r>
      <w:r w:rsidR="00D93FB9">
        <w:t>24</w:t>
      </w:r>
      <w:r w:rsidRPr="007D4C14" w:rsidR="00A428CA">
        <w:t xml:space="preserve"> </w:t>
      </w:r>
      <w:r w:rsidRPr="007D4C14" w:rsidR="002764F4">
        <w:t>–</w:t>
      </w:r>
      <w:r w:rsidRPr="007D4C14" w:rsidR="00A428CA">
        <w:t xml:space="preserve"> </w:t>
      </w:r>
      <w:r w:rsidRPr="007D4C14" w:rsidR="0066464D">
        <w:t>Present</w:t>
      </w:r>
    </w:p>
    <w:p w:rsidR="00A21071" w:rsidRPr="00A21071" w:rsidP="00A21071" w14:paraId="1FACB7A0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0400B8">
        <w:rPr>
          <w:rFonts w:asciiTheme="majorHAnsi" w:hAnsiTheme="majorHAnsi" w:cstheme="minorHAnsi"/>
        </w:rPr>
        <w:t>Managed and worked with multiple teams on developing applications for their process automation</w:t>
      </w:r>
      <w:r>
        <w:rPr>
          <w:rFonts w:asciiTheme="majorHAnsi" w:hAnsiTheme="majorHAnsi" w:cstheme="minorHAnsi"/>
        </w:rPr>
        <w:t>.</w:t>
      </w:r>
    </w:p>
    <w:p w:rsidR="00A21071" w:rsidRPr="00A21071" w:rsidP="00A21071" w14:paraId="5EA9B4A4" w14:textId="6C193FAD">
      <w:pPr>
        <w:pStyle w:val="ListBullet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/>
          <w:lang w:val="en-IN"/>
        </w:rPr>
      </w:pPr>
      <w:r w:rsidRPr="00A21071">
        <w:rPr>
          <w:rFonts w:asciiTheme="majorHAnsi" w:hAnsiTheme="majorHAnsi" w:cstheme="minorHAnsi"/>
        </w:rPr>
        <w:t>Configured Event Management (ITOM) by configuring connector instances and connector definitions.</w:t>
      </w:r>
    </w:p>
    <w:p w:rsidR="00A21071" w:rsidRPr="000400B8" w:rsidP="00A21071" w14:paraId="2F83DB89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Experienced in ServiceNow event management by configuring event mapping rules, event transform rules, alert rules.</w:t>
      </w:r>
    </w:p>
    <w:p w:rsidR="00A21071" w:rsidRPr="000400B8" w:rsidP="00A21071" w14:paraId="7089D615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Created events, event based scheduled notifications for log entries.</w:t>
      </w:r>
    </w:p>
    <w:p w:rsidR="00A21071" w:rsidRPr="000400B8" w:rsidP="00A21071" w14:paraId="72E6D01F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Experience in integrating ServiceNow with other IT systems, implementation of discovery on remote desktops and developing code for mid-tier servers.</w:t>
      </w:r>
    </w:p>
    <w:p w:rsidR="00A21071" w:rsidRPr="000400B8" w:rsidP="00A21071" w14:paraId="1BCB3611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Performed the task of using discovery to load configuration information to CMBD.</w:t>
      </w:r>
    </w:p>
    <w:p w:rsidR="00A21071" w:rsidRPr="000400B8" w:rsidP="00A21071" w14:paraId="5DE5E6F1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Configured ServiceNow discovery and orchestration.</w:t>
      </w:r>
    </w:p>
    <w:p w:rsidR="00A21071" w:rsidRPr="000400B8" w:rsidP="00A21071" w14:paraId="57D9914D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Worked on service mapping to define business services, troubleshoot the discovery and mapping process as well and new discovery patterns.</w:t>
      </w:r>
    </w:p>
    <w:p w:rsidR="00A21071" w:rsidRPr="000400B8" w:rsidP="00A21071" w14:paraId="50A82A70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Worked on discovery and set up mid servers and check for connectivity.</w:t>
      </w:r>
    </w:p>
    <w:p w:rsidR="00A21071" w:rsidRPr="000400B8" w:rsidP="00A21071" w14:paraId="5E70E101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>Business rules to avoid empty configuration items to be stored in CMDB after discovery tools runs a scheduled job.</w:t>
      </w:r>
    </w:p>
    <w:p w:rsidR="00A21071" w:rsidRPr="00E359A2" w:rsidP="00A21071" w14:paraId="2B74C6CB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0400B8">
        <w:rPr>
          <w:rFonts w:asciiTheme="majorHAnsi" w:hAnsiTheme="majorHAnsi" w:cstheme="minorHAnsi"/>
        </w:rPr>
        <w:t xml:space="preserve">Worked on data </w:t>
      </w:r>
      <w:r w:rsidRPr="00E359A2">
        <w:rPr>
          <w:rFonts w:asciiTheme="majorHAnsi" w:hAnsiTheme="majorHAnsi" w:cstheme="minorHAnsi"/>
        </w:rPr>
        <w:t>management framework and schema design mapping.</w:t>
      </w:r>
    </w:p>
    <w:p w:rsidR="00A21071" w:rsidRPr="00E359A2" w:rsidP="00A21071" w14:paraId="39FB3502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Experience of CSDM design and portfolio domains.</w:t>
      </w:r>
    </w:p>
    <w:p w:rsidR="00A21071" w:rsidRPr="00E359A2" w:rsidP="00A21071" w14:paraId="752D70B4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Facilitating ServiceNow Performance Analytics in delivering out-of-box services.</w:t>
      </w:r>
    </w:p>
    <w:p w:rsidR="00A21071" w:rsidP="00A21071" w14:paraId="536D218B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Strong knowledge in creation of PA reports, updating the OOB indicator which includes service management operations, service strategy, Human resources management.</w:t>
      </w:r>
    </w:p>
    <w:p w:rsidR="00643925" w:rsidP="00A21071" w14:paraId="409C3E9E" w14:textId="26FF677F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Worked on ServiceNow</w:t>
      </w:r>
      <w:r w:rsidR="00B47714">
        <w:rPr>
          <w:rFonts w:asciiTheme="majorHAnsi" w:hAnsiTheme="majorHAnsi" w:cstheme="minorHAnsi"/>
        </w:rPr>
        <w:t xml:space="preserve"> PPM modules including Demand Management, Project Management, Resilience Management and Idea Management </w:t>
      </w:r>
    </w:p>
    <w:p w:rsidR="00885152" w:rsidP="00B47714" w14:paraId="5D506F44" w14:textId="391E73BD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Customized Demand and Idea forms, workflows, UI policies, business rules</w:t>
      </w:r>
      <w:r w:rsidR="00D523A0">
        <w:rPr>
          <w:rFonts w:asciiTheme="majorHAnsi" w:hAnsiTheme="majorHAnsi" w:cstheme="minorHAnsi"/>
        </w:rPr>
        <w:t xml:space="preserve"> and clients scripts based on business requirements.</w:t>
      </w:r>
    </w:p>
    <w:p w:rsidR="00885152" w:rsidP="00D523A0" w14:paraId="71C96A94" w14:textId="7A926C33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Configured Project Portfolio Management process</w:t>
      </w:r>
      <w:r w:rsidR="00C5525B">
        <w:rPr>
          <w:rFonts w:asciiTheme="majorHAnsi" w:hAnsiTheme="majorHAnsi" w:cstheme="minorHAnsi"/>
        </w:rPr>
        <w:t xml:space="preserve">es for project intakes, approvals workflows, project tracking and </w:t>
      </w:r>
      <w:r w:rsidR="00CD403B">
        <w:rPr>
          <w:rFonts w:asciiTheme="majorHAnsi" w:hAnsiTheme="majorHAnsi" w:cstheme="minorHAnsi"/>
        </w:rPr>
        <w:t>resource allocation.</w:t>
      </w:r>
    </w:p>
    <w:p w:rsidR="00885152" w:rsidP="00CD403B" w14:paraId="570A98AA" w14:textId="7800AF4E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Developed and customized project templates, project tasks, and governance workflows within the PPM module.</w:t>
      </w:r>
    </w:p>
    <w:p w:rsidR="00885152" w:rsidP="00CD403B" w14:paraId="4C8F96FC" w14:textId="5096B4DD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Worked on Demand Management lifecycle including demand creation, assessment, approval, and conversion to projects.</w:t>
      </w:r>
    </w:p>
    <w:p w:rsidR="00A1578A" w:rsidP="00A1578A" w14:paraId="21AEA02F" w14:textId="774EED1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Implemented Idea Management solutions to capture, evaluate, a</w:t>
      </w:r>
      <w:r>
        <w:rPr>
          <w:rFonts w:asciiTheme="majorHAnsi" w:hAnsiTheme="majorHAnsi" w:cstheme="minorHAnsi"/>
        </w:rPr>
        <w:t>nd prioritize business ideas and enhancement requests.</w:t>
      </w:r>
    </w:p>
    <w:p w:rsidR="00885152" w:rsidP="00A1578A" w14:paraId="0A8EFC63" w14:textId="77C1A54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Created reports, dashboards, and Performance Analytics </w:t>
      </w:r>
      <w:r w:rsidR="008C1F26">
        <w:rPr>
          <w:rFonts w:asciiTheme="majorHAnsi" w:hAnsiTheme="majorHAnsi" w:cstheme="minorHAnsi"/>
        </w:rPr>
        <w:t>indicators to track project status, budget utilization, resource capacity, and port performance.</w:t>
      </w:r>
    </w:p>
    <w:p w:rsidR="002E42FB" w:rsidP="002E42FB" w14:paraId="0A9E884E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Integrated PPM modules with ITSM processes for change </w:t>
      </w:r>
      <w:r w:rsidR="002C58B4">
        <w:rPr>
          <w:rFonts w:asciiTheme="majorHAnsi" w:hAnsiTheme="majorHAnsi" w:cstheme="minorHAnsi"/>
        </w:rPr>
        <w:t>requests, incidents, and project-related service requests.</w:t>
      </w:r>
    </w:p>
    <w:p w:rsidR="00A21071" w:rsidRPr="002E42FB" w:rsidP="002E42FB" w14:paraId="1CACB5E7" w14:textId="6AB77AF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2E42FB">
        <w:rPr>
          <w:rFonts w:asciiTheme="majorHAnsi" w:hAnsiTheme="majorHAnsi" w:cstheme="minorHAnsi"/>
        </w:rPr>
        <w:t>Extensive experience in adding fields to the metrics capture of service now Performance Analytics, and also creating roles and groups using dashboards, analytics, time charts.</w:t>
      </w:r>
    </w:p>
    <w:p w:rsidR="00A21071" w:rsidRPr="00E359A2" w:rsidP="00A21071" w14:paraId="28CB21AE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Created scripted web services which are used in setting up a robust process for integrating ServiceNow with a Procurement Tool.</w:t>
      </w:r>
    </w:p>
    <w:p w:rsidR="00A21071" w:rsidRPr="00E359A2" w:rsidP="00A21071" w14:paraId="13D7E3FC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Extensively worked with REST GET and POST using basic HTTP Authentication.</w:t>
      </w:r>
    </w:p>
    <w:p w:rsidR="00A21071" w:rsidRPr="00E359A2" w:rsidP="00A21071" w14:paraId="5C51F0DE" w14:textId="7B8F9F22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Good knowledge on Single Sign on and event-based integrations.</w:t>
      </w:r>
    </w:p>
    <w:p w:rsidR="00A21071" w:rsidRPr="00E359A2" w:rsidP="00A21071" w14:paraId="4E9268F0" w14:textId="77777777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Experienced in implementing manual reporting within the base ServiceNow system, in bringing the best product for current and future analytics.</w:t>
      </w:r>
    </w:p>
    <w:p w:rsidR="00A21071" w:rsidP="00A21071" w14:paraId="40A18B88" w14:textId="6D2D7703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 w:rsidRPr="00E359A2">
        <w:rPr>
          <w:rFonts w:asciiTheme="majorHAnsi" w:hAnsiTheme="majorHAnsi" w:cstheme="minorHAnsi"/>
        </w:rPr>
        <w:t>Strong knowledge in updating visualizations of performance across teams and organizations, and also in establishing service delivery.</w:t>
      </w:r>
    </w:p>
    <w:p w:rsidR="00710730" w:rsidP="00A21071" w14:paraId="6DDCAD20" w14:textId="075555EC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Integrated ServiceNow with SAP </w:t>
      </w:r>
      <w:r>
        <w:rPr>
          <w:rFonts w:asciiTheme="majorHAnsi" w:hAnsiTheme="majorHAnsi" w:cstheme="minorHAnsi"/>
        </w:rPr>
        <w:t>Fieldglass</w:t>
      </w:r>
      <w:r>
        <w:rPr>
          <w:rFonts w:asciiTheme="majorHAnsi" w:hAnsiTheme="majorHAnsi" w:cstheme="minorHAnsi"/>
        </w:rPr>
        <w:t xml:space="preserve"> for conti</w:t>
      </w:r>
      <w:r w:rsidR="00FB20F0">
        <w:rPr>
          <w:rFonts w:asciiTheme="majorHAnsi" w:hAnsiTheme="majorHAnsi" w:cstheme="minorHAnsi"/>
        </w:rPr>
        <w:t>ngent workforce and vendor management processes.</w:t>
      </w:r>
    </w:p>
    <w:p w:rsidR="00FB20F0" w:rsidP="00A21071" w14:paraId="4A50791C" w14:textId="4AF30565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Supported automation of contract onboarding and off boarding workflows between ServiceNow and </w:t>
      </w:r>
      <w:r>
        <w:rPr>
          <w:rFonts w:asciiTheme="majorHAnsi" w:hAnsiTheme="majorHAnsi" w:cstheme="minorHAnsi"/>
        </w:rPr>
        <w:t>Fieldglass</w:t>
      </w:r>
      <w:r>
        <w:rPr>
          <w:rFonts w:asciiTheme="majorHAnsi" w:hAnsiTheme="majorHAnsi" w:cstheme="minorHAnsi"/>
        </w:rPr>
        <w:t xml:space="preserve">. </w:t>
      </w:r>
    </w:p>
    <w:p w:rsidR="00710730" w:rsidP="00FB20F0" w14:paraId="0B094D42" w14:textId="23272413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Configured REST PI integrations for transferring vendor, contractor, and assignment- related data between systems.</w:t>
      </w:r>
    </w:p>
    <w:p w:rsidR="00D446CE" w:rsidP="00FB20F0" w14:paraId="0464A721" w14:textId="3B807DDE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Worked in integrating Gene</w:t>
      </w:r>
      <w:r w:rsidR="00BA23D7">
        <w:rPr>
          <w:rFonts w:asciiTheme="majorHAnsi" w:hAnsiTheme="majorHAnsi" w:cstheme="minorHAnsi"/>
        </w:rPr>
        <w:t>rative AI capabilities with ServiceNow to improve incidence resolution, knowledge article generation, service request automation.</w:t>
      </w:r>
    </w:p>
    <w:p w:rsidR="00BA23D7" w:rsidP="00FB20F0" w14:paraId="27A858CE" w14:textId="6A14558A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Utilized ServiceNow AI/</w:t>
      </w:r>
      <w:r>
        <w:rPr>
          <w:rFonts w:asciiTheme="majorHAnsi" w:hAnsiTheme="majorHAnsi" w:cstheme="minorHAnsi"/>
        </w:rPr>
        <w:t>Gen</w:t>
      </w:r>
      <w:r>
        <w:rPr>
          <w:rFonts w:asciiTheme="majorHAnsi" w:hAnsiTheme="majorHAnsi" w:cstheme="minorHAnsi"/>
        </w:rPr>
        <w:t xml:space="preserve"> AI features to generate incident summaries, </w:t>
      </w:r>
      <w:r w:rsidR="00DF5173">
        <w:rPr>
          <w:rFonts w:asciiTheme="majorHAnsi" w:hAnsiTheme="majorHAnsi" w:cstheme="minorHAnsi"/>
        </w:rPr>
        <w:t>resolution notes, knowledge content, improving agent productivity.</w:t>
      </w:r>
    </w:p>
    <w:p w:rsidR="00DF5173" w:rsidP="00FB20F0" w14:paraId="2A720F7D" w14:textId="7E93FE34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Assisted in implementing AI-powered Virtual Agent solutions to proved intelligent responses and self-service support for end users.</w:t>
      </w:r>
    </w:p>
    <w:p w:rsidR="0075155B" w:rsidRPr="007D4C14" w:rsidP="006741F8" w14:paraId="1AA5CCEE" w14:textId="4E82DAEC">
      <w:pPr>
        <w:pStyle w:val="Heading2"/>
        <w:spacing w:line="480" w:lineRule="auto"/>
        <w:jc w:val="both"/>
      </w:pPr>
      <w:r>
        <w:t>servicenow developer</w:t>
      </w:r>
      <w:r w:rsidR="00197882">
        <w:t>/Administration</w:t>
      </w:r>
      <w:r w:rsidRPr="007D4C14" w:rsidR="0066464D">
        <w:t xml:space="preserve"> </w:t>
      </w:r>
      <w:r w:rsidRPr="007D4C14" w:rsidR="00A428CA">
        <w:t xml:space="preserve">| </w:t>
      </w:r>
      <w:r w:rsidR="00D55BDF">
        <w:t>AT &amp; T</w:t>
      </w:r>
      <w:r w:rsidRPr="000C50C3" w:rsidR="000C50C3">
        <w:t xml:space="preserve"> </w:t>
      </w:r>
      <w:r w:rsidRPr="007D4C14" w:rsidR="00A428CA">
        <w:t xml:space="preserve">| </w:t>
      </w:r>
      <w:r w:rsidRPr="007D4C14" w:rsidR="0066464D">
        <w:t>Ju</w:t>
      </w:r>
      <w:r w:rsidR="00060BE9">
        <w:t>ly</w:t>
      </w:r>
      <w:r w:rsidRPr="007D4C14" w:rsidR="00A428CA">
        <w:t xml:space="preserve"> </w:t>
      </w:r>
      <w:r w:rsidR="00060BE9">
        <w:t xml:space="preserve">2022 </w:t>
      </w:r>
      <w:r w:rsidRPr="007D4C14" w:rsidR="002764F4">
        <w:t>–</w:t>
      </w:r>
      <w:r w:rsidRPr="007D4C14" w:rsidR="00A428CA">
        <w:t xml:space="preserve"> </w:t>
      </w:r>
      <w:r w:rsidR="00060BE9">
        <w:t>feb</w:t>
      </w:r>
      <w:r w:rsidRPr="007D4C14" w:rsidR="0066464D">
        <w:t xml:space="preserve"> </w:t>
      </w:r>
      <w:r w:rsidRPr="007D4C14" w:rsidR="00A428CA">
        <w:t>20</w:t>
      </w:r>
      <w:r w:rsidR="00060BE9">
        <w:t>24</w:t>
      </w:r>
    </w:p>
    <w:p w:rsidR="00A205FA" w:rsidRPr="00A205FA" w:rsidP="00B85592" w14:paraId="74A88A71" w14:textId="0F0617AB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Worked on ServiceNow ITSM modules including Incident Management, Change Management, Problem</w:t>
      </w:r>
      <w:r>
        <w:rPr>
          <w:rFonts w:asciiTheme="majorHAnsi" w:hAnsiTheme="majorHAnsi"/>
          <w:lang w:val="en-IN"/>
        </w:rPr>
        <w:t xml:space="preserve"> m</w:t>
      </w:r>
      <w:r w:rsidRPr="00A205FA">
        <w:rPr>
          <w:rFonts w:asciiTheme="majorHAnsi" w:hAnsiTheme="majorHAnsi"/>
          <w:lang w:val="en-IN"/>
        </w:rPr>
        <w:t xml:space="preserve">anagement, Service Requests, and Service Catalog. </w:t>
      </w:r>
    </w:p>
    <w:p w:rsidR="00A205FA" w:rsidP="00B85592" w14:paraId="3FA5820C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Developed and configured Service Catalog Items, Record Producers, Catalog Client Scripts, UI Policies, and approval workflows.</w:t>
      </w:r>
    </w:p>
    <w:p w:rsidR="00A205FA" w:rsidP="00B85592" w14:paraId="74F877F8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Created and maintained Business Rules, Client Scripts, UI Policies, Data Policies, and Notifications based on business requirements.</w:t>
      </w:r>
    </w:p>
    <w:p w:rsidR="00A205FA" w:rsidRPr="00A205FA" w:rsidP="00B85592" w14:paraId="70538464" w14:textId="756AACBC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Worked with Flow Designer and Workflow Editor to automate ITSM and HR-related processes.</w:t>
      </w:r>
      <w:r>
        <w:rPr>
          <w:rFonts w:asciiTheme="majorHAnsi" w:hAnsiTheme="majorHAnsi"/>
          <w:lang w:val="en-IN"/>
        </w:rPr>
        <w:t xml:space="preserve"> </w:t>
      </w:r>
      <w:r w:rsidRPr="00A205FA">
        <w:rPr>
          <w:rFonts w:asciiTheme="majorHAnsi" w:hAnsiTheme="majorHAnsi"/>
          <w:lang w:val="en-IN"/>
        </w:rPr>
        <w:t>Assisted in configuring HR Case Management processes including employee onboarding, offboarding, and leave request workflows.</w:t>
      </w:r>
    </w:p>
    <w:p w:rsidR="00A205FA" w:rsidP="00B85592" w14:paraId="189C7405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Managed users, groups, roles, and implemented ACLs for role-based security and access management.</w:t>
      </w:r>
    </w:p>
    <w:p w:rsidR="00A205FA" w:rsidP="00B85592" w14:paraId="14BF40DC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Worked on Import Sets and Transform Maps to load and manage data within ServiceNow.</w:t>
      </w:r>
    </w:p>
    <w:p w:rsidR="00A205FA" w:rsidP="00B85592" w14:paraId="0EF93653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Supported CMDB maintenance activities and assisted in Discovery configuration and troubleshooting.</w:t>
      </w:r>
    </w:p>
    <w:p w:rsidR="00A205FA" w:rsidP="00B85592" w14:paraId="3C809D0B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Customized forms, views, tables, and modules based on client requirements.</w:t>
      </w:r>
    </w:p>
    <w:p w:rsidR="00A205FA" w:rsidP="00B85592" w14:paraId="661AB4BB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Created reports, dashboards, and Performance Analytics indicators for tracking incidents, requests, and team performance.</w:t>
      </w:r>
    </w:p>
    <w:p w:rsidR="00A205FA" w:rsidP="00B85592" w14:paraId="7640C820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Assisted in ServiceNow instance administration activities including update sets, migrations, and production deployments.</w:t>
      </w:r>
    </w:p>
    <w:p w:rsidR="00A205FA" w:rsidP="00B85592" w14:paraId="7CE072BD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Worked on incident and change-related enhancements, bug fixes, and production support activities.</w:t>
      </w:r>
    </w:p>
    <w:p w:rsidR="00A205FA" w:rsidP="00B85592" w14:paraId="59541B9E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Participated in ServiceNow integration activities using REST and SOAP web services.</w:t>
      </w:r>
    </w:p>
    <w:p w:rsidR="00FD1BB8" w:rsidP="00FD1BB8" w14:paraId="11916311" w14:textId="54383EEB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 xml:space="preserve">Worked on ServiceNow </w:t>
      </w:r>
      <w:r>
        <w:rPr>
          <w:rFonts w:asciiTheme="majorHAnsi" w:hAnsiTheme="majorHAnsi"/>
          <w:lang w:val="en-IN"/>
        </w:rPr>
        <w:t>Star</w:t>
      </w:r>
      <w:r>
        <w:rPr>
          <w:rFonts w:asciiTheme="majorHAnsi" w:hAnsiTheme="majorHAnsi"/>
          <w:lang w:val="en-IN"/>
        </w:rPr>
        <w:t>tegic</w:t>
      </w:r>
      <w:r>
        <w:rPr>
          <w:rFonts w:asciiTheme="majorHAnsi" w:hAnsiTheme="majorHAnsi"/>
          <w:lang w:val="en-IN"/>
        </w:rPr>
        <w:t xml:space="preserve"> Portfolio Management (SPM) modules including Demand Management, Project Portfolio Management (PPM), Resource Management and Idea Management.</w:t>
      </w:r>
    </w:p>
    <w:p w:rsidR="00FD1BB8" w:rsidP="00FD1BB8" w14:paraId="08D423B4" w14:textId="5DBEFA43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 xml:space="preserve">Configured and </w:t>
      </w:r>
      <w:r>
        <w:rPr>
          <w:rFonts w:asciiTheme="majorHAnsi" w:hAnsiTheme="majorHAnsi"/>
          <w:lang w:val="en-IN"/>
        </w:rPr>
        <w:t>customized</w:t>
      </w:r>
      <w:r>
        <w:rPr>
          <w:rFonts w:asciiTheme="majorHAnsi" w:hAnsiTheme="majorHAnsi"/>
          <w:lang w:val="en-IN"/>
        </w:rPr>
        <w:t xml:space="preserve"> Demand, Idea, Project, Project Task and </w:t>
      </w:r>
      <w:r w:rsidR="00891129">
        <w:rPr>
          <w:rFonts w:asciiTheme="majorHAnsi" w:hAnsiTheme="majorHAnsi"/>
          <w:lang w:val="en-IN"/>
        </w:rPr>
        <w:t>Portfolio Management applications based on business requirements.</w:t>
      </w:r>
    </w:p>
    <w:p w:rsidR="00891129" w:rsidP="00FD1BB8" w14:paraId="7B7B2971" w14:textId="589AB432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Implemented end-to-end Demand Management processes including demand intake, assessment, approval workflows and project creation.</w:t>
      </w:r>
    </w:p>
    <w:p w:rsidR="00891129" w:rsidP="00FD1BB8" w14:paraId="0A078D9C" w14:textId="25B7911E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 xml:space="preserve">Customize Idea Management workflows </w:t>
      </w:r>
      <w:r w:rsidR="00C92265">
        <w:rPr>
          <w:rFonts w:asciiTheme="majorHAnsi" w:hAnsiTheme="majorHAnsi"/>
          <w:lang w:val="en-IN"/>
        </w:rPr>
        <w:t xml:space="preserve">to capture, evaluate, </w:t>
      </w:r>
      <w:r w:rsidR="00C92265">
        <w:rPr>
          <w:rFonts w:asciiTheme="majorHAnsi" w:hAnsiTheme="majorHAnsi"/>
          <w:lang w:val="en-IN"/>
        </w:rPr>
        <w:t>prioritize</w:t>
      </w:r>
      <w:r w:rsidR="00C92265">
        <w:rPr>
          <w:rFonts w:asciiTheme="majorHAnsi" w:hAnsiTheme="majorHAnsi"/>
          <w:lang w:val="en-IN"/>
        </w:rPr>
        <w:t xml:space="preserve">, and </w:t>
      </w:r>
      <w:r w:rsidR="00C92265">
        <w:rPr>
          <w:rFonts w:asciiTheme="majorHAnsi" w:hAnsiTheme="majorHAnsi"/>
          <w:lang w:val="en-IN"/>
        </w:rPr>
        <w:t>conver</w:t>
      </w:r>
      <w:r w:rsidR="00C92265">
        <w:rPr>
          <w:rFonts w:asciiTheme="majorHAnsi" w:hAnsiTheme="majorHAnsi"/>
          <w:lang w:val="en-IN"/>
        </w:rPr>
        <w:t xml:space="preserve"> business ideas into demand and project </w:t>
      </w:r>
      <w:r w:rsidR="00C65EAD">
        <w:rPr>
          <w:rFonts w:asciiTheme="majorHAnsi" w:hAnsiTheme="majorHAnsi"/>
          <w:lang w:val="en-IN"/>
        </w:rPr>
        <w:t>creation.</w:t>
      </w:r>
    </w:p>
    <w:p w:rsidR="00FC7BD2" w:rsidP="00FC7BD2" w14:paraId="59E8E1BD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Developed and configured project template, project schedules, milestones, and task dependencies ideas</w:t>
      </w:r>
      <w:r>
        <w:rPr>
          <w:rFonts w:asciiTheme="majorHAnsi" w:hAnsiTheme="majorHAnsi"/>
          <w:lang w:val="en-IN"/>
        </w:rPr>
        <w:t xml:space="preserve"> to support project execution.</w:t>
      </w:r>
    </w:p>
    <w:p w:rsidR="005662F4" w:rsidRPr="00FC7BD2" w:rsidP="00FC7BD2" w14:paraId="391BD080" w14:textId="5628FD6E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FC7BD2">
        <w:rPr>
          <w:rFonts w:asciiTheme="majorHAnsi" w:hAnsiTheme="majorHAnsi"/>
          <w:lang w:val="en-IN"/>
        </w:rPr>
        <w:t>Worked</w:t>
      </w:r>
      <w:r w:rsidRPr="00FC7BD2" w:rsidR="008C2CAE">
        <w:rPr>
          <w:rFonts w:asciiTheme="majorHAnsi" w:hAnsiTheme="majorHAnsi"/>
          <w:lang w:val="en-IN"/>
        </w:rPr>
        <w:t xml:space="preserve"> on </w:t>
      </w:r>
      <w:r w:rsidRPr="00FC7BD2" w:rsidR="008C2CAE">
        <w:rPr>
          <w:rFonts w:asciiTheme="majorHAnsi" w:hAnsiTheme="majorHAnsi"/>
          <w:lang w:val="en-IN"/>
        </w:rPr>
        <w:t>integratio</w:t>
      </w:r>
      <w:r w:rsidR="00FC7BD2">
        <w:rPr>
          <w:rFonts w:asciiTheme="majorHAnsi" w:hAnsiTheme="majorHAnsi"/>
          <w:lang w:val="en-IN"/>
        </w:rPr>
        <w:t xml:space="preserve"> </w:t>
      </w:r>
      <w:r w:rsidRPr="00FC7BD2" w:rsidR="008C2CAE">
        <w:rPr>
          <w:rFonts w:asciiTheme="majorHAnsi" w:hAnsiTheme="majorHAnsi"/>
          <w:lang w:val="en-IN"/>
        </w:rPr>
        <w:t>ServiceNow with Workday for employee onboarding, off boarding and HR case management processes.</w:t>
      </w:r>
    </w:p>
    <w:p w:rsidR="00754304" w:rsidRPr="00EA73B1" w:rsidP="00EA73B1" w14:paraId="7F23A985" w14:textId="7532FE03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 xml:space="preserve">Configured REST/SOAP integrations between ServiceNow and Workday for employee data </w:t>
      </w:r>
      <w:r w:rsidR="00EA73B1">
        <w:rPr>
          <w:rFonts w:asciiTheme="majorHAnsi" w:hAnsiTheme="majorHAnsi"/>
          <w:lang w:val="en-IN"/>
        </w:rPr>
        <w:t>synchronization</w:t>
      </w:r>
      <w:r w:rsidR="00EA73B1">
        <w:rPr>
          <w:rFonts w:asciiTheme="majorHAnsi" w:hAnsiTheme="majorHAnsi"/>
          <w:lang w:val="en-IN"/>
        </w:rPr>
        <w:t xml:space="preserve"> </w:t>
      </w:r>
      <w:r w:rsidRPr="00EA73B1">
        <w:rPr>
          <w:rFonts w:asciiTheme="majorHAnsi" w:hAnsiTheme="majorHAnsi"/>
          <w:lang w:val="en-IN"/>
        </w:rPr>
        <w:t xml:space="preserve"> and automation workflows.</w:t>
      </w:r>
    </w:p>
    <w:p w:rsidR="00A205FA" w:rsidRPr="00754304" w:rsidP="00754304" w14:paraId="4CCDA035" w14:textId="004C0335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754304">
        <w:rPr>
          <w:rFonts w:asciiTheme="majorHAnsi" w:hAnsiTheme="majorHAnsi"/>
          <w:lang w:val="en-IN"/>
        </w:rPr>
        <w:t>Worked with clients and business teams for requirement gathering, testing, UAT support, and issue resolution.</w:t>
      </w:r>
    </w:p>
    <w:p w:rsidR="00A205FA" w:rsidP="00B85592" w14:paraId="2EE522DB" w14:textId="77777777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Assisted in preparing technical documentation, test cases, release notes, and deployment-related documents.</w:t>
      </w:r>
    </w:p>
    <w:p w:rsidR="00A205FA" w:rsidRPr="00A205FA" w:rsidP="00B85592" w14:paraId="7D656CB8" w14:textId="12C872B4">
      <w:pPr>
        <w:pStyle w:val="ListBullet"/>
        <w:numPr>
          <w:ilvl w:val="0"/>
          <w:numId w:val="36"/>
        </w:numPr>
        <w:spacing w:line="240" w:lineRule="auto"/>
        <w:jc w:val="both"/>
        <w:rPr>
          <w:rFonts w:asciiTheme="majorHAnsi" w:hAnsiTheme="majorHAnsi"/>
          <w:lang w:val="en-IN"/>
        </w:rPr>
      </w:pPr>
      <w:r w:rsidRPr="00A205FA">
        <w:rPr>
          <w:rFonts w:asciiTheme="majorHAnsi" w:hAnsiTheme="majorHAnsi"/>
          <w:lang w:val="en-IN"/>
        </w:rPr>
        <w:t>Used JavaScript, Glide APIs, and ServiceNow scripting concepts for customization and automation.</w:t>
      </w:r>
    </w:p>
    <w:p w:rsidR="00B14318" w:rsidP="00A5092B" w14:paraId="3A0B17B7" w14:textId="77777777">
      <w:pPr>
        <w:pStyle w:val="ListBullet"/>
        <w:numPr>
          <w:ilvl w:val="0"/>
          <w:numId w:val="0"/>
        </w:numPr>
        <w:ind w:left="216" w:hanging="216"/>
        <w:jc w:val="both"/>
        <w:rPr>
          <w:rFonts w:asciiTheme="majorHAnsi" w:hAnsiTheme="majorHAnsi"/>
        </w:rPr>
      </w:pPr>
    </w:p>
    <w:p w:rsidR="00B14318" w:rsidRPr="007D4C14" w:rsidP="00A5092B" w14:paraId="6839D790" w14:textId="04BD1F9A">
      <w:pPr>
        <w:pStyle w:val="Heading2"/>
        <w:spacing w:line="360" w:lineRule="auto"/>
        <w:jc w:val="both"/>
      </w:pPr>
      <w:r>
        <w:t>servicenow administration</w:t>
      </w:r>
      <w:r w:rsidRPr="007D4C14">
        <w:t xml:space="preserve"> | </w:t>
      </w:r>
      <w:r w:rsidRPr="00E8159D" w:rsidR="00E8159D">
        <w:t>Medtech</w:t>
      </w:r>
      <w:r w:rsidRPr="007D4C14">
        <w:t xml:space="preserve"> | </w:t>
      </w:r>
      <w:r w:rsidR="00E8159D">
        <w:t>feb</w:t>
      </w:r>
      <w:r w:rsidRPr="007D4C14">
        <w:t xml:space="preserve"> 20</w:t>
      </w:r>
      <w:r w:rsidR="00E8159D">
        <w:t>20</w:t>
      </w:r>
      <w:r w:rsidRPr="007D4C14">
        <w:t xml:space="preserve"> – Aug 20</w:t>
      </w:r>
      <w:r w:rsidR="00E8159D">
        <w:t>21</w:t>
      </w:r>
    </w:p>
    <w:p w:rsidR="00537869" w:rsidRPr="00537869" w:rsidP="00A5092B" w14:paraId="762CBB60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right="-270" w:hanging="578"/>
        <w:jc w:val="both"/>
        <w:rPr>
          <w:lang w:val="en-IN"/>
        </w:rPr>
      </w:pPr>
      <w:r w:rsidRPr="00537869">
        <w:rPr>
          <w:lang w:val="en-IN"/>
        </w:rPr>
        <w:t xml:space="preserve">Administered and maintained the ServiceNow platform in production and non-production environments. </w:t>
      </w:r>
    </w:p>
    <w:p w:rsidR="00537869" w:rsidRPr="00537869" w:rsidP="00A5092B" w14:paraId="2D1D39BA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Managed users, groups, roles, and role-based access controls (ACLs). </w:t>
      </w:r>
    </w:p>
    <w:p w:rsidR="00537869" w:rsidRPr="00537869" w:rsidP="00A5092B" w14:paraId="553C651E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Configured and maintained tables, forms, fields, views, and related lists. </w:t>
      </w:r>
    </w:p>
    <w:p w:rsidR="00537869" w:rsidRPr="00537869" w:rsidP="00A5092B" w14:paraId="090013DB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Created and managed users, departments, assignment groups, and permissions. </w:t>
      </w:r>
    </w:p>
    <w:p w:rsidR="00537869" w:rsidRPr="00537869" w:rsidP="00A5092B" w14:paraId="630677DF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Handled Incident, Change, Problem, Knowledge, and Service Catalog administration activities. </w:t>
      </w:r>
    </w:p>
    <w:p w:rsidR="00537869" w:rsidRPr="00537869" w:rsidP="00A5092B" w14:paraId="0A319283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Configured Service Catalog items, record producers, and catalog workflows. </w:t>
      </w:r>
    </w:p>
    <w:p w:rsidR="00537869" w:rsidRPr="00537869" w:rsidP="00A5092B" w14:paraId="2ACE5FAB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Maintained CMDB data and supported Discovery administration activities. </w:t>
      </w:r>
    </w:p>
    <w:p w:rsidR="00537869" w:rsidRPr="00537869" w:rsidP="00A5092B" w14:paraId="4A38DFD0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Managed email notifications, inbound actions, and scheduled jobs. </w:t>
      </w:r>
    </w:p>
    <w:p w:rsidR="00537869" w:rsidRPr="00537869" w:rsidP="00A5092B" w14:paraId="02EF0D5A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Performed data imports using Import Sets and Transform Maps. </w:t>
      </w:r>
    </w:p>
    <w:p w:rsidR="00537869" w:rsidRPr="00537869" w:rsidP="00A5092B" w14:paraId="27DFE08E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Monitored instance health, system logs, scheduled jobs, and platform performance. </w:t>
      </w:r>
    </w:p>
    <w:p w:rsidR="00537869" w:rsidRPr="00537869" w:rsidP="00A5092B" w14:paraId="52B67D88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Supported integrations using REST and SOAP web services. </w:t>
      </w:r>
    </w:p>
    <w:p w:rsidR="00537869" w:rsidRPr="00537869" w:rsidP="00A5092B" w14:paraId="3DFAA1FF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Managed update sets and migrated changes across Development, Test, and Production instances. </w:t>
      </w:r>
    </w:p>
    <w:p w:rsidR="00537869" w:rsidRPr="00537869" w:rsidP="00A5092B" w14:paraId="53259A70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Configured SLAs, notifications, UI policies, UI actions, and business rules. </w:t>
      </w:r>
    </w:p>
    <w:p w:rsidR="00537869" w:rsidRPr="00537869" w:rsidP="00A5092B" w14:paraId="64A29C9E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Worked with Flow Designer and workflow configurations for process automation. </w:t>
      </w:r>
    </w:p>
    <w:p w:rsidR="00537869" w:rsidRPr="00537869" w:rsidP="00A5092B" w14:paraId="4D5F42BF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Supported user access requests and resolved platform-related issues. </w:t>
      </w:r>
    </w:p>
    <w:p w:rsidR="00537869" w:rsidRPr="00537869" w:rsidP="00A5092B" w14:paraId="5A90820F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Participated in ServiceNow upgrades, patch testing, and release activities. </w:t>
      </w:r>
    </w:p>
    <w:p w:rsidR="00537869" w:rsidRPr="00537869" w:rsidP="00A5092B" w14:paraId="74DA7022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Created reports, dashboards, and performance analytics for business users. </w:t>
      </w:r>
    </w:p>
    <w:p w:rsidR="00537869" w:rsidRPr="00537869" w:rsidP="00A5092B" w14:paraId="7B0CBDC3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Troubleshot production issues and performed root cause analysis. </w:t>
      </w:r>
    </w:p>
    <w:p w:rsidR="00537869" w:rsidRPr="00537869" w:rsidP="00A5092B" w14:paraId="32D8D3F5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Coordinated with developers, testers, and business teams during deployments. </w:t>
      </w:r>
    </w:p>
    <w:p w:rsidR="00537869" w:rsidRPr="00537869" w:rsidP="00A5092B" w14:paraId="43482A0E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Ensured platform security and compliance with organizational policies. </w:t>
      </w:r>
    </w:p>
    <w:p w:rsidR="00537869" w:rsidP="00A5092B" w14:paraId="428242F0" w14:textId="77777777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 w:rsidRPr="00537869">
        <w:rPr>
          <w:lang w:val="en-IN"/>
        </w:rPr>
        <w:t xml:space="preserve">Provided end-user support, training, and documentation for ServiceNow modules. </w:t>
      </w:r>
    </w:p>
    <w:p w:rsidR="0046484D" w:rsidP="00A5092B" w14:paraId="3884627E" w14:textId="48C5E8E3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>
        <w:rPr>
          <w:lang w:val="en-IN"/>
        </w:rPr>
        <w:t xml:space="preserve">Worked on </w:t>
      </w:r>
      <w:r w:rsidR="00FD5939">
        <w:rPr>
          <w:lang w:val="en-IN"/>
        </w:rPr>
        <w:t xml:space="preserve">integration and reporting activities between ServiceNow and IBM </w:t>
      </w:r>
      <w:r w:rsidR="00FD5939">
        <w:rPr>
          <w:lang w:val="en-IN"/>
        </w:rPr>
        <w:t>Apptio</w:t>
      </w:r>
      <w:r w:rsidR="00FD5939">
        <w:rPr>
          <w:lang w:val="en-IN"/>
        </w:rPr>
        <w:t xml:space="preserve"> for IT financial management and cost visibility.</w:t>
      </w:r>
    </w:p>
    <w:p w:rsidR="00FD5939" w:rsidP="00A5092B" w14:paraId="4A229476" w14:textId="3075FC18">
      <w:pPr>
        <w:numPr>
          <w:ilvl w:val="0"/>
          <w:numId w:val="32"/>
        </w:numPr>
        <w:tabs>
          <w:tab w:val="num" w:pos="426"/>
          <w:tab w:val="clear" w:pos="720"/>
        </w:tabs>
        <w:spacing w:after="0"/>
        <w:ind w:hanging="578"/>
        <w:jc w:val="both"/>
        <w:rPr>
          <w:lang w:val="en-IN"/>
        </w:rPr>
      </w:pPr>
      <w:r>
        <w:rPr>
          <w:lang w:val="en-IN"/>
        </w:rPr>
        <w:t xml:space="preserve">Assisted in </w:t>
      </w:r>
      <w:r>
        <w:rPr>
          <w:lang w:val="en-IN"/>
        </w:rPr>
        <w:t>synchronization</w:t>
      </w:r>
      <w:r>
        <w:rPr>
          <w:lang w:val="en-IN"/>
        </w:rPr>
        <w:t xml:space="preserve"> CMDB and asset Management data with </w:t>
      </w:r>
      <w:r>
        <w:rPr>
          <w:lang w:val="en-IN"/>
        </w:rPr>
        <w:t>Apptio</w:t>
      </w:r>
      <w:r>
        <w:rPr>
          <w:lang w:val="en-IN"/>
        </w:rPr>
        <w:t xml:space="preserve"> for IT cost allocation and reporting purposes. </w:t>
      </w:r>
    </w:p>
    <w:p w:rsidR="00537869" w:rsidRPr="00537869" w:rsidP="00A5092B" w14:paraId="1A4EC197" w14:textId="77777777">
      <w:pPr>
        <w:spacing w:before="210" w:after="0"/>
        <w:jc w:val="both"/>
        <w:rPr>
          <w:vanish/>
          <w:lang w:val="en-IN"/>
        </w:rPr>
      </w:pPr>
      <w:r w:rsidRPr="00537869">
        <w:rPr>
          <w:vanish/>
          <w:lang w:val="en-IN"/>
        </w:rPr>
        <w:t>Top of Form</w:t>
      </w:r>
    </w:p>
    <w:p w:rsidR="00537869" w:rsidRPr="00537869" w:rsidP="00A5092B" w14:paraId="5A656D82" w14:textId="77777777">
      <w:pPr>
        <w:spacing w:before="210" w:after="0"/>
        <w:jc w:val="both"/>
        <w:rPr>
          <w:lang w:val="en-IN"/>
        </w:rPr>
      </w:pPr>
    </w:p>
    <w:p w:rsidR="00537869" w:rsidRPr="00537869" w:rsidP="00A5092B" w14:paraId="00270227" w14:textId="77777777">
      <w:pPr>
        <w:numPr>
          <w:ilvl w:val="0"/>
          <w:numId w:val="21"/>
        </w:numPr>
        <w:tabs>
          <w:tab w:val="clear" w:pos="216"/>
          <w:tab w:val="num" w:pos="360"/>
        </w:tabs>
        <w:spacing w:before="210" w:after="0"/>
        <w:jc w:val="both"/>
        <w:rPr>
          <w:vanish/>
          <w:lang w:val="en-IN"/>
        </w:rPr>
      </w:pPr>
      <w:r w:rsidRPr="00537869">
        <w:rPr>
          <w:vanish/>
          <w:lang w:val="en-IN"/>
        </w:rPr>
        <w:t>Bottom of Form</w:t>
      </w:r>
    </w:p>
    <w:p w:rsidR="004E1614" w:rsidP="00A5092B" w14:paraId="434BF188" w14:textId="654DF719">
      <w:pPr>
        <w:spacing w:before="210" w:after="0"/>
        <w:jc w:val="both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7F06C1">
        <w:rPr>
          <w:rFonts w:eastAsia="Times New Roman" w:asciiTheme="majorHAnsi" w:hAnsiTheme="majorHAnsi" w:cs="Open Sans"/>
          <w:b/>
          <w:bCs/>
          <w:color w:val="auto"/>
          <w:sz w:val="24"/>
          <w:szCs w:val="24"/>
        </w:rPr>
        <w:t xml:space="preserve">IT Support </w:t>
      </w:r>
      <w:r w:rsidRPr="007F06C1" w:rsidR="00752D87">
        <w:rPr>
          <w:rFonts w:asciiTheme="majorHAnsi" w:hAnsiTheme="majorHAnsi"/>
          <w:b/>
          <w:bCs/>
          <w:color w:val="auto"/>
          <w:sz w:val="24"/>
          <w:szCs w:val="24"/>
        </w:rPr>
        <w:t xml:space="preserve">| </w:t>
      </w:r>
      <w:r w:rsidRPr="007F06C1">
        <w:rPr>
          <w:rFonts w:eastAsia="Times New Roman" w:asciiTheme="majorHAnsi" w:hAnsiTheme="majorHAnsi" w:cs="Open Sans"/>
          <w:b/>
          <w:bCs/>
          <w:color w:val="auto"/>
          <w:sz w:val="24"/>
          <w:szCs w:val="24"/>
        </w:rPr>
        <w:t>Tech Mahindra</w:t>
      </w:r>
      <w:r w:rsidRPr="007F06C1">
        <w:rPr>
          <w:rFonts w:asciiTheme="majorHAnsi" w:hAnsiTheme="majorHAnsi"/>
          <w:b/>
          <w:bCs/>
          <w:color w:val="auto"/>
          <w:sz w:val="24"/>
          <w:szCs w:val="24"/>
        </w:rPr>
        <w:t xml:space="preserve"> </w:t>
      </w:r>
      <w:r w:rsidRPr="007F06C1" w:rsidR="00752D87">
        <w:rPr>
          <w:rFonts w:asciiTheme="majorHAnsi" w:hAnsiTheme="majorHAnsi"/>
          <w:b/>
          <w:bCs/>
          <w:color w:val="auto"/>
          <w:sz w:val="24"/>
          <w:szCs w:val="24"/>
        </w:rPr>
        <w:t xml:space="preserve">| </w:t>
      </w:r>
      <w:r w:rsidRPr="007F06C1">
        <w:rPr>
          <w:rFonts w:asciiTheme="majorHAnsi" w:hAnsiTheme="majorHAnsi"/>
          <w:b/>
          <w:bCs/>
          <w:color w:val="auto"/>
          <w:sz w:val="24"/>
          <w:szCs w:val="24"/>
        </w:rPr>
        <w:t>May</w:t>
      </w:r>
      <w:r w:rsidRPr="007F06C1" w:rsidR="00752D87">
        <w:rPr>
          <w:rFonts w:asciiTheme="majorHAnsi" w:hAnsiTheme="majorHAnsi"/>
          <w:b/>
          <w:bCs/>
          <w:color w:val="auto"/>
          <w:sz w:val="24"/>
          <w:szCs w:val="24"/>
        </w:rPr>
        <w:t xml:space="preserve"> 20</w:t>
      </w:r>
      <w:r w:rsidRPr="007F06C1">
        <w:rPr>
          <w:rFonts w:asciiTheme="majorHAnsi" w:hAnsiTheme="majorHAnsi"/>
          <w:b/>
          <w:bCs/>
          <w:color w:val="auto"/>
          <w:sz w:val="24"/>
          <w:szCs w:val="24"/>
        </w:rPr>
        <w:t>18</w:t>
      </w:r>
      <w:r w:rsidRPr="007F06C1" w:rsidR="00752D87">
        <w:rPr>
          <w:rFonts w:asciiTheme="majorHAnsi" w:hAnsiTheme="majorHAnsi"/>
          <w:b/>
          <w:bCs/>
          <w:color w:val="auto"/>
          <w:sz w:val="24"/>
          <w:szCs w:val="24"/>
        </w:rPr>
        <w:t xml:space="preserve"> – </w:t>
      </w:r>
      <w:r w:rsidRPr="007F06C1">
        <w:rPr>
          <w:rFonts w:asciiTheme="majorHAnsi" w:hAnsiTheme="majorHAnsi"/>
          <w:b/>
          <w:bCs/>
          <w:color w:val="auto"/>
          <w:sz w:val="24"/>
          <w:szCs w:val="24"/>
        </w:rPr>
        <w:t>Oct</w:t>
      </w:r>
      <w:r w:rsidRPr="007F06C1" w:rsidR="00752D87">
        <w:rPr>
          <w:rFonts w:asciiTheme="majorHAnsi" w:hAnsiTheme="majorHAnsi"/>
          <w:b/>
          <w:bCs/>
          <w:color w:val="auto"/>
          <w:sz w:val="24"/>
          <w:szCs w:val="24"/>
        </w:rPr>
        <w:t xml:space="preserve"> 20</w:t>
      </w:r>
      <w:r w:rsidRPr="007F06C1">
        <w:rPr>
          <w:rFonts w:asciiTheme="majorHAnsi" w:hAnsiTheme="majorHAnsi"/>
          <w:b/>
          <w:bCs/>
          <w:color w:val="auto"/>
          <w:sz w:val="24"/>
          <w:szCs w:val="24"/>
        </w:rPr>
        <w:t>19</w:t>
      </w:r>
    </w:p>
    <w:p w:rsidR="004E1614" w:rsidP="00A5092B" w14:paraId="2E7CC547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Scheduled reservations and Ticketing for Clients on hardware and software issues</w:t>
      </w:r>
    </w:p>
    <w:p w:rsidR="004E1614" w:rsidP="00A5092B" w14:paraId="04AEE90B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Management of Information Systems</w:t>
      </w:r>
      <w:r>
        <w:rPr>
          <w:rFonts w:eastAsia="Times New Roman" w:asciiTheme="majorHAnsi" w:hAnsiTheme="majorHAnsi" w:cs="Open Sans"/>
          <w:color w:val="25313D"/>
        </w:rPr>
        <w:t>.</w:t>
      </w:r>
    </w:p>
    <w:p w:rsidR="004E1614" w:rsidP="00A5092B" w14:paraId="6E6CE1DB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Installed, configured, and troubleshot Networks and peripheral products including printers, phones, and smart phones and other hardware components.</w:t>
      </w:r>
    </w:p>
    <w:p w:rsidR="004E1614" w:rsidP="00A5092B" w14:paraId="01C0FC8F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Prepared rental contracts of equipment and negotiated contracts with customers,</w:t>
      </w:r>
    </w:p>
    <w:p w:rsidR="004E1614" w:rsidP="00A5092B" w14:paraId="545EF822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Updated the company’s inventories of equipment (laptops, desktops, routers, etc.)</w:t>
      </w:r>
    </w:p>
    <w:p w:rsidR="004E1614" w:rsidP="00A5092B" w14:paraId="24933AF0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 xml:space="preserve">Provided technical support to home users on Windows computers. </w:t>
      </w:r>
    </w:p>
    <w:p w:rsidR="004E1614" w:rsidP="00A5092B" w14:paraId="6FA125B7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Installed various Windows Operating Systems, image OS, Great experience on Dell, HP, Lenovo, Toshiba, Apple computers.</w:t>
      </w:r>
    </w:p>
    <w:p w:rsidR="00752D87" w:rsidRPr="004E1614" w:rsidP="00A5092B" w14:paraId="3C02EDA5" w14:textId="5224FA3F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4E1614">
        <w:rPr>
          <w:rFonts w:eastAsia="Times New Roman" w:asciiTheme="majorHAnsi" w:hAnsiTheme="majorHAnsi" w:cs="Open Sans"/>
          <w:color w:val="25313D"/>
        </w:rPr>
        <w:t>Knowledge of REMEDY Ticketing Software</w:t>
      </w:r>
      <w:r w:rsidRPr="004E1614" w:rsidR="00015508">
        <w:rPr>
          <w:rFonts w:eastAsia="Times New Roman" w:asciiTheme="majorHAnsi" w:hAnsiTheme="majorHAnsi" w:cs="Open Sans"/>
          <w:color w:val="25313D"/>
        </w:rPr>
        <w:t>.</w:t>
      </w:r>
    </w:p>
    <w:p w:rsidR="00752D87" w:rsidRPr="007D4C14" w:rsidP="00A5092B" w14:paraId="7200BFF5" w14:textId="0FCD2FAF">
      <w:pPr>
        <w:pStyle w:val="Heading2"/>
        <w:jc w:val="both"/>
      </w:pPr>
      <w:r>
        <w:t>Software engineer</w:t>
      </w:r>
      <w:r w:rsidRPr="007D4C14">
        <w:t xml:space="preserve"> | </w:t>
      </w:r>
      <w:r>
        <w:t>Logran technologies</w:t>
      </w:r>
      <w:r w:rsidRPr="007D4C14">
        <w:t xml:space="preserve">| </w:t>
      </w:r>
      <w:r>
        <w:t>may</w:t>
      </w:r>
      <w:r w:rsidRPr="007D4C14">
        <w:t xml:space="preserve"> 20</w:t>
      </w:r>
      <w:r>
        <w:t>17</w:t>
      </w:r>
      <w:r w:rsidRPr="007D4C14">
        <w:t xml:space="preserve"> – </w:t>
      </w:r>
      <w:r>
        <w:t>may</w:t>
      </w:r>
      <w:r w:rsidRPr="007D4C14">
        <w:t xml:space="preserve"> 20</w:t>
      </w:r>
      <w:r>
        <w:t>18</w:t>
      </w:r>
    </w:p>
    <w:p w:rsidR="00194BC8" w:rsidRPr="00194BC8" w:rsidP="00A5092B" w14:paraId="01B742C1" w14:textId="5FD47DD0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Document software usage and develop training materials as needed.</w:t>
      </w:r>
    </w:p>
    <w:p w:rsidR="00194BC8" w:rsidRPr="00194BC8" w:rsidP="00A5092B" w14:paraId="6E88A294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Collaborate with peers to develop innovative solutions for emerging opportunities.</w:t>
      </w:r>
    </w:p>
    <w:p w:rsidR="00194BC8" w:rsidRPr="00194BC8" w:rsidP="00A5092B" w14:paraId="0AD1F804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Carried out continuous identification, measurement, and improvement of processes.</w:t>
      </w:r>
    </w:p>
    <w:p w:rsidR="00194BC8" w:rsidRPr="00194BC8" w:rsidP="00A5092B" w14:paraId="34245964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Excellent interpersonal, oral, and written communication skills.</w:t>
      </w:r>
    </w:p>
    <w:p w:rsidR="00194BC8" w:rsidRPr="00194BC8" w:rsidP="00A5092B" w14:paraId="009C0D80" w14:textId="77777777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Demonstrated critical thinking skills and the ability to troubleshoot challenges.</w:t>
      </w:r>
    </w:p>
    <w:p w:rsidR="00752D87" w:rsidRPr="00194BC8" w:rsidP="00A5092B" w14:paraId="1D73794A" w14:textId="1F1EEDF8">
      <w:pPr>
        <w:numPr>
          <w:ilvl w:val="0"/>
          <w:numId w:val="29"/>
        </w:numPr>
        <w:spacing w:before="100" w:beforeAutospacing="1" w:after="100" w:afterAutospacing="1"/>
        <w:ind w:left="426" w:hanging="284"/>
        <w:jc w:val="both"/>
        <w:rPr>
          <w:rFonts w:eastAsia="Times New Roman" w:asciiTheme="majorHAnsi" w:hAnsiTheme="majorHAnsi" w:cs="Open Sans"/>
          <w:color w:val="25313D"/>
        </w:rPr>
      </w:pPr>
      <w:r w:rsidRPr="00194BC8">
        <w:rPr>
          <w:rFonts w:eastAsia="Times New Roman" w:asciiTheme="majorHAnsi" w:hAnsiTheme="majorHAnsi" w:cs="Open Sans"/>
          <w:color w:val="25313D"/>
        </w:rPr>
        <w:t>Worked closely with product team on scope of future projects and innovations</w:t>
      </w:r>
    </w:p>
    <w:p w:rsidR="00445342" w:rsidRPr="007D4C14" w:rsidP="00A5092B" w14:paraId="0719884E" w14:textId="77777777">
      <w:pPr>
        <w:pStyle w:val="Heading1"/>
        <w:jc w:val="both"/>
      </w:pPr>
      <w:r w:rsidRPr="007D4C14">
        <w:t>Education</w:t>
      </w:r>
    </w:p>
    <w:p w:rsidR="00FB3617" w:rsidRPr="007D4C14" w:rsidP="00A5092B" w14:paraId="798EBAF3" w14:textId="0D9F679B">
      <w:pPr>
        <w:pStyle w:val="Heading2"/>
        <w:jc w:val="both"/>
      </w:pPr>
      <w:r w:rsidRPr="007D4C14">
        <w:t>B</w:t>
      </w:r>
      <w:r w:rsidRPr="007D4C14" w:rsidR="00FC3A6E">
        <w:t>.</w:t>
      </w:r>
      <w:r w:rsidR="002E536F">
        <w:t>Tech</w:t>
      </w:r>
      <w:r w:rsidRPr="007D4C14">
        <w:t xml:space="preserve"> </w:t>
      </w:r>
      <w:r w:rsidRPr="007D4C14" w:rsidR="00A428CA">
        <w:t xml:space="preserve">in </w:t>
      </w:r>
      <w:r w:rsidR="002E536F">
        <w:t>Electronics and communication engineering</w:t>
      </w:r>
      <w:r w:rsidRPr="007D4C14">
        <w:t xml:space="preserve"> </w:t>
      </w:r>
      <w:r w:rsidRPr="007D4C14" w:rsidR="00A428CA">
        <w:t xml:space="preserve">| </w:t>
      </w:r>
      <w:r w:rsidRPr="007D4C14">
        <w:t xml:space="preserve">June </w:t>
      </w:r>
      <w:r w:rsidRPr="007D4C14" w:rsidR="00A428CA">
        <w:t>20</w:t>
      </w:r>
      <w:r w:rsidR="002E536F">
        <w:t>17</w:t>
      </w:r>
      <w:r w:rsidRPr="007D4C14" w:rsidR="00A428CA">
        <w:t xml:space="preserve"> | </w:t>
      </w:r>
      <w:r w:rsidR="002E536F">
        <w:t>jntuh</w:t>
      </w:r>
    </w:p>
    <w:p w:rsidR="001B29CF" w:rsidRPr="007D4C14" w:rsidP="005F497A" w14:paraId="61333693" w14:textId="2E7EA1DB">
      <w:pPr>
        <w:pStyle w:val="Heading2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 w:rsidSect="00022774">
      <w:footerReference w:type="default" r:id="rId9"/>
      <w:type w:val="continuous"/>
      <w:pgSz w:w="12240" w:h="15840"/>
      <w:pgMar w:top="1008" w:right="900" w:bottom="864" w:left="851" w:header="288" w:footer="144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45382A51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0584BAD"/>
    <w:multiLevelType w:val="multilevel"/>
    <w:tmpl w:val="E36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>
    <w:nsid w:val="0B17219A"/>
    <w:multiLevelType w:val="hybridMultilevel"/>
    <w:tmpl w:val="5532CC16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>
    <w:nsid w:val="0D10485F"/>
    <w:multiLevelType w:val="hybridMultilevel"/>
    <w:tmpl w:val="7212C060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188C69D2"/>
    <w:multiLevelType w:val="hybridMultilevel"/>
    <w:tmpl w:val="584486EC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>
    <w:nsid w:val="1BF82FAC"/>
    <w:multiLevelType w:val="hybridMultilevel"/>
    <w:tmpl w:val="4E5EE4FE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C7019C"/>
    <w:multiLevelType w:val="multilevel"/>
    <w:tmpl w:val="D8C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281E06"/>
    <w:multiLevelType w:val="multilevel"/>
    <w:tmpl w:val="0B30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>
    <w:nsid w:val="53F80F92"/>
    <w:multiLevelType w:val="hybridMultilevel"/>
    <w:tmpl w:val="190AE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577329"/>
    <w:multiLevelType w:val="hybridMultilevel"/>
    <w:tmpl w:val="05F83954"/>
    <w:lvl w:ilvl="0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7">
    <w:nsid w:val="575E73FF"/>
    <w:multiLevelType w:val="hybridMultilevel"/>
    <w:tmpl w:val="811EF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8426E3"/>
    <w:multiLevelType w:val="hybridMultilevel"/>
    <w:tmpl w:val="3EE64D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8D3A4E"/>
    <w:multiLevelType w:val="hybridMultilevel"/>
    <w:tmpl w:val="8DD8434E"/>
    <w:lvl w:ilvl="0">
      <w:start w:val="0"/>
      <w:numFmt w:val="bullet"/>
      <w:lvlText w:val="•"/>
      <w:lvlJc w:val="left"/>
      <w:pPr>
        <w:ind w:left="576" w:hanging="360"/>
      </w:pPr>
      <w:rPr>
        <w:rFonts w:ascii="Cambria" w:hAnsi="Cambria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0">
    <w:nsid w:val="6BD7584A"/>
    <w:multiLevelType w:val="hybridMultilevel"/>
    <w:tmpl w:val="893E88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>
    <w:nsid w:val="78534A85"/>
    <w:multiLevelType w:val="multilevel"/>
    <w:tmpl w:val="0CD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8"/>
  </w:num>
  <w:num w:numId="15">
    <w:abstractNumId w:val="23"/>
  </w:num>
  <w:num w:numId="16">
    <w:abstractNumId w:val="15"/>
  </w:num>
  <w:num w:numId="17">
    <w:abstractNumId w:val="20"/>
  </w:num>
  <w:num w:numId="18">
    <w:abstractNumId w:val="11"/>
  </w:num>
  <w:num w:numId="19">
    <w:abstractNumId w:val="32"/>
  </w:num>
  <w:num w:numId="20">
    <w:abstractNumId w:val="24"/>
  </w:num>
  <w:num w:numId="21">
    <w:abstractNumId w:val="12"/>
  </w:num>
  <w:num w:numId="22">
    <w:abstractNumId w:val="19"/>
  </w:num>
  <w:num w:numId="23">
    <w:abstractNumId w:val="31"/>
  </w:num>
  <w:num w:numId="24">
    <w:abstractNumId w:val="13"/>
  </w:num>
  <w:num w:numId="25">
    <w:abstractNumId w:val="16"/>
  </w:num>
  <w:num w:numId="26">
    <w:abstractNumId w:val="26"/>
  </w:num>
  <w:num w:numId="27">
    <w:abstractNumId w:val="25"/>
  </w:num>
  <w:num w:numId="28">
    <w:abstractNumId w:val="28"/>
  </w:num>
  <w:num w:numId="29">
    <w:abstractNumId w:val="21"/>
  </w:num>
  <w:num w:numId="30">
    <w:abstractNumId w:val="22"/>
  </w:num>
  <w:num w:numId="31">
    <w:abstractNumId w:val="10"/>
  </w:num>
  <w:num w:numId="32">
    <w:abstractNumId w:val="33"/>
  </w:num>
  <w:num w:numId="33">
    <w:abstractNumId w:val="30"/>
  </w:num>
  <w:num w:numId="34">
    <w:abstractNumId w:val="17"/>
  </w:num>
  <w:num w:numId="35">
    <w:abstractNumId w:val="14"/>
  </w:num>
  <w:num w:numId="36">
    <w:abstractNumId w:val="29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AB"/>
    <w:rsid w:val="00012244"/>
    <w:rsid w:val="00015508"/>
    <w:rsid w:val="0001582B"/>
    <w:rsid w:val="00022774"/>
    <w:rsid w:val="000400B8"/>
    <w:rsid w:val="00060BE9"/>
    <w:rsid w:val="00064703"/>
    <w:rsid w:val="0007149E"/>
    <w:rsid w:val="00082E6D"/>
    <w:rsid w:val="000925EB"/>
    <w:rsid w:val="000976CC"/>
    <w:rsid w:val="000A4F59"/>
    <w:rsid w:val="000B3CCE"/>
    <w:rsid w:val="000C50C3"/>
    <w:rsid w:val="000D1AB1"/>
    <w:rsid w:val="000E4968"/>
    <w:rsid w:val="000F1AF8"/>
    <w:rsid w:val="000F6F53"/>
    <w:rsid w:val="00127EBF"/>
    <w:rsid w:val="0013007E"/>
    <w:rsid w:val="00137193"/>
    <w:rsid w:val="00141A4C"/>
    <w:rsid w:val="001468F5"/>
    <w:rsid w:val="00160A9F"/>
    <w:rsid w:val="00183866"/>
    <w:rsid w:val="00194BC8"/>
    <w:rsid w:val="00197882"/>
    <w:rsid w:val="001B09D3"/>
    <w:rsid w:val="001B29CF"/>
    <w:rsid w:val="001C17AE"/>
    <w:rsid w:val="00212371"/>
    <w:rsid w:val="002312BB"/>
    <w:rsid w:val="00232312"/>
    <w:rsid w:val="00250DD3"/>
    <w:rsid w:val="00252883"/>
    <w:rsid w:val="002764F4"/>
    <w:rsid w:val="0028220F"/>
    <w:rsid w:val="0029269F"/>
    <w:rsid w:val="002C58B4"/>
    <w:rsid w:val="002D77E3"/>
    <w:rsid w:val="002E24FD"/>
    <w:rsid w:val="002E42FB"/>
    <w:rsid w:val="002E4EC7"/>
    <w:rsid w:val="002E536F"/>
    <w:rsid w:val="00333672"/>
    <w:rsid w:val="00356C14"/>
    <w:rsid w:val="00357B51"/>
    <w:rsid w:val="00360C19"/>
    <w:rsid w:val="003953F1"/>
    <w:rsid w:val="003B7FA6"/>
    <w:rsid w:val="003D1BF3"/>
    <w:rsid w:val="003D67C4"/>
    <w:rsid w:val="00407593"/>
    <w:rsid w:val="004154CC"/>
    <w:rsid w:val="00445342"/>
    <w:rsid w:val="00456E98"/>
    <w:rsid w:val="00460E93"/>
    <w:rsid w:val="0046484D"/>
    <w:rsid w:val="00473927"/>
    <w:rsid w:val="00486BA8"/>
    <w:rsid w:val="00491A80"/>
    <w:rsid w:val="004C1A16"/>
    <w:rsid w:val="004E1614"/>
    <w:rsid w:val="004E1AEF"/>
    <w:rsid w:val="004E6199"/>
    <w:rsid w:val="005114AC"/>
    <w:rsid w:val="00537869"/>
    <w:rsid w:val="00544927"/>
    <w:rsid w:val="00545B7A"/>
    <w:rsid w:val="00557E35"/>
    <w:rsid w:val="005662F4"/>
    <w:rsid w:val="00584EB7"/>
    <w:rsid w:val="00585484"/>
    <w:rsid w:val="005B57B7"/>
    <w:rsid w:val="005C4F47"/>
    <w:rsid w:val="005D7E20"/>
    <w:rsid w:val="005E3953"/>
    <w:rsid w:val="005F497A"/>
    <w:rsid w:val="00617B26"/>
    <w:rsid w:val="006251D0"/>
    <w:rsid w:val="006270A9"/>
    <w:rsid w:val="00643925"/>
    <w:rsid w:val="0066464D"/>
    <w:rsid w:val="006702E0"/>
    <w:rsid w:val="006741F8"/>
    <w:rsid w:val="00675956"/>
    <w:rsid w:val="00676587"/>
    <w:rsid w:val="00681034"/>
    <w:rsid w:val="00693774"/>
    <w:rsid w:val="00697544"/>
    <w:rsid w:val="006A3364"/>
    <w:rsid w:val="006C4BF5"/>
    <w:rsid w:val="006F7A9E"/>
    <w:rsid w:val="00701CB2"/>
    <w:rsid w:val="007047FB"/>
    <w:rsid w:val="00705944"/>
    <w:rsid w:val="00706247"/>
    <w:rsid w:val="00710730"/>
    <w:rsid w:val="0071278E"/>
    <w:rsid w:val="00716774"/>
    <w:rsid w:val="007176AB"/>
    <w:rsid w:val="00741202"/>
    <w:rsid w:val="0075155B"/>
    <w:rsid w:val="00752D87"/>
    <w:rsid w:val="00754304"/>
    <w:rsid w:val="00767EA9"/>
    <w:rsid w:val="00775DF2"/>
    <w:rsid w:val="00787CAF"/>
    <w:rsid w:val="007A1271"/>
    <w:rsid w:val="007D4C14"/>
    <w:rsid w:val="007F06C1"/>
    <w:rsid w:val="007F0B08"/>
    <w:rsid w:val="00802C02"/>
    <w:rsid w:val="00816216"/>
    <w:rsid w:val="00834D92"/>
    <w:rsid w:val="00866BDD"/>
    <w:rsid w:val="00875F10"/>
    <w:rsid w:val="0087734B"/>
    <w:rsid w:val="00882BF2"/>
    <w:rsid w:val="00885152"/>
    <w:rsid w:val="00891129"/>
    <w:rsid w:val="008B7C29"/>
    <w:rsid w:val="008C1F26"/>
    <w:rsid w:val="008C2CAE"/>
    <w:rsid w:val="008E7925"/>
    <w:rsid w:val="00904EC8"/>
    <w:rsid w:val="00952354"/>
    <w:rsid w:val="00985DCF"/>
    <w:rsid w:val="00986CA0"/>
    <w:rsid w:val="009B7B39"/>
    <w:rsid w:val="009C3387"/>
    <w:rsid w:val="009C4DED"/>
    <w:rsid w:val="009D5933"/>
    <w:rsid w:val="009E6BC8"/>
    <w:rsid w:val="009F2555"/>
    <w:rsid w:val="009F734F"/>
    <w:rsid w:val="00A1578A"/>
    <w:rsid w:val="00A205FA"/>
    <w:rsid w:val="00A21071"/>
    <w:rsid w:val="00A21E2D"/>
    <w:rsid w:val="00A35217"/>
    <w:rsid w:val="00A3688C"/>
    <w:rsid w:val="00A36F98"/>
    <w:rsid w:val="00A428CA"/>
    <w:rsid w:val="00A5092B"/>
    <w:rsid w:val="00A83F0F"/>
    <w:rsid w:val="00A931C4"/>
    <w:rsid w:val="00AA72C0"/>
    <w:rsid w:val="00AC3453"/>
    <w:rsid w:val="00AD06DC"/>
    <w:rsid w:val="00B12051"/>
    <w:rsid w:val="00B14318"/>
    <w:rsid w:val="00B46905"/>
    <w:rsid w:val="00B47714"/>
    <w:rsid w:val="00B52D4C"/>
    <w:rsid w:val="00B773D9"/>
    <w:rsid w:val="00B85592"/>
    <w:rsid w:val="00B9624E"/>
    <w:rsid w:val="00B96B37"/>
    <w:rsid w:val="00BA009D"/>
    <w:rsid w:val="00BA23D7"/>
    <w:rsid w:val="00BD0932"/>
    <w:rsid w:val="00BD768D"/>
    <w:rsid w:val="00BE0722"/>
    <w:rsid w:val="00BE2019"/>
    <w:rsid w:val="00BF1112"/>
    <w:rsid w:val="00C100B2"/>
    <w:rsid w:val="00C5101D"/>
    <w:rsid w:val="00C5525B"/>
    <w:rsid w:val="00C61F8E"/>
    <w:rsid w:val="00C65EAD"/>
    <w:rsid w:val="00C852D7"/>
    <w:rsid w:val="00C92265"/>
    <w:rsid w:val="00C93670"/>
    <w:rsid w:val="00CA551A"/>
    <w:rsid w:val="00CD403B"/>
    <w:rsid w:val="00D446CE"/>
    <w:rsid w:val="00D463BB"/>
    <w:rsid w:val="00D523A0"/>
    <w:rsid w:val="00D55BDF"/>
    <w:rsid w:val="00D66BAB"/>
    <w:rsid w:val="00D7548E"/>
    <w:rsid w:val="00D93FB9"/>
    <w:rsid w:val="00DA614C"/>
    <w:rsid w:val="00DC36F0"/>
    <w:rsid w:val="00DF5173"/>
    <w:rsid w:val="00E161AB"/>
    <w:rsid w:val="00E255D4"/>
    <w:rsid w:val="00E27DFA"/>
    <w:rsid w:val="00E359A2"/>
    <w:rsid w:val="00E35D29"/>
    <w:rsid w:val="00E50F87"/>
    <w:rsid w:val="00E63BB6"/>
    <w:rsid w:val="00E8159D"/>
    <w:rsid w:val="00E83E4B"/>
    <w:rsid w:val="00EA31F4"/>
    <w:rsid w:val="00EA73B1"/>
    <w:rsid w:val="00EC16E4"/>
    <w:rsid w:val="00EC3D9F"/>
    <w:rsid w:val="00ED2268"/>
    <w:rsid w:val="00EE42A8"/>
    <w:rsid w:val="00F31B40"/>
    <w:rsid w:val="00F35CC4"/>
    <w:rsid w:val="00F52D1C"/>
    <w:rsid w:val="00F5722C"/>
    <w:rsid w:val="00F86AA5"/>
    <w:rsid w:val="00FB20F0"/>
    <w:rsid w:val="00FB3617"/>
    <w:rsid w:val="00FC3A6E"/>
    <w:rsid w:val="00FC6A47"/>
    <w:rsid w:val="00FC6CDF"/>
    <w:rsid w:val="00FC7BD2"/>
    <w:rsid w:val="00FD1BB8"/>
    <w:rsid w:val="00FD5939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6462E9-0664-4599-ACF4-07E215DF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apple-style-span">
    <w:name w:val="apple-style-span"/>
    <w:uiPriority w:val="99"/>
    <w:rsid w:val="007D4C14"/>
    <w:rPr>
      <w:rFonts w:cs="Times New Roman"/>
    </w:rPr>
  </w:style>
  <w:style w:type="paragraph" w:styleId="ListParagraph">
    <w:name w:val="List Paragraph"/>
    <w:basedOn w:val="Normal"/>
    <w:uiPriority w:val="34"/>
    <w:unhideWhenUsed/>
    <w:qFormat/>
    <w:rsid w:val="007D4C1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662F4"/>
  </w:style>
  <w:style w:type="character" w:customStyle="1" w:styleId="whitespace-normal">
    <w:name w:val="whitespace-normal"/>
    <w:basedOn w:val="DefaultParagraphFont"/>
    <w:rsid w:val="00566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b8e7f9661d65d5d13ced26725f30f7d9134f4b0419514c4847440321091b5b58120b17021544505f0a435601514841481f0f2b561358191b195115495d0c00584e4209430247460c590858184508105042445b0c0f054e4108120211474a411b02154e49405d58380c4f0343421b0015061953444f530e18705c4458440321091b5b58100d130016485d5a014356014a4857034b4a550f5643170f140318474a106&amp;docType=docx" TargetMode="External" /><Relationship Id="rId9" Type="http://schemas.openxmlformats.org/officeDocument/2006/relationships/footer" Target="footer1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DMIN\AppData\Roaming\Microsoft\Templates\Industry%20manager%20resume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Industry%20manager%20resume.dotx</Template>
  <TotalTime>568</TotalTime>
  <Pages>1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 Keerthi Uppala</cp:lastModifiedBy>
  <cp:revision>100</cp:revision>
  <dcterms:created xsi:type="dcterms:W3CDTF">2026-05-06T09:57:00Z</dcterms:created>
  <dcterms:modified xsi:type="dcterms:W3CDTF">2026-06-11T13:38:00Z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