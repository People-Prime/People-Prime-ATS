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  <w:b w:val="0"/>
          <w:bCs w:val="0"/>
          <w:color w:val="FFC000"/>
          <w:kern w:val="0"/>
          <w:sz w:val="22"/>
          <w:szCs w:val="44"/>
        </w:rPr>
        <w:alias w:val="Employee Details"/>
        <w:tag w:val="EmployeeDetailsContainer"/>
        <w:id w:val="1638761002"/>
        <w:placeholder>
          <w:docPart w:val="DefaultPlaceholder_1081868574"/>
        </w:placeholder>
      </w:sdtPr>
      <w:sdtEndPr>
        <w:rPr>
          <w:color w:val="auto"/>
          <w:szCs w:val="24"/>
        </w:rPr>
      </w:sdtEndPr>
      <w:sdtContent>
        <w:sdt>
          <w:sdtPr>
            <w:rPr>
              <w:color w:val="FFC000"/>
              <w:szCs w:val="44"/>
            </w:rPr>
            <w:alias w:val="Employee Name"/>
            <w:tag w:val="EmployeeNameNonRecursive"/>
            <w:id w:val="-570581727"/>
            <w:placeholder>
              <w:docPart w:val="DefaultPlaceholder_1081868574"/>
            </w:placeholder>
          </w:sdtPr>
          <w:sdtContent>
            <w:p w14:paraId="551BE36F" w14:textId="1886F34D" w:rsidR="00F962E7" w:rsidRPr="00F23951" w:rsidRDefault="00A16BA1" w:rsidP="00672A51">
              <w:pPr>
                <w:pStyle w:val="Heading1"/>
                <w:rPr>
                  <w:color w:val="365F91"/>
                  <w:szCs w:val="44"/>
                </w:rPr>
              </w:pPr>
              <w:r>
                <w:rPr>
                  <w:noProof/>
                  <w:color w:val="FFC000"/>
                  <w:szCs w:val="44"/>
                </w:rPr>
                <w:drawing>
                  <wp:anchor distT="0" distB="0" distL="114300" distR="114300" simplePos="0" relativeHeight="251658240" behindDoc="0" locked="0" layoutInCell="1" allowOverlap="1" wp14:anchorId="0C308A72" wp14:editId="77DC1C7B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81025" cy="579755"/>
                    <wp:effectExtent l="0" t="0" r="9525" b="0"/>
                    <wp:wrapSquare wrapText="bothSides"/>
                    <wp:docPr id="1997094614" name="Picture 1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97094614" name="Picture 1997094614"/>
                            <pic:cNvPicPr/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81025" cy="57975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="004E1BC3">
                <w:rPr>
                  <w:color w:val="FFC000"/>
                  <w:szCs w:val="44"/>
                </w:rPr>
                <w:t>Sai Chand Polasa</w:t>
              </w:r>
            </w:p>
          </w:sdtContent>
        </w:sdt>
        <w:sdt>
          <w:sdtPr>
            <w:alias w:val="Employee Designation"/>
            <w:tag w:val="EmployeeDesignationNonRecursive"/>
            <w:id w:val="1575858786"/>
            <w:placeholder>
              <w:docPart w:val="DefaultPlaceholder_1081868574"/>
            </w:placeholder>
          </w:sdtPr>
          <w:sdtContent>
            <w:p w14:paraId="29F0F590" w14:textId="47397DE7" w:rsidR="00542B39" w:rsidRDefault="004E1BC3" w:rsidP="004E1BC3">
              <w:pPr>
                <w:pStyle w:val="Role"/>
                <w:rPr>
                  <w:rStyle w:val="Hyperlink"/>
                  <w:szCs w:val="24"/>
                </w:rPr>
              </w:pPr>
              <w:r w:rsidRPr="001D2FF5">
                <w:rPr>
                  <w:sz w:val="20"/>
                  <w:szCs w:val="24"/>
                </w:rPr>
                <w:t>Email:</w:t>
              </w:r>
              <w:r w:rsidRPr="004E1BC3">
                <w:rPr>
                  <w:szCs w:val="24"/>
                </w:rPr>
                <w:t xml:space="preserve"> </w:t>
              </w:r>
              <w:hyperlink r:id="rId11" w:history="1">
                <w:r w:rsidR="00A16BA1" w:rsidRPr="009E6BC8">
                  <w:rPr>
                    <w:rStyle w:val="Hyperlink"/>
                    <w:szCs w:val="24"/>
                  </w:rPr>
                  <w:t>saichandpolasa@gmail.com</w:t>
                </w:r>
              </w:hyperlink>
            </w:p>
            <w:p w14:paraId="0DC81007" w14:textId="388F2279" w:rsidR="00A16BA1" w:rsidRPr="00A16BA1" w:rsidRDefault="00A16BA1" w:rsidP="00A16BA1">
              <w:pPr>
                <w:pStyle w:val="Role"/>
              </w:pPr>
              <w:r>
                <w:rPr>
                  <w:sz w:val="20"/>
                  <w:szCs w:val="24"/>
                </w:rPr>
                <w:t>LinkedIn:</w:t>
              </w:r>
              <w:r>
                <w:t xml:space="preserve"> </w:t>
              </w:r>
              <w:hyperlink r:id="rId12" w:history="1">
                <w:r w:rsidRPr="00A16BA1">
                  <w:rPr>
                    <w:rStyle w:val="Hyperlink"/>
                  </w:rPr>
                  <w:t>www.linkedin.com/in/sai-chand-polasa-8a0a798b</w:t>
                </w:r>
              </w:hyperlink>
            </w:p>
          </w:sdtContent>
        </w:sdt>
        <w:sdt>
          <w:sdtPr>
            <w:alias w:val="Employee Summary"/>
            <w:tag w:val="EmployeeSummaryNonRecursive"/>
            <w:id w:val="-1157757035"/>
            <w:placeholder>
              <w:docPart w:val="DefaultPlaceholder_1081868574"/>
            </w:placeholder>
          </w:sdtPr>
          <w:sdtContent>
            <w:p w14:paraId="1C095FCB" w14:textId="77777777" w:rsidR="00250510" w:rsidRPr="008B343B" w:rsidRDefault="004E1BC3" w:rsidP="003918AD">
              <w:pPr>
                <w:pStyle w:val="Intro"/>
              </w:pPr>
              <w:r w:rsidRPr="00A16BA1">
                <w:rPr>
                  <w:szCs w:val="22"/>
                </w:rPr>
                <w:t>Mobile: +91 8121508192</w:t>
              </w:r>
            </w:p>
          </w:sdtContent>
        </w:sdt>
      </w:sdtContent>
    </w:sdt>
    <w:p w14:paraId="215447E5" w14:textId="2CA2B502" w:rsidR="004E1BC3" w:rsidRPr="005E17ED" w:rsidRDefault="00BB0E14" w:rsidP="005E17ED">
      <w:pPr>
        <w:pStyle w:val="BulletedList1"/>
        <w:ind w:left="709"/>
      </w:pPr>
      <w:r w:rsidRPr="00BB0E14">
        <w:t xml:space="preserve">Adobe Experience Manager (AEM) </w:t>
      </w:r>
      <w:r w:rsidR="00E36A05">
        <w:t xml:space="preserve">Sites </w:t>
      </w:r>
      <w:r w:rsidRPr="00BB0E14">
        <w:t xml:space="preserve">Developer with </w:t>
      </w:r>
      <w:r w:rsidRPr="00BB0E14">
        <w:rPr>
          <w:b/>
          <w:bCs/>
        </w:rPr>
        <w:t>9</w:t>
      </w:r>
      <w:r w:rsidRPr="00BB0E14">
        <w:t xml:space="preserve">+ years of experience </w:t>
      </w:r>
      <w:r w:rsidR="005E17ED">
        <w:t>in Adobe Experience Manager Content authoring</w:t>
      </w:r>
      <w:r w:rsidRPr="00BB0E14">
        <w:t xml:space="preserve"> for global Cisco platforms</w:t>
      </w:r>
      <w:r w:rsidR="005E17ED">
        <w:t xml:space="preserve">. Overall </w:t>
      </w:r>
      <w:r w:rsidR="00AE6527">
        <w:rPr>
          <w:b/>
          <w:bCs/>
        </w:rPr>
        <w:t>5</w:t>
      </w:r>
      <w:r w:rsidR="005E17ED">
        <w:t>+ years of experience in AEM Targeting</w:t>
      </w:r>
      <w:r w:rsidRPr="005E17ED">
        <w:t>.</w:t>
      </w:r>
      <w:r w:rsidR="00D37143" w:rsidRPr="005E17ED">
        <w:t xml:space="preserve"> </w:t>
      </w:r>
      <w:r w:rsidR="00D37143" w:rsidRPr="005E17ED">
        <w:rPr>
          <w:b/>
          <w:bCs/>
        </w:rPr>
        <w:t>Adobe Certified Expert - Adobe Experience Manager Sites Developer</w:t>
      </w:r>
      <w:r w:rsidRPr="005E17ED">
        <w:t xml:space="preserve"> Strong expertise in AEM component configuration, templates, responsive UI development using HTML5, CSS3, and JavaScript, and multilingual content migration across large digital ecosystems. Experienced working in Agile/Scrum environments and collaborating with cross-functional teams to deliver scalable, optimized, and high-performance web experiences. Currently enhancing expertise in AEM 6.5 architecture, Java-based backend customization, and modern frontend technologies including ReactJS.</w:t>
      </w:r>
    </w:p>
    <w:p w14:paraId="5341BED7" w14:textId="77777777" w:rsidR="002579D6" w:rsidRPr="002579D6" w:rsidRDefault="002579D6" w:rsidP="002579D6">
      <w:pPr>
        <w:pStyle w:val="Heading2"/>
        <w:ind w:left="360" w:firstLine="349"/>
      </w:pPr>
      <w:r w:rsidRPr="002579D6">
        <w:t>Certifications</w:t>
      </w:r>
    </w:p>
    <w:p w14:paraId="10787BF5" w14:textId="104D2DC9" w:rsidR="00BB0E14" w:rsidRPr="002579D6" w:rsidRDefault="002579D6" w:rsidP="002579D6">
      <w:pPr>
        <w:ind w:left="720"/>
        <w:jc w:val="left"/>
        <w:rPr>
          <w:rFonts w:ascii="Calibri" w:hAnsi="Calibri" w:cs="Tahoma"/>
          <w:b/>
          <w:bCs/>
          <w:sz w:val="22"/>
        </w:rPr>
      </w:pPr>
      <w:r w:rsidRPr="002579D6">
        <w:rPr>
          <w:rFonts w:ascii="Calibri" w:hAnsi="Calibri" w:cs="Tahoma"/>
          <w:b/>
          <w:bCs/>
          <w:sz w:val="22"/>
        </w:rPr>
        <w:t>Adobe Certified Expert – Adobe Experience Manager Sites Developer</w:t>
      </w:r>
    </w:p>
    <w:p w14:paraId="5BC96ACA" w14:textId="77777777" w:rsidR="00BB0E14" w:rsidRPr="00BB0E14" w:rsidRDefault="00BB0E14" w:rsidP="00BB0E14">
      <w:pPr>
        <w:pStyle w:val="Heading2"/>
        <w:ind w:left="360" w:firstLine="349"/>
      </w:pPr>
      <w:r w:rsidRPr="00BB0E14">
        <w:t>Technical Skills</w:t>
      </w:r>
    </w:p>
    <w:p w14:paraId="56865B8D" w14:textId="4DD95A27" w:rsidR="00BB0E14" w:rsidRDefault="00BB0E14" w:rsidP="00BB0E14">
      <w:pPr>
        <w:pStyle w:val="Heading2"/>
        <w:ind w:left="360" w:firstLine="349"/>
      </w:pPr>
      <w:r w:rsidRPr="00BB0E14">
        <w:t>Primary Skills</w:t>
      </w:r>
    </w:p>
    <w:p w14:paraId="2E48788F" w14:textId="00585623" w:rsidR="00BB0E14" w:rsidRPr="00BB0E14" w:rsidRDefault="00BB0E14" w:rsidP="00BB0E14">
      <w:pPr>
        <w:pStyle w:val="BulletedList1"/>
        <w:ind w:left="709"/>
      </w:pPr>
      <w:r w:rsidRPr="00BB0E14">
        <w:t>Adobe Experience Manager (AEM 6.x)</w:t>
      </w:r>
      <w:r w:rsidR="00804004">
        <w:t xml:space="preserve"> Authoring (AEM as </w:t>
      </w:r>
      <w:r w:rsidR="00804004" w:rsidRPr="00804004">
        <w:rPr>
          <w:b/>
          <w:bCs/>
        </w:rPr>
        <w:t>Cloud</w:t>
      </w:r>
      <w:r w:rsidR="00804004">
        <w:t>)</w:t>
      </w:r>
    </w:p>
    <w:p w14:paraId="2D45DC0B" w14:textId="2323AEBB" w:rsidR="00BB0E14" w:rsidRPr="00BB0E14" w:rsidRDefault="00804004" w:rsidP="00BB0E14">
      <w:pPr>
        <w:pStyle w:val="BulletedList1"/>
        <w:ind w:left="709"/>
      </w:pPr>
      <w:r>
        <w:t xml:space="preserve">AEM Targeting </w:t>
      </w:r>
    </w:p>
    <w:p w14:paraId="120A02CE" w14:textId="6C65E19E" w:rsidR="00BB0E14" w:rsidRDefault="00BB0E14" w:rsidP="00BB0E14">
      <w:pPr>
        <w:pStyle w:val="Heading2"/>
        <w:ind w:left="360" w:firstLine="349"/>
      </w:pPr>
      <w:r w:rsidRPr="00BB0E14">
        <w:t>Frontend Technologies</w:t>
      </w:r>
    </w:p>
    <w:p w14:paraId="6D0EA971" w14:textId="77777777" w:rsidR="00BB0E14" w:rsidRPr="00BB0E14" w:rsidRDefault="00BB0E14" w:rsidP="00BB0E14">
      <w:pPr>
        <w:pStyle w:val="BulletedList1"/>
      </w:pPr>
      <w:r w:rsidRPr="00BB0E14">
        <w:t>HTML5</w:t>
      </w:r>
    </w:p>
    <w:p w14:paraId="668752C1" w14:textId="77777777" w:rsidR="00BB0E14" w:rsidRPr="00BB0E14" w:rsidRDefault="00BB0E14" w:rsidP="00BB0E14">
      <w:pPr>
        <w:pStyle w:val="BulletedList1"/>
      </w:pPr>
      <w:r w:rsidRPr="00BB0E14">
        <w:t>CSS3</w:t>
      </w:r>
    </w:p>
    <w:p w14:paraId="707E95F2" w14:textId="77777777" w:rsidR="00BB0E14" w:rsidRPr="00BB0E14" w:rsidRDefault="00BB0E14" w:rsidP="00BB0E14">
      <w:pPr>
        <w:pStyle w:val="BulletedList1"/>
      </w:pPr>
      <w:r w:rsidRPr="00BB0E14">
        <w:t>JavaScript</w:t>
      </w:r>
    </w:p>
    <w:p w14:paraId="7DC4416B" w14:textId="3FC62768" w:rsidR="00BB0E14" w:rsidRDefault="00BB0E14" w:rsidP="00BB0E14">
      <w:pPr>
        <w:pStyle w:val="BulletedList1"/>
      </w:pPr>
      <w:r w:rsidRPr="00BB0E14">
        <w:t>Responsive Web Design</w:t>
      </w:r>
    </w:p>
    <w:p w14:paraId="3302EB4F" w14:textId="77777777" w:rsidR="00BB0E14" w:rsidRDefault="00BB0E14" w:rsidP="00BB0E14">
      <w:pPr>
        <w:ind w:left="720"/>
        <w:jc w:val="left"/>
        <w:rPr>
          <w:rFonts w:ascii="Calibri" w:hAnsi="Calibri" w:cs="Tahoma"/>
          <w:sz w:val="22"/>
        </w:rPr>
      </w:pPr>
    </w:p>
    <w:p w14:paraId="263C7FC9" w14:textId="137672FD" w:rsidR="00BB0E14" w:rsidRDefault="00BB0E14" w:rsidP="00BB0E14">
      <w:pPr>
        <w:ind w:left="709"/>
        <w:jc w:val="left"/>
      </w:pPr>
      <w:r w:rsidRPr="00BB0E14">
        <w:rPr>
          <w:rFonts w:ascii="Calibri" w:hAnsi="Calibri" w:cs="Arial"/>
          <w:b/>
          <w:bCs/>
          <w:sz w:val="28"/>
          <w:szCs w:val="28"/>
        </w:rPr>
        <w:t>Supporting Technologies</w:t>
      </w:r>
    </w:p>
    <w:p w14:paraId="077DCED7" w14:textId="77777777" w:rsidR="00BB0E14" w:rsidRPr="00BB0E14" w:rsidRDefault="00BB0E14" w:rsidP="00BB0E14">
      <w:pPr>
        <w:pStyle w:val="BulletedList1"/>
      </w:pPr>
      <w:r w:rsidRPr="00BB0E14">
        <w:t>Agile / Scrum Methodology</w:t>
      </w:r>
    </w:p>
    <w:p w14:paraId="0074BB71" w14:textId="2614E146" w:rsidR="00BB0E14" w:rsidRPr="00BB0E14" w:rsidRDefault="00BB0E14" w:rsidP="00BB0E14">
      <w:pPr>
        <w:pStyle w:val="BulletedList1"/>
      </w:pPr>
      <w:r w:rsidRPr="00BB0E14">
        <w:t>JIRA</w:t>
      </w:r>
      <w:r w:rsidR="00B0429A">
        <w:t xml:space="preserve"> / Salesforce</w:t>
      </w:r>
      <w:r w:rsidRPr="00BB0E14">
        <w:t xml:space="preserve"> (User stories, sprint tracking, defect management)</w:t>
      </w:r>
    </w:p>
    <w:p w14:paraId="6908A0D4" w14:textId="77777777" w:rsidR="00BB0E14" w:rsidRPr="00BB0E14" w:rsidRDefault="00BB0E14" w:rsidP="00BB0E14">
      <w:pPr>
        <w:pStyle w:val="BulletedList1"/>
      </w:pPr>
      <w:r w:rsidRPr="00BB0E14">
        <w:t>Content Migration &amp; Localization</w:t>
      </w:r>
    </w:p>
    <w:p w14:paraId="229416D4" w14:textId="39A42362" w:rsidR="00BB0E14" w:rsidRPr="00BB0E14" w:rsidRDefault="00BB0E14" w:rsidP="00BB0E14">
      <w:pPr>
        <w:pStyle w:val="BulletedList1"/>
      </w:pPr>
      <w:r w:rsidRPr="00BB0E14">
        <w:t>Multi-site Content Management</w:t>
      </w:r>
    </w:p>
    <w:p w14:paraId="4008EF31" w14:textId="0BC6F0E4" w:rsidR="00BB0E14" w:rsidRDefault="00BB0E14" w:rsidP="00BB0E14">
      <w:pPr>
        <w:pStyle w:val="Heading2"/>
        <w:ind w:left="360" w:firstLine="349"/>
      </w:pPr>
      <w:r w:rsidRPr="00BB0E14">
        <w:lastRenderedPageBreak/>
        <w:t>Currently Upskilling</w:t>
      </w:r>
    </w:p>
    <w:p w14:paraId="5646A12C" w14:textId="77777777" w:rsidR="00BB0E14" w:rsidRPr="00BB0E14" w:rsidRDefault="00BB0E14" w:rsidP="00BB0E14">
      <w:pPr>
        <w:pStyle w:val="BulletedList1"/>
      </w:pPr>
      <w:r w:rsidRPr="00BB0E14">
        <w:t>ReactJS Basics</w:t>
      </w:r>
    </w:p>
    <w:p w14:paraId="443A7B68" w14:textId="0E37C62E" w:rsidR="00BB0E14" w:rsidRPr="00BB0E14" w:rsidRDefault="00BB0E14" w:rsidP="00BB0E14">
      <w:pPr>
        <w:pStyle w:val="BulletedList1"/>
      </w:pPr>
      <w:r w:rsidRPr="00BB0E14">
        <w:t>CI/CD Fundamentals for AEM Deployments</w:t>
      </w:r>
    </w:p>
    <w:p w14:paraId="06E3E4B6" w14:textId="77777777" w:rsidR="00B35294" w:rsidRDefault="00B35294" w:rsidP="00B35294">
      <w:pPr>
        <w:pStyle w:val="Heading2"/>
        <w:ind w:left="360" w:firstLine="349"/>
      </w:pPr>
      <w:r w:rsidRPr="00F21958">
        <w:t>Project Responsibilities at Virtusa</w:t>
      </w:r>
    </w:p>
    <w:p w14:paraId="6FC9CA85" w14:textId="77777777" w:rsidR="00B35294" w:rsidRDefault="00B35294" w:rsidP="00B35294">
      <w:pPr>
        <w:pStyle w:val="BulletedList1"/>
        <w:ind w:left="709"/>
      </w:pPr>
      <w:r w:rsidRPr="00F21958">
        <w:t>Gather</w:t>
      </w:r>
      <w:r>
        <w:t>ing</w:t>
      </w:r>
      <w:r w:rsidRPr="00F21958">
        <w:t xml:space="preserve"> requirements</w:t>
      </w:r>
    </w:p>
    <w:p w14:paraId="2B6B3732" w14:textId="77777777" w:rsidR="00B35294" w:rsidRPr="00563686" w:rsidRDefault="00B35294" w:rsidP="00B35294">
      <w:pPr>
        <w:pStyle w:val="BulletedList1"/>
        <w:ind w:left="709"/>
      </w:pPr>
      <w:r w:rsidRPr="00563686">
        <w:t xml:space="preserve">Work with front-end technologies and frameworks. </w:t>
      </w:r>
    </w:p>
    <w:p w14:paraId="4B313BC6" w14:textId="5ADF2A83" w:rsidR="00B35294" w:rsidRDefault="00B35294" w:rsidP="00B35294">
      <w:pPr>
        <w:pStyle w:val="BulletedList1"/>
        <w:ind w:left="709"/>
      </w:pPr>
      <w:r w:rsidRPr="00D17A26">
        <w:t>Write</w:t>
      </w:r>
      <w:r w:rsidRPr="005F3745">
        <w:t xml:space="preserve"> </w:t>
      </w:r>
      <w:r w:rsidRPr="00D17A26">
        <w:t xml:space="preserve">program documentation describing the program development, coding, installation, and operation </w:t>
      </w:r>
      <w:r w:rsidR="00114E9E" w:rsidRPr="00D17A26">
        <w:t>procedures.</w:t>
      </w:r>
    </w:p>
    <w:p w14:paraId="3ACF0720" w14:textId="77777777" w:rsidR="00FB0A0F" w:rsidRDefault="00FB0A0F" w:rsidP="00B35294">
      <w:pPr>
        <w:pStyle w:val="BulletedList1"/>
        <w:ind w:left="709"/>
      </w:pPr>
      <w:r>
        <w:t>Involved in UAT and Production Environment Testing.</w:t>
      </w:r>
    </w:p>
    <w:p w14:paraId="33513B8E" w14:textId="56C28DC1" w:rsidR="00FB0A0F" w:rsidRPr="00D17A26" w:rsidRDefault="00FB0A0F" w:rsidP="00B35294">
      <w:pPr>
        <w:pStyle w:val="BulletedList1"/>
        <w:ind w:left="709"/>
      </w:pPr>
      <w:r>
        <w:t>Worked on AEM Content authoring</w:t>
      </w:r>
      <w:r w:rsidR="00E36A05">
        <w:t>, Targeting</w:t>
      </w:r>
      <w:r>
        <w:t>.</w:t>
      </w:r>
    </w:p>
    <w:p w14:paraId="4E6683C3" w14:textId="77777777" w:rsidR="00B35294" w:rsidRPr="00F21958" w:rsidRDefault="00B35294" w:rsidP="00B35294">
      <w:pPr>
        <w:pStyle w:val="Heading2"/>
      </w:pPr>
      <w:r w:rsidRPr="00F21958">
        <w:t>Educational Qualifications</w:t>
      </w:r>
    </w:p>
    <w:p w14:paraId="4DD9AD20" w14:textId="77777777" w:rsidR="00B35294" w:rsidRPr="00BE786C" w:rsidRDefault="00B35294" w:rsidP="00B35294">
      <w:pPr>
        <w:pStyle w:val="BulletedList1"/>
      </w:pPr>
      <w:r>
        <w:rPr>
          <w:iCs/>
          <w:szCs w:val="20"/>
        </w:rPr>
        <w:t>Bachelor of Technology</w:t>
      </w:r>
      <w:r w:rsidRPr="00695C1D">
        <w:rPr>
          <w:iCs/>
          <w:szCs w:val="20"/>
        </w:rPr>
        <w:t xml:space="preserve"> from </w:t>
      </w:r>
      <w:r>
        <w:rPr>
          <w:szCs w:val="20"/>
        </w:rPr>
        <w:t>NOVA College of Engineering and Technology, JNTUH University</w:t>
      </w:r>
      <w:r w:rsidRPr="00695C1D">
        <w:rPr>
          <w:iCs/>
          <w:szCs w:val="20"/>
        </w:rPr>
        <w:t xml:space="preserve"> </w:t>
      </w:r>
      <w:r>
        <w:rPr>
          <w:iCs/>
          <w:szCs w:val="20"/>
        </w:rPr>
        <w:t>in the year 2013</w:t>
      </w:r>
    </w:p>
    <w:p w14:paraId="4D239888" w14:textId="77777777" w:rsidR="00B35294" w:rsidRDefault="00B35294" w:rsidP="00FB0A0F">
      <w:pPr>
        <w:pStyle w:val="Heading2"/>
      </w:pPr>
      <w:r w:rsidRPr="00F23951">
        <w:t xml:space="preserve">Projects </w:t>
      </w:r>
      <w:r>
        <w:t>W</w:t>
      </w:r>
      <w:r w:rsidRPr="00F23951">
        <w:t xml:space="preserve">orked on at Virtusa  </w:t>
      </w:r>
    </w:p>
    <w:p w14:paraId="17688322" w14:textId="77777777" w:rsidR="00612D41" w:rsidRPr="00612D41" w:rsidRDefault="00612D41" w:rsidP="00612D41">
      <w:pPr>
        <w:pStyle w:val="Body"/>
      </w:pPr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797"/>
      </w:tblGrid>
      <w:tr w:rsidR="00612D41" w:rsidRPr="00F21958" w14:paraId="24891512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5B0232A" w14:textId="77777777" w:rsidR="00612D41" w:rsidRPr="00F21958" w:rsidRDefault="00612D41" w:rsidP="00B73933">
            <w:pPr>
              <w:pStyle w:val="ProjectDetails"/>
            </w:pPr>
            <w:r w:rsidRPr="00F21958">
              <w:t>Project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141CE03" w14:textId="3BA63CF8" w:rsidR="00612D41" w:rsidRPr="00F21958" w:rsidRDefault="00612D41" w:rsidP="00B73933">
            <w:pPr>
              <w:pStyle w:val="ProjectDetails"/>
            </w:pPr>
            <w:r>
              <w:rPr>
                <w:bCs/>
              </w:rPr>
              <w:t xml:space="preserve">Sales connect </w:t>
            </w:r>
            <w:r w:rsidR="00DC758C">
              <w:rPr>
                <w:bCs/>
              </w:rPr>
              <w:t>Hub</w:t>
            </w:r>
            <w:r w:rsidR="008C432C">
              <w:rPr>
                <w:bCs/>
              </w:rPr>
              <w:t xml:space="preserve"> </w:t>
            </w:r>
            <w:r>
              <w:rPr>
                <w:bCs/>
              </w:rPr>
              <w:t>- Cisco</w:t>
            </w:r>
          </w:p>
        </w:tc>
      </w:tr>
      <w:tr w:rsidR="00612D41" w:rsidRPr="00F21958" w14:paraId="4028E4BD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9FA0E0F" w14:textId="77777777" w:rsidR="00612D41" w:rsidRPr="00F21958" w:rsidRDefault="00612D41" w:rsidP="00B73933">
            <w:pPr>
              <w:pStyle w:val="ProjectDetails"/>
            </w:pPr>
            <w:r w:rsidRPr="00F21958">
              <w:t xml:space="preserve">Role 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8FA29F8" w14:textId="305A31D4" w:rsidR="00612D41" w:rsidRPr="002E2933" w:rsidRDefault="004B6363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4B6363">
              <w:rPr>
                <w:rFonts w:ascii="Calibri" w:hAnsi="Calibri" w:cs="Tahoma"/>
                <w:iCs w:val="0"/>
                <w:sz w:val="22"/>
                <w:szCs w:val="24"/>
              </w:rPr>
              <w:t>AEM Content Management Developer</w:t>
            </w:r>
          </w:p>
        </w:tc>
      </w:tr>
      <w:tr w:rsidR="00612D41" w:rsidRPr="00F21958" w14:paraId="053FF4FE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BDBF1BC" w14:textId="77777777" w:rsidR="00612D41" w:rsidRPr="00F21958" w:rsidRDefault="00612D41" w:rsidP="00B73933">
            <w:pPr>
              <w:pStyle w:val="ProjectDetails"/>
            </w:pPr>
            <w:r w:rsidRPr="00F21958">
              <w:t>Domain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FD5B9A6" w14:textId="54A14D33" w:rsidR="00612D41" w:rsidRPr="002E2933" w:rsidRDefault="00612D41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WEM</w:t>
            </w:r>
            <w:r w:rsidR="00CE1BF5">
              <w:rPr>
                <w:rFonts w:ascii="Calibri" w:hAnsi="Calibri" w:cs="Tahoma"/>
                <w:iCs w:val="0"/>
                <w:sz w:val="22"/>
                <w:szCs w:val="24"/>
              </w:rPr>
              <w:t xml:space="preserve"> AEM 6.5</w:t>
            </w:r>
          </w:p>
        </w:tc>
      </w:tr>
      <w:tr w:rsidR="00612D41" w:rsidRPr="00F21958" w14:paraId="4400482E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6E01927" w14:textId="77777777" w:rsidR="00612D41" w:rsidRPr="00F21958" w:rsidRDefault="00612D41" w:rsidP="00B73933">
            <w:pPr>
              <w:pStyle w:val="ProjectDetails"/>
            </w:pPr>
            <w:r w:rsidRPr="00F21958">
              <w:t>Technology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E31B52D" w14:textId="77777777" w:rsidR="00612D41" w:rsidRPr="002E2933" w:rsidRDefault="00612D41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HTML5, CSS3, Adobe Photoshop, Dreamweaver, Content authoring</w:t>
            </w:r>
          </w:p>
        </w:tc>
      </w:tr>
      <w:tr w:rsidR="007D23EF" w:rsidRPr="00F21958" w14:paraId="34D39781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37F1366" w14:textId="77777777" w:rsidR="007D23EF" w:rsidRPr="00F21958" w:rsidRDefault="007D23EF" w:rsidP="007D23EF">
            <w:pPr>
              <w:pStyle w:val="ProjectDetails"/>
            </w:pPr>
            <w:r w:rsidRPr="00F21958">
              <w:t>Project Description</w:t>
            </w:r>
          </w:p>
          <w:p w14:paraId="2E531E62" w14:textId="77777777" w:rsidR="007D23EF" w:rsidRPr="00F21958" w:rsidRDefault="007D23EF" w:rsidP="007D23EF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296F8CD" w14:textId="4A9954F9" w:rsidR="007D23EF" w:rsidRPr="002E2933" w:rsidRDefault="008445FE" w:rsidP="005445C7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>
              <w:rPr>
                <w:rFonts w:ascii="Calibri" w:hAnsi="Calibri" w:cs="Tahoma"/>
                <w:iCs w:val="0"/>
                <w:sz w:val="22"/>
                <w:szCs w:val="24"/>
              </w:rPr>
              <w:t xml:space="preserve">Sales connect </w:t>
            </w:r>
            <w:r w:rsidR="00BF744D"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Marketing Velocity HUB </w:t>
            </w:r>
            <w:r w:rsidR="00F840D8"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needs to be updated with </w:t>
            </w:r>
            <w:r w:rsidR="00D73729"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Video, pdf and assessment as per </w:t>
            </w:r>
            <w:r w:rsidR="00BD3A53"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region </w:t>
            </w:r>
            <w:r w:rsidR="00D73729" w:rsidRPr="002E2933">
              <w:rPr>
                <w:rFonts w:ascii="Calibri" w:hAnsi="Calibri" w:cs="Tahoma"/>
                <w:iCs w:val="0"/>
                <w:sz w:val="22"/>
                <w:szCs w:val="24"/>
              </w:rPr>
              <w:t>HUB owners on weekly basis</w:t>
            </w:r>
            <w:r>
              <w:rPr>
                <w:rFonts w:ascii="Calibri" w:hAnsi="Calibri" w:cs="Tahoma"/>
                <w:iCs w:val="0"/>
                <w:sz w:val="22"/>
                <w:szCs w:val="24"/>
              </w:rPr>
              <w:t xml:space="preserve"> as per the business</w:t>
            </w:r>
            <w:r w:rsidR="00D73729" w:rsidRPr="002E2933">
              <w:rPr>
                <w:rFonts w:ascii="Calibri" w:hAnsi="Calibri" w:cs="Tahoma"/>
                <w:iCs w:val="0"/>
                <w:sz w:val="22"/>
                <w:szCs w:val="24"/>
              </w:rPr>
              <w:t>.</w:t>
            </w:r>
          </w:p>
        </w:tc>
      </w:tr>
      <w:tr w:rsidR="007D23EF" w:rsidRPr="00F21958" w14:paraId="79B24F07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ED69B0D" w14:textId="2C7CB6EC" w:rsidR="007D23EF" w:rsidRPr="00F21958" w:rsidRDefault="006450F6" w:rsidP="007D23EF">
            <w:pPr>
              <w:pStyle w:val="ProjectDetails"/>
            </w:pPr>
            <w:r>
              <w:t>Responsibilities</w:t>
            </w:r>
          </w:p>
          <w:p w14:paraId="2895D137" w14:textId="77777777" w:rsidR="007D23EF" w:rsidRPr="00F21958" w:rsidRDefault="007D23EF" w:rsidP="007D23EF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A06F473" w14:textId="00FE9C40" w:rsidR="007D23EF" w:rsidRPr="002E2933" w:rsidRDefault="007D23EF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Maintain content</w:t>
            </w:r>
            <w:r w:rsidR="008445FE">
              <w:rPr>
                <w:rFonts w:ascii="Calibri" w:hAnsi="Calibri" w:cs="Tahoma"/>
                <w:iCs w:val="0"/>
                <w:sz w:val="22"/>
                <w:szCs w:val="24"/>
              </w:rPr>
              <w:t>/asset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tool for Sales hub.</w:t>
            </w:r>
          </w:p>
          <w:p w14:paraId="57DCB87E" w14:textId="41090E3F" w:rsidR="007D23EF" w:rsidRPr="002E2933" w:rsidRDefault="007D23EF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Receive content/document, upload to the tool</w:t>
            </w:r>
            <w:r w:rsidR="008445FE">
              <w:rPr>
                <w:rFonts w:ascii="Calibri" w:hAnsi="Calibri" w:cs="Tahoma"/>
                <w:iCs w:val="0"/>
                <w:sz w:val="22"/>
                <w:szCs w:val="24"/>
              </w:rPr>
              <w:t>, implement them in pages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and inform the </w:t>
            </w:r>
            <w:r w:rsidR="008445FE">
              <w:rPr>
                <w:rFonts w:ascii="Calibri" w:hAnsi="Calibri" w:cs="Tahoma"/>
                <w:iCs w:val="0"/>
                <w:sz w:val="22"/>
                <w:szCs w:val="24"/>
              </w:rPr>
              <w:t>HUB owners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.</w:t>
            </w:r>
          </w:p>
          <w:p w14:paraId="499E9603" w14:textId="77777777" w:rsidR="007D23EF" w:rsidRDefault="007D23EF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Update the Sales connect site as per request for better responsive design by modifying pages/images.</w:t>
            </w:r>
          </w:p>
          <w:p w14:paraId="735C097B" w14:textId="5F42A077" w:rsidR="008445FE" w:rsidRPr="002E2933" w:rsidRDefault="008445FE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>
              <w:rPr>
                <w:rFonts w:ascii="Calibri" w:hAnsi="Calibri" w:cs="Tahoma"/>
                <w:iCs w:val="0"/>
                <w:sz w:val="22"/>
                <w:szCs w:val="24"/>
              </w:rPr>
              <w:t xml:space="preserve">Will get feedback/updates </w:t>
            </w:r>
            <w:r w:rsidR="00BD1EE7">
              <w:rPr>
                <w:rFonts w:ascii="Calibri" w:hAnsi="Calibri" w:cs="Tahoma"/>
                <w:iCs w:val="0"/>
                <w:sz w:val="22"/>
                <w:szCs w:val="24"/>
              </w:rPr>
              <w:t>through</w:t>
            </w:r>
            <w:r>
              <w:rPr>
                <w:rFonts w:ascii="Calibri" w:hAnsi="Calibri" w:cs="Tahoma"/>
                <w:iCs w:val="0"/>
                <w:sz w:val="22"/>
                <w:szCs w:val="24"/>
              </w:rPr>
              <w:t xml:space="preserve"> SFDC tickets.</w:t>
            </w:r>
          </w:p>
          <w:p w14:paraId="63EDBB91" w14:textId="77777777" w:rsidR="007D23EF" w:rsidRPr="002E2933" w:rsidRDefault="007D23EF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Mediate with Marketing team on daily basis.</w:t>
            </w:r>
          </w:p>
          <w:p w14:paraId="10796F54" w14:textId="77777777" w:rsidR="007D23EF" w:rsidRPr="002E2933" w:rsidRDefault="007D23EF" w:rsidP="007D23EF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Update</w:t>
            </w:r>
            <w:r w:rsidR="006450F6" w:rsidRPr="002E2933">
              <w:rPr>
                <w:rFonts w:ascii="Calibri" w:hAnsi="Calibri" w:cs="Tahoma"/>
                <w:iCs w:val="0"/>
                <w:sz w:val="22"/>
                <w:szCs w:val="24"/>
              </w:rPr>
              <w:t>/maintain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smart sheets to track feedback/customizations. </w:t>
            </w:r>
          </w:p>
          <w:p w14:paraId="1687FAEF" w14:textId="759273CD" w:rsidR="00A254DE" w:rsidRPr="002E2933" w:rsidRDefault="00A254DE" w:rsidP="00A254DE">
            <w:pPr>
              <w:pStyle w:val="ExperienceTitleChar2"/>
              <w:numPr>
                <w:ilvl w:val="0"/>
                <w:numId w:val="39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Mapping/remove the relevant learning / training materials across the sales connect HUB.</w:t>
            </w:r>
          </w:p>
        </w:tc>
      </w:tr>
    </w:tbl>
    <w:p w14:paraId="7F3F97D1" w14:textId="77777777" w:rsidR="00612D41" w:rsidRPr="00612D41" w:rsidRDefault="00612D41" w:rsidP="00612D41">
      <w:pPr>
        <w:pStyle w:val="Body"/>
      </w:pPr>
    </w:p>
    <w:p w14:paraId="699F6C20" w14:textId="77777777" w:rsidR="00B35294" w:rsidRPr="00F21958" w:rsidRDefault="00B35294" w:rsidP="00B35294"/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797"/>
      </w:tblGrid>
      <w:tr w:rsidR="00B35294" w:rsidRPr="00F21958" w14:paraId="2FEEF092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403F5D9" w14:textId="77777777" w:rsidR="00B35294" w:rsidRPr="00F21958" w:rsidRDefault="00B35294" w:rsidP="00317E7A">
            <w:pPr>
              <w:pStyle w:val="ProjectDetails"/>
            </w:pPr>
            <w:r w:rsidRPr="00F21958">
              <w:t>Project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6FB40BA" w14:textId="77777777" w:rsidR="00B35294" w:rsidRPr="00F21958" w:rsidRDefault="00B35294" w:rsidP="00317E7A">
            <w:pPr>
              <w:pStyle w:val="ProjectDetails"/>
            </w:pPr>
            <w:r w:rsidRPr="00B50135">
              <w:t>CISCO – OVW migration</w:t>
            </w:r>
          </w:p>
        </w:tc>
      </w:tr>
      <w:tr w:rsidR="00B35294" w:rsidRPr="00F21958" w14:paraId="71102ACC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C8FD213" w14:textId="77777777" w:rsidR="00B35294" w:rsidRPr="00F21958" w:rsidRDefault="00B35294" w:rsidP="00317E7A">
            <w:pPr>
              <w:pStyle w:val="ProjectDetails"/>
            </w:pPr>
            <w:r w:rsidRPr="00F21958">
              <w:t xml:space="preserve">Role 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47B1638" w14:textId="7B81B96B" w:rsidR="00B35294" w:rsidRPr="002E2933" w:rsidRDefault="004B6363" w:rsidP="00FB0A0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4B6363">
              <w:rPr>
                <w:rFonts w:ascii="Calibri" w:hAnsi="Calibri" w:cs="Tahoma"/>
                <w:iCs w:val="0"/>
                <w:sz w:val="22"/>
                <w:szCs w:val="24"/>
              </w:rPr>
              <w:t>AEM Content Management Developer</w:t>
            </w:r>
          </w:p>
        </w:tc>
      </w:tr>
      <w:tr w:rsidR="00B35294" w:rsidRPr="00F21958" w14:paraId="0C1D3139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446C6C1" w14:textId="77777777" w:rsidR="00B35294" w:rsidRPr="00F21958" w:rsidRDefault="00B35294" w:rsidP="00317E7A">
            <w:pPr>
              <w:pStyle w:val="ProjectDetails"/>
            </w:pPr>
            <w:r w:rsidRPr="00F21958">
              <w:t>Domain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A438A4A" w14:textId="3FA70EA1" w:rsidR="00B35294" w:rsidRPr="002E2933" w:rsidRDefault="00791293" w:rsidP="00317E7A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WEM</w:t>
            </w:r>
            <w:r w:rsidR="00CE1BF5">
              <w:rPr>
                <w:rFonts w:ascii="Calibri" w:hAnsi="Calibri" w:cs="Tahoma"/>
                <w:iCs w:val="0"/>
                <w:sz w:val="22"/>
                <w:szCs w:val="24"/>
              </w:rPr>
              <w:t xml:space="preserve"> AEM 6.5</w:t>
            </w:r>
          </w:p>
        </w:tc>
      </w:tr>
      <w:tr w:rsidR="00F921A6" w:rsidRPr="00F21958" w14:paraId="5EC730FD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2880E52" w14:textId="77777777" w:rsidR="00F921A6" w:rsidRPr="00F21958" w:rsidRDefault="00F921A6" w:rsidP="00F921A6">
            <w:pPr>
              <w:pStyle w:val="ProjectDetails"/>
            </w:pPr>
            <w:r w:rsidRPr="00F21958">
              <w:t>Technology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89A33EF" w14:textId="67AB20D7" w:rsidR="00F921A6" w:rsidRPr="002E2933" w:rsidRDefault="00CE1BF5" w:rsidP="00FB0A0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HTML5, CSS3, Adobe Photoshop, Dreamweaver, Content authoring</w:t>
            </w:r>
          </w:p>
        </w:tc>
      </w:tr>
      <w:tr w:rsidR="00F921A6" w:rsidRPr="00F21958" w14:paraId="6487AE2A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AAF3999" w14:textId="77777777" w:rsidR="00F921A6" w:rsidRPr="00F21958" w:rsidRDefault="00F921A6" w:rsidP="00F921A6">
            <w:pPr>
              <w:pStyle w:val="ProjectDetails"/>
            </w:pPr>
            <w:r w:rsidRPr="00F21958">
              <w:t>Project Description</w:t>
            </w:r>
          </w:p>
          <w:p w14:paraId="4F415455" w14:textId="77777777" w:rsidR="00F921A6" w:rsidRPr="00F21958" w:rsidRDefault="00F921A6" w:rsidP="00F921A6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84D3219" w14:textId="50AE08B2" w:rsidR="00F921A6" w:rsidRPr="002E2933" w:rsidRDefault="00F921A6" w:rsidP="00FB0A0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Cisco is having a requirement to migrate the content to AEM. The content needs to read from all the live pages of cisco and create the content in the node structure accordingly. Content </w:t>
            </w:r>
            <w:r w:rsidR="00114E9E" w:rsidRPr="002E2933">
              <w:rPr>
                <w:rFonts w:ascii="Calibri" w:hAnsi="Calibri" w:cs="Tahoma"/>
                <w:iCs w:val="0"/>
                <w:sz w:val="22"/>
                <w:szCs w:val="24"/>
              </w:rPr>
              <w:t>needs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to be mapped exactly to the AEM components and develop a common functionality which will work across all the pages in different languages. Currently Cisco is having more than 100 pages in one language and has more than 1 language. </w:t>
            </w:r>
          </w:p>
        </w:tc>
      </w:tr>
      <w:tr w:rsidR="003C42C9" w:rsidRPr="00F21958" w14:paraId="59F0B12C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7EBE2A8" w14:textId="03C6BD9A" w:rsidR="003C42C9" w:rsidRPr="00F21958" w:rsidRDefault="003C42C9" w:rsidP="00F921A6">
            <w:pPr>
              <w:pStyle w:val="ProjectDetails"/>
            </w:pPr>
            <w:r>
              <w:t>Responsibilities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F63278A" w14:textId="07536F99" w:rsidR="003C42C9" w:rsidRPr="003C42C9" w:rsidRDefault="003C42C9" w:rsidP="003C42C9">
            <w:pPr>
              <w:pStyle w:val="ExperienceTitleChar2"/>
              <w:numPr>
                <w:ilvl w:val="0"/>
                <w:numId w:val="42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>
              <w:rPr>
                <w:rFonts w:ascii="Calibri" w:hAnsi="Calibri" w:cs="Tahoma"/>
                <w:iCs w:val="0"/>
                <w:sz w:val="22"/>
                <w:szCs w:val="24"/>
              </w:rPr>
              <w:t>Convert master band/non-responsive multi language pages to responsive design and map the relevant AEM component which is best suitable for responsive design.</w:t>
            </w:r>
          </w:p>
        </w:tc>
      </w:tr>
    </w:tbl>
    <w:p w14:paraId="44316D3B" w14:textId="77777777" w:rsidR="00B35294" w:rsidRPr="00F21958" w:rsidRDefault="00B35294" w:rsidP="00B35294"/>
    <w:p w14:paraId="37384075" w14:textId="77777777" w:rsidR="00B35294" w:rsidRPr="00F21958" w:rsidRDefault="00B35294" w:rsidP="00B35294">
      <w:pPr>
        <w:spacing w:before="240"/>
      </w:pPr>
    </w:p>
    <w:p w14:paraId="040DA20C" w14:textId="77777777" w:rsidR="00B35294" w:rsidRDefault="00B35294" w:rsidP="00B35294">
      <w:pPr>
        <w:pStyle w:val="Body"/>
        <w:spacing w:before="0" w:after="0"/>
        <w:ind w:left="0"/>
      </w:pPr>
    </w:p>
    <w:p w14:paraId="1A0E5C29" w14:textId="77777777" w:rsidR="00B35294" w:rsidRDefault="00B35294" w:rsidP="00B35294">
      <w:pPr>
        <w:pStyle w:val="Body"/>
        <w:spacing w:before="0" w:after="0"/>
        <w:ind w:left="0"/>
      </w:pPr>
    </w:p>
    <w:p w14:paraId="33F25468" w14:textId="77777777" w:rsidR="00B35294" w:rsidRDefault="00B35294" w:rsidP="00B35294">
      <w:pPr>
        <w:pStyle w:val="Body"/>
        <w:spacing w:before="0" w:after="0"/>
        <w:ind w:left="0"/>
      </w:pPr>
    </w:p>
    <w:p w14:paraId="729CE681" w14:textId="77777777" w:rsidR="00B35294" w:rsidRDefault="00B35294" w:rsidP="00B35294">
      <w:pPr>
        <w:pStyle w:val="Body"/>
        <w:spacing w:before="0" w:after="0"/>
        <w:ind w:left="0"/>
        <w:rPr>
          <w:lang w:val="en-GB"/>
        </w:rPr>
      </w:pPr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797"/>
      </w:tblGrid>
      <w:tr w:rsidR="009D66BF" w:rsidRPr="00F21958" w14:paraId="30774218" w14:textId="77777777" w:rsidTr="009D66BF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843E312" w14:textId="77777777" w:rsidR="009D66BF" w:rsidRPr="00F21958" w:rsidRDefault="009D66BF" w:rsidP="00C0368F">
            <w:pPr>
              <w:pStyle w:val="ProjectDetails"/>
            </w:pPr>
            <w:r w:rsidRPr="00F21958">
              <w:t>Project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F6AD4ED" w14:textId="77777777" w:rsidR="009D66BF" w:rsidRPr="00F21958" w:rsidRDefault="009D66BF" w:rsidP="00C0368F">
            <w:pPr>
              <w:pStyle w:val="ProjectDetails"/>
            </w:pPr>
            <w:r>
              <w:t>Global Virtual Engineering Web forms</w:t>
            </w:r>
          </w:p>
        </w:tc>
      </w:tr>
      <w:tr w:rsidR="009D66BF" w:rsidRPr="00F21958" w14:paraId="0C247F1E" w14:textId="77777777" w:rsidTr="009D66BF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A2F5CD2" w14:textId="77777777" w:rsidR="009D66BF" w:rsidRPr="00F21958" w:rsidRDefault="009D66BF" w:rsidP="00C0368F">
            <w:pPr>
              <w:pStyle w:val="ProjectDetails"/>
            </w:pPr>
            <w:r w:rsidRPr="00F21958">
              <w:t xml:space="preserve">Role 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608D6C8" w14:textId="77777777" w:rsidR="009D66BF" w:rsidRPr="002E2933" w:rsidRDefault="009D66BF" w:rsidP="00C0368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Developer</w:t>
            </w:r>
          </w:p>
        </w:tc>
      </w:tr>
      <w:tr w:rsidR="009D66BF" w:rsidRPr="00F21958" w14:paraId="4F458117" w14:textId="77777777" w:rsidTr="009D66BF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5F111A4" w14:textId="77777777" w:rsidR="009D66BF" w:rsidRPr="00F21958" w:rsidRDefault="009D66BF" w:rsidP="00C0368F">
            <w:pPr>
              <w:pStyle w:val="ProjectDetails"/>
            </w:pPr>
            <w:r w:rsidRPr="00F21958">
              <w:t>Domain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C3EC62D" w14:textId="796551EC" w:rsidR="009D66BF" w:rsidRPr="002E2933" w:rsidRDefault="009D66BF" w:rsidP="00C0368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WEM</w:t>
            </w:r>
            <w:r w:rsidR="00CE1BF5">
              <w:rPr>
                <w:rFonts w:ascii="Calibri" w:hAnsi="Calibri" w:cs="Tahoma"/>
                <w:iCs w:val="0"/>
                <w:sz w:val="22"/>
                <w:szCs w:val="24"/>
              </w:rPr>
              <w:t xml:space="preserve"> AEM 6.X</w:t>
            </w:r>
          </w:p>
        </w:tc>
      </w:tr>
      <w:tr w:rsidR="009D66BF" w:rsidRPr="00F21958" w14:paraId="2CA90CC0" w14:textId="77777777" w:rsidTr="009D66BF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87639E7" w14:textId="77777777" w:rsidR="009D66BF" w:rsidRPr="00F21958" w:rsidRDefault="009D66BF" w:rsidP="00C0368F">
            <w:pPr>
              <w:pStyle w:val="ProjectDetails"/>
            </w:pPr>
            <w:r w:rsidRPr="00F21958">
              <w:t>Technology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A9837FF" w14:textId="77777777" w:rsidR="009D66BF" w:rsidRPr="002E2933" w:rsidRDefault="009D66BF" w:rsidP="00C0368F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HTML5, CSS3, Adobe Photoshop, Dreamweaver</w:t>
            </w:r>
          </w:p>
        </w:tc>
      </w:tr>
      <w:tr w:rsidR="009D66BF" w:rsidRPr="00F21958" w14:paraId="01F13F0D" w14:textId="77777777" w:rsidTr="009D66BF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C60AB54" w14:textId="77777777" w:rsidR="006450F6" w:rsidRPr="00F21958" w:rsidRDefault="006450F6" w:rsidP="006450F6">
            <w:pPr>
              <w:pStyle w:val="ProjectDetails"/>
            </w:pPr>
            <w:r>
              <w:t>Responsibilities</w:t>
            </w:r>
          </w:p>
          <w:p w14:paraId="78BAA9CD" w14:textId="77777777" w:rsidR="009D66BF" w:rsidRPr="00F21958" w:rsidRDefault="009D66BF" w:rsidP="00C0368F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368424F" w14:textId="77777777" w:rsidR="0069057E" w:rsidRPr="002E2933" w:rsidRDefault="0069057E" w:rsidP="0069057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Modifying existing Partner Helpline Web forms fields</w:t>
            </w:r>
          </w:p>
          <w:p w14:paraId="0D7C70E9" w14:textId="1ED1D919" w:rsidR="00EB2362" w:rsidRPr="002E2933" w:rsidRDefault="00D5640E" w:rsidP="0069057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Track the form values at Database to fetch right </w:t>
            </w:r>
            <w:r w:rsidR="00D54EB0"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output </w:t>
            </w:r>
          </w:p>
          <w:p w14:paraId="61C4ACC9" w14:textId="77777777" w:rsidR="0069057E" w:rsidRPr="002E2933" w:rsidRDefault="0069057E" w:rsidP="0069057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Updating the latest fields as per request</w:t>
            </w:r>
          </w:p>
          <w:p w14:paraId="51257DED" w14:textId="77777777" w:rsidR="0069057E" w:rsidRPr="002E2933" w:rsidRDefault="0069057E" w:rsidP="0069057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Fixing the browser’s compatibility issues</w:t>
            </w:r>
          </w:p>
          <w:p w14:paraId="314A1415" w14:textId="265CBDF2" w:rsidR="009D66BF" w:rsidRPr="002E2933" w:rsidRDefault="0069057E" w:rsidP="0069057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Analyze the requirements and provide an ETA to the client  </w:t>
            </w:r>
          </w:p>
        </w:tc>
      </w:tr>
    </w:tbl>
    <w:p w14:paraId="1F0C8BE6" w14:textId="77777777" w:rsidR="009D66BF" w:rsidRDefault="009D66BF" w:rsidP="00B35294">
      <w:pPr>
        <w:pStyle w:val="Body"/>
        <w:spacing w:before="0" w:after="0"/>
        <w:ind w:left="0"/>
        <w:rPr>
          <w:lang w:val="en-GB"/>
        </w:rPr>
      </w:pPr>
    </w:p>
    <w:p w14:paraId="3F5FB68C" w14:textId="77777777" w:rsidR="009D66BF" w:rsidRDefault="009D66BF" w:rsidP="00B35294">
      <w:pPr>
        <w:pStyle w:val="Body"/>
        <w:spacing w:before="0" w:after="0"/>
        <w:ind w:left="0"/>
        <w:rPr>
          <w:lang w:val="en-GB"/>
        </w:rPr>
      </w:pPr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797"/>
      </w:tblGrid>
      <w:tr w:rsidR="00E53B9E" w:rsidRPr="00F21958" w14:paraId="6E0BF00B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712CF9A" w14:textId="77777777" w:rsidR="00E53B9E" w:rsidRPr="00F21958" w:rsidRDefault="00E53B9E" w:rsidP="00B73933">
            <w:pPr>
              <w:pStyle w:val="ProjectDetails"/>
            </w:pPr>
            <w:r w:rsidRPr="00F21958">
              <w:lastRenderedPageBreak/>
              <w:t>Project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7B32129" w14:textId="77777777" w:rsidR="00E53B9E" w:rsidRPr="00F21958" w:rsidRDefault="00E53B9E" w:rsidP="00B73933">
            <w:pPr>
              <w:pStyle w:val="ProjectDetails"/>
            </w:pPr>
            <w:r>
              <w:rPr>
                <w:bCs/>
              </w:rPr>
              <w:t>Customer Experience site - Cisco</w:t>
            </w:r>
          </w:p>
        </w:tc>
      </w:tr>
      <w:tr w:rsidR="00E53B9E" w:rsidRPr="00F21958" w14:paraId="228CE662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B04C124" w14:textId="77777777" w:rsidR="00E53B9E" w:rsidRPr="00F21958" w:rsidRDefault="00E53B9E" w:rsidP="00B73933">
            <w:pPr>
              <w:pStyle w:val="ProjectDetails"/>
            </w:pPr>
            <w:r w:rsidRPr="00F21958">
              <w:t xml:space="preserve">Role 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07278B0" w14:textId="089239F7" w:rsidR="00E53B9E" w:rsidRPr="002E2933" w:rsidRDefault="004B6363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4B6363">
              <w:rPr>
                <w:rFonts w:ascii="Calibri" w:hAnsi="Calibri" w:cs="Tahoma"/>
                <w:iCs w:val="0"/>
                <w:sz w:val="22"/>
                <w:szCs w:val="24"/>
              </w:rPr>
              <w:t>AEM Content Management Developer</w:t>
            </w:r>
          </w:p>
        </w:tc>
      </w:tr>
      <w:tr w:rsidR="00E53B9E" w:rsidRPr="00F21958" w14:paraId="4CCFF43F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26F0D67" w14:textId="77777777" w:rsidR="00E53B9E" w:rsidRPr="00F21958" w:rsidRDefault="00E53B9E" w:rsidP="00B73933">
            <w:pPr>
              <w:pStyle w:val="ProjectDetails"/>
            </w:pPr>
            <w:r w:rsidRPr="00F21958">
              <w:t>Domain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961ED0D" w14:textId="25568D4D" w:rsidR="00E53B9E" w:rsidRPr="002E2933" w:rsidRDefault="00E53B9E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WEM</w:t>
            </w:r>
            <w:r w:rsidR="00CE1BF5">
              <w:rPr>
                <w:rFonts w:ascii="Calibri" w:hAnsi="Calibri" w:cs="Tahoma"/>
                <w:iCs w:val="0"/>
                <w:sz w:val="22"/>
                <w:szCs w:val="24"/>
              </w:rPr>
              <w:t xml:space="preserve"> AEM Cloud</w:t>
            </w:r>
          </w:p>
        </w:tc>
      </w:tr>
      <w:tr w:rsidR="00E53B9E" w:rsidRPr="00F21958" w14:paraId="56589195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8908D96" w14:textId="77777777" w:rsidR="00E53B9E" w:rsidRPr="00F21958" w:rsidRDefault="00E53B9E" w:rsidP="00B73933">
            <w:pPr>
              <w:pStyle w:val="ProjectDetails"/>
            </w:pPr>
            <w:r w:rsidRPr="00F21958">
              <w:t>Technology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C9474FB" w14:textId="77777777" w:rsidR="00E53B9E" w:rsidRPr="002E2933" w:rsidRDefault="00E53B9E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HTML5, CSS3, Adobe Photoshop, Dreamweaver, Content authoring</w:t>
            </w:r>
          </w:p>
        </w:tc>
      </w:tr>
      <w:tr w:rsidR="00EA2B80" w:rsidRPr="00F21958" w14:paraId="7CB87EE7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D661F32" w14:textId="131D0D73" w:rsidR="00EA2B80" w:rsidRPr="00F21958" w:rsidRDefault="0035710B" w:rsidP="00B73933">
            <w:pPr>
              <w:pStyle w:val="ProjectDetails"/>
            </w:pPr>
            <w:r>
              <w:t>Project Description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DBE0780" w14:textId="77777777" w:rsidR="00F4496E" w:rsidRPr="002E2933" w:rsidRDefault="00F4496E" w:rsidP="00F4496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There was a requirement to develop two new AEM Components.</w:t>
            </w:r>
          </w:p>
          <w:p w14:paraId="5E329031" w14:textId="77777777" w:rsidR="00F4496E" w:rsidRPr="002E2933" w:rsidRDefault="00F4496E" w:rsidP="00F4496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One component requires the CX (Customer Experience) logo inside the existing Component.</w:t>
            </w:r>
          </w:p>
          <w:p w14:paraId="21C77AA3" w14:textId="54D287B5" w:rsidR="00EA2B80" w:rsidRPr="002E2933" w:rsidRDefault="00F4496E" w:rsidP="00F4496E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Second component requires a configurable CTA button in a navigation component in the page.</w:t>
            </w:r>
          </w:p>
        </w:tc>
      </w:tr>
      <w:tr w:rsidR="00E53B9E" w:rsidRPr="00F21958" w14:paraId="75A0481A" w14:textId="77777777" w:rsidTr="00B73933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5D554F8" w14:textId="77777777" w:rsidR="006450F6" w:rsidRPr="00F21958" w:rsidRDefault="006450F6" w:rsidP="006450F6">
            <w:pPr>
              <w:pStyle w:val="ProjectDetails"/>
            </w:pPr>
            <w:r>
              <w:t>Responsibilities</w:t>
            </w:r>
          </w:p>
          <w:p w14:paraId="0CAB945D" w14:textId="77777777" w:rsidR="00E53B9E" w:rsidRPr="00F21958" w:rsidRDefault="00E53B9E" w:rsidP="00B73933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D67792C" w14:textId="77777777" w:rsidR="00E53B9E" w:rsidRPr="002E2933" w:rsidRDefault="00E53B9E" w:rsidP="00B73933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Managing Customer Experience site as per Client’s requirement through SFDC request based. Also implementing the same layout for the rest of non-English scoped locales.</w:t>
            </w:r>
          </w:p>
        </w:tc>
      </w:tr>
    </w:tbl>
    <w:p w14:paraId="31AE4EAF" w14:textId="77777777" w:rsidR="00E53B9E" w:rsidRPr="00E53B9E" w:rsidRDefault="00E53B9E" w:rsidP="00B35294">
      <w:pPr>
        <w:pStyle w:val="Body"/>
        <w:spacing w:before="0" w:after="0"/>
        <w:ind w:left="0"/>
      </w:pPr>
    </w:p>
    <w:p w14:paraId="28EDD50B" w14:textId="77777777" w:rsidR="00E53B9E" w:rsidRDefault="00E53B9E" w:rsidP="00B35294">
      <w:pPr>
        <w:pStyle w:val="Body"/>
        <w:spacing w:before="0" w:after="0"/>
        <w:ind w:left="0"/>
        <w:rPr>
          <w:lang w:val="en-GB"/>
        </w:rPr>
      </w:pPr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797"/>
      </w:tblGrid>
      <w:tr w:rsidR="00B35294" w:rsidRPr="00F21958" w14:paraId="39B31C0D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5EAE7FC" w14:textId="77777777" w:rsidR="00B35294" w:rsidRPr="00F21958" w:rsidRDefault="00B35294" w:rsidP="00317E7A">
            <w:pPr>
              <w:pStyle w:val="ProjectDetails"/>
            </w:pPr>
            <w:r w:rsidRPr="00F21958">
              <w:t>Project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FD28132" w14:textId="75CA61E2" w:rsidR="00B35294" w:rsidRPr="00F21958" w:rsidRDefault="00B35294" w:rsidP="00317E7A">
            <w:pPr>
              <w:pStyle w:val="ProjectDetails"/>
            </w:pPr>
            <w:r>
              <w:t xml:space="preserve">Cisco – </w:t>
            </w:r>
            <w:r w:rsidR="000C4E56">
              <w:t>Launches (REI)</w:t>
            </w:r>
          </w:p>
        </w:tc>
      </w:tr>
      <w:tr w:rsidR="00B35294" w:rsidRPr="00F21958" w14:paraId="69A4B919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748041A" w14:textId="77777777" w:rsidR="00B35294" w:rsidRPr="00F21958" w:rsidRDefault="00B35294" w:rsidP="00317E7A">
            <w:pPr>
              <w:pStyle w:val="ProjectDetails"/>
            </w:pPr>
            <w:r w:rsidRPr="00F21958">
              <w:t xml:space="preserve">Role 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0D22A12" w14:textId="12A52544" w:rsidR="00B35294" w:rsidRPr="002E2933" w:rsidRDefault="004B6363" w:rsidP="00317E7A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4B6363">
              <w:rPr>
                <w:rFonts w:ascii="Calibri" w:hAnsi="Calibri" w:cs="Tahoma"/>
                <w:iCs w:val="0"/>
                <w:sz w:val="22"/>
                <w:szCs w:val="24"/>
              </w:rPr>
              <w:t>AEM Content Management Developer</w:t>
            </w:r>
          </w:p>
        </w:tc>
      </w:tr>
      <w:tr w:rsidR="00B35294" w:rsidRPr="00F21958" w14:paraId="24EB11FC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F5DD5A3" w14:textId="77777777" w:rsidR="00B35294" w:rsidRPr="00F21958" w:rsidRDefault="00B35294" w:rsidP="00317E7A">
            <w:pPr>
              <w:pStyle w:val="ProjectDetails"/>
            </w:pPr>
            <w:r w:rsidRPr="00F21958">
              <w:t>Domain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DD9BB15" w14:textId="51D71AE4" w:rsidR="00B35294" w:rsidRPr="002E2933" w:rsidRDefault="00B35294" w:rsidP="00317E7A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WEM</w:t>
            </w:r>
            <w:r w:rsidR="00CE1BF5">
              <w:rPr>
                <w:rFonts w:ascii="Calibri" w:hAnsi="Calibri" w:cs="Tahoma"/>
                <w:iCs w:val="0"/>
                <w:sz w:val="22"/>
                <w:szCs w:val="24"/>
              </w:rPr>
              <w:t xml:space="preserve"> AEM Cloud</w:t>
            </w:r>
          </w:p>
        </w:tc>
      </w:tr>
      <w:tr w:rsidR="00F921A6" w:rsidRPr="00F21958" w14:paraId="59AFDE15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E2E5BC6" w14:textId="77777777" w:rsidR="00F921A6" w:rsidRPr="00F21958" w:rsidRDefault="00F921A6" w:rsidP="00F921A6">
            <w:pPr>
              <w:pStyle w:val="ProjectDetails"/>
            </w:pPr>
            <w:r w:rsidRPr="00F21958">
              <w:t>Technology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383931F" w14:textId="06293A5A" w:rsidR="00F921A6" w:rsidRPr="002E2933" w:rsidRDefault="00F921A6" w:rsidP="00F921A6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HTML5, CSS3, Adobe Photoshop, Dreamweaver</w:t>
            </w:r>
            <w:r w:rsidR="00582900" w:rsidRPr="002E2933">
              <w:rPr>
                <w:rFonts w:ascii="Calibri" w:hAnsi="Calibri" w:cs="Tahoma"/>
                <w:iCs w:val="0"/>
                <w:sz w:val="22"/>
                <w:szCs w:val="24"/>
              </w:rPr>
              <w:t>, Content authoring</w:t>
            </w:r>
            <w:r w:rsidR="00804004">
              <w:rPr>
                <w:rFonts w:ascii="Calibri" w:hAnsi="Calibri" w:cs="Tahoma"/>
                <w:iCs w:val="0"/>
                <w:sz w:val="22"/>
                <w:szCs w:val="24"/>
              </w:rPr>
              <w:t xml:space="preserve">, </w:t>
            </w:r>
            <w:r w:rsidR="00723C64">
              <w:rPr>
                <w:rFonts w:ascii="Calibri" w:hAnsi="Calibri" w:cs="Tahoma"/>
                <w:iCs w:val="0"/>
                <w:sz w:val="22"/>
                <w:szCs w:val="24"/>
              </w:rPr>
              <w:t>targeting</w:t>
            </w:r>
            <w:r w:rsidR="00804004">
              <w:rPr>
                <w:rFonts w:ascii="Calibri" w:hAnsi="Calibri" w:cs="Tahoma"/>
                <w:iCs w:val="0"/>
                <w:sz w:val="22"/>
                <w:szCs w:val="24"/>
              </w:rPr>
              <w:t xml:space="preserve"> activities like A/B testin</w:t>
            </w:r>
            <w:r w:rsidR="00723C64">
              <w:rPr>
                <w:rFonts w:ascii="Calibri" w:hAnsi="Calibri" w:cs="Tahoma"/>
                <w:iCs w:val="0"/>
                <w:sz w:val="22"/>
                <w:szCs w:val="24"/>
              </w:rPr>
              <w:t>g &amp; Experience Targeting.</w:t>
            </w:r>
          </w:p>
        </w:tc>
      </w:tr>
      <w:tr w:rsidR="00112512" w:rsidRPr="00F21958" w14:paraId="5FEC8E91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78BCCE8" w14:textId="7B99EAA0" w:rsidR="00112512" w:rsidRPr="00F21958" w:rsidRDefault="00112512" w:rsidP="00F921A6">
            <w:pPr>
              <w:pStyle w:val="ProjectDetails"/>
            </w:pPr>
            <w:r>
              <w:t>Project Description</w:t>
            </w: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940A452" w14:textId="3A420478" w:rsidR="00112512" w:rsidRPr="002E2933" w:rsidRDefault="00112512" w:rsidP="00F921A6">
            <w:pPr>
              <w:pStyle w:val="ExperienceTitleChar2"/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Need to convert existing on-prem pages to new cloud design by launches wise in every quarter as per US.</w:t>
            </w:r>
          </w:p>
        </w:tc>
      </w:tr>
      <w:tr w:rsidR="00F921A6" w:rsidRPr="00F21958" w14:paraId="307F8AAF" w14:textId="77777777" w:rsidTr="00317E7A">
        <w:tc>
          <w:tcPr>
            <w:tcW w:w="2551" w:type="dxa"/>
            <w:shd w:val="clear" w:color="auto" w:fill="F2F2F2" w:themeFill="background1" w:themeFillShade="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4D948BA" w14:textId="77777777" w:rsidR="006450F6" w:rsidRPr="00F21958" w:rsidRDefault="006450F6" w:rsidP="006450F6">
            <w:pPr>
              <w:pStyle w:val="ProjectDetails"/>
            </w:pPr>
            <w:r>
              <w:t>Responsibilities</w:t>
            </w:r>
          </w:p>
          <w:p w14:paraId="35C926FD" w14:textId="77777777" w:rsidR="00F921A6" w:rsidRPr="00F21958" w:rsidRDefault="00F921A6" w:rsidP="00F921A6">
            <w:pPr>
              <w:pStyle w:val="ProjectDetails"/>
            </w:pPr>
          </w:p>
        </w:tc>
        <w:tc>
          <w:tcPr>
            <w:tcW w:w="7797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09B0B04" w14:textId="62A8C344" w:rsidR="00112512" w:rsidRPr="002E2933" w:rsidRDefault="00112512" w:rsidP="00112512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Refresh existing on-prem pages to new re-imagine design in cloud environment and retire old design pages once it got approved.</w:t>
            </w:r>
          </w:p>
          <w:p w14:paraId="012AC851" w14:textId="77777777" w:rsidR="00112512" w:rsidRDefault="00112512" w:rsidP="00112512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Will replace new cloud </w:t>
            </w:r>
            <w:proofErr w:type="spellStart"/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>url</w:t>
            </w:r>
            <w:proofErr w:type="spellEnd"/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in all instances wherever is required.</w:t>
            </w:r>
          </w:p>
          <w:p w14:paraId="04BADF1D" w14:textId="15785271" w:rsidR="00723C64" w:rsidRPr="002E2933" w:rsidRDefault="00723C64" w:rsidP="00112512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>
              <w:rPr>
                <w:rFonts w:ascii="Calibri" w:hAnsi="Calibri" w:cs="Tahoma"/>
                <w:iCs w:val="0"/>
                <w:sz w:val="22"/>
                <w:szCs w:val="24"/>
              </w:rPr>
              <w:t>Did A/B test as per requirement. Also create and map the audience through experience targeting as per scope.</w:t>
            </w:r>
          </w:p>
          <w:p w14:paraId="553D6CB0" w14:textId="3910076C" w:rsidR="00112512" w:rsidRPr="002E2933" w:rsidRDefault="00112512" w:rsidP="00112512">
            <w:pPr>
              <w:pStyle w:val="ExperienceTitleChar2"/>
              <w:numPr>
                <w:ilvl w:val="0"/>
                <w:numId w:val="34"/>
              </w:numPr>
              <w:rPr>
                <w:rFonts w:ascii="Calibri" w:hAnsi="Calibri" w:cs="Tahoma"/>
                <w:iCs w:val="0"/>
                <w:sz w:val="22"/>
                <w:szCs w:val="24"/>
              </w:rPr>
            </w:pP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Follow the deck / </w:t>
            </w:r>
            <w:r w:rsidR="00723C64" w:rsidRPr="002E2933">
              <w:rPr>
                <w:rFonts w:ascii="Calibri" w:hAnsi="Calibri" w:cs="Tahoma"/>
                <w:iCs w:val="0"/>
                <w:sz w:val="22"/>
                <w:szCs w:val="24"/>
              </w:rPr>
              <w:t>Workfront</w:t>
            </w:r>
            <w:r w:rsidRPr="002E2933">
              <w:rPr>
                <w:rFonts w:ascii="Calibri" w:hAnsi="Calibri" w:cs="Tahoma"/>
                <w:iCs w:val="0"/>
                <w:sz w:val="22"/>
                <w:szCs w:val="24"/>
              </w:rPr>
              <w:t xml:space="preserve"> to receive/update feedback and customizations.</w:t>
            </w:r>
          </w:p>
        </w:tc>
      </w:tr>
    </w:tbl>
    <w:p w14:paraId="27F820E2" w14:textId="3108A080" w:rsidR="00B049FE" w:rsidRDefault="00B049FE" w:rsidP="003272E4">
      <w:pPr>
        <w:pStyle w:val="Heading2"/>
        <w:spacing w:after="0"/>
        <w:ind w:left="0"/>
        <w:rPr>
          <w:iCs w:val="0"/>
        </w:rPr>
      </w:pPr>
    </w:p>
    <w:p w14:paraId="33021D07" w14:textId="0EE1FF23" w:rsidR="003272E4" w:rsidRDefault="003272E4" w:rsidP="003272E4">
      <w:pPr>
        <w:pStyle w:val="Body"/>
        <w:ind w:left="0"/>
      </w:pPr>
    </w:p>
    <w:p w14:paraId="0F059F62" w14:textId="3330BE8F" w:rsidR="003272E4" w:rsidRDefault="003272E4" w:rsidP="003272E4">
      <w:pPr>
        <w:pStyle w:val="Body"/>
        <w:ind w:left="0"/>
      </w:pPr>
    </w:p>
    <w:p w14:paraId="700B40E6" w14:textId="7AC5A64C" w:rsidR="003272E4" w:rsidRDefault="003272E4" w:rsidP="003272E4">
      <w:pPr>
        <w:pStyle w:val="Body"/>
        <w:ind w:left="0"/>
      </w:pPr>
    </w:p>
    <w:p w14:paraId="0B899D6F" w14:textId="39696D7D" w:rsidR="003272E4" w:rsidRDefault="003272E4" w:rsidP="003272E4">
      <w:pPr>
        <w:pStyle w:val="Body"/>
        <w:ind w:left="0"/>
      </w:pPr>
    </w:p>
    <w:p w14:paraId="1C9A16CD" w14:textId="5E696766" w:rsidR="003272E4" w:rsidRDefault="003272E4" w:rsidP="003272E4">
      <w:pPr>
        <w:pStyle w:val="Body"/>
        <w:ind w:left="0"/>
      </w:pPr>
    </w:p>
    <w:p w14:paraId="0CB0A55A" w14:textId="77777777" w:rsidR="003272E4" w:rsidRPr="003272E4" w:rsidRDefault="003272E4" w:rsidP="003272E4">
      <w:pPr>
        <w:pStyle w:val="Body"/>
        <w:ind w:left="0"/>
      </w:pPr>
    </w:p>
    <w:sectPr w:rsidR="003272E4" w:rsidRPr="003272E4" w:rsidSect="00427FD7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2240" w:h="15840" w:code="1"/>
      <w:pgMar w:top="1627" w:right="1080" w:bottom="1080" w:left="1080" w:header="360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DA14" w14:textId="77777777" w:rsidR="006400F4" w:rsidRDefault="006400F4">
      <w:r>
        <w:separator/>
      </w:r>
    </w:p>
  </w:endnote>
  <w:endnote w:type="continuationSeparator" w:id="0">
    <w:p w14:paraId="06E8A99E" w14:textId="77777777" w:rsidR="006400F4" w:rsidRDefault="0064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97B3" w14:textId="6F2BC09F" w:rsidR="00893DF0" w:rsidRDefault="00893D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C89850D" wp14:editId="13A2059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35423287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B9EF2" w14:textId="10CD7BD0" w:rsidR="00893DF0" w:rsidRPr="00893DF0" w:rsidRDefault="00893DF0" w:rsidP="00893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3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985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left:0;text-align:left;margin-left:27pt;margin-top:0;width:78.2pt;height:24.75pt;z-index:25166643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" filled="f" stroked="f">
              <v:textbox style="mso-fit-shape-to-text:t" inset="0,0,20pt,15pt">
                <w:txbxContent>
                  <w:p w14:paraId="38BB9EF2" w14:textId="10CD7BD0" w:rsidR="00893DF0" w:rsidRPr="00893DF0" w:rsidRDefault="00893DF0" w:rsidP="00893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93DF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478B" w14:textId="77777777" w:rsidR="00505346" w:rsidRDefault="00B35294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016870" wp14:editId="0A10589F">
              <wp:simplePos x="0" y="0"/>
              <wp:positionH relativeFrom="column">
                <wp:posOffset>-685800</wp:posOffset>
              </wp:positionH>
              <wp:positionV relativeFrom="paragraph">
                <wp:posOffset>254635</wp:posOffset>
              </wp:positionV>
              <wp:extent cx="1495425" cy="23812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95425" cy="23812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2AB7E7" id="Rectangle 3" o:spid="_x0000_s1026" style="position:absolute;margin-left:-54pt;margin-top:20.05pt;width:117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" fillcolor="#ffc000" stroked="f" strokeweight="2pt">
              <v:path arrowok="t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0248DA0" wp14:editId="055A0001">
              <wp:simplePos x="0" y="0"/>
              <wp:positionH relativeFrom="column">
                <wp:posOffset>809625</wp:posOffset>
              </wp:positionH>
              <wp:positionV relativeFrom="paragraph">
                <wp:posOffset>254635</wp:posOffset>
              </wp:positionV>
              <wp:extent cx="6267450" cy="228600"/>
              <wp:effectExtent l="0" t="0" r="0" b="0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228600"/>
                      </a:xfrm>
                      <a:prstGeom prst="rect">
                        <a:avLst/>
                      </a:prstGeom>
                      <a:solidFill>
                        <a:srgbClr val="ADCE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029907" id="Rectangle 4" o:spid="_x0000_s1026" style="position:absolute;margin-left:63.75pt;margin-top:20.05pt;width:493.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" fillcolor="#adceec" stroked="f" strokeweight="2pt">
              <v:path arrowok="t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0AC2" w14:textId="30EA84A7" w:rsidR="00893DF0" w:rsidRDefault="00893D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FEFC838" wp14:editId="2E50256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73586039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2490E3" w14:textId="03D72252" w:rsidR="00893DF0" w:rsidRPr="00893DF0" w:rsidRDefault="00893DF0" w:rsidP="00893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3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FC8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isco Confidential" style="position:absolute;left:0;text-align:left;margin-left:27pt;margin-top:0;width:78.2pt;height:24.75pt;z-index:25166540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" filled="f" stroked="f">
              <v:textbox style="mso-fit-shape-to-text:t" inset="0,0,20pt,15pt">
                <w:txbxContent>
                  <w:p w14:paraId="462490E3" w14:textId="03D72252" w:rsidR="00893DF0" w:rsidRPr="00893DF0" w:rsidRDefault="00893DF0" w:rsidP="00893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93DF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1DFF" w14:textId="77777777" w:rsidR="006400F4" w:rsidRDefault="006400F4">
      <w:r>
        <w:separator/>
      </w:r>
    </w:p>
  </w:footnote>
  <w:footnote w:type="continuationSeparator" w:id="0">
    <w:p w14:paraId="4DC139FA" w14:textId="77777777" w:rsidR="006400F4" w:rsidRDefault="00640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EE11" w14:textId="77777777" w:rsidR="00505346" w:rsidRDefault="00505346"/>
  <w:p w14:paraId="3FFBC05E" w14:textId="77777777" w:rsidR="00505346" w:rsidRDefault="005053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9E5C" w14:textId="77777777" w:rsidR="00AE34EE" w:rsidRDefault="00AE34EE">
    <w:pPr>
      <w:rPr>
        <w:rFonts w:ascii="Times New Roman" w:hAnsi="Times New Roman"/>
        <w:noProof/>
        <w:sz w:val="24"/>
        <w:lang w:val="en-GB" w:eastAsia="en-GB"/>
      </w:rPr>
    </w:pPr>
  </w:p>
  <w:p w14:paraId="20480CDC" w14:textId="481C8CC8" w:rsidR="00505346" w:rsidRDefault="00B35294"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962609D" wp14:editId="0A51B9AA">
              <wp:simplePos x="0" y="0"/>
              <wp:positionH relativeFrom="column">
                <wp:posOffset>-676275</wp:posOffset>
              </wp:positionH>
              <wp:positionV relativeFrom="paragraph">
                <wp:posOffset>-219075</wp:posOffset>
              </wp:positionV>
              <wp:extent cx="1495425" cy="219075"/>
              <wp:effectExtent l="0" t="0" r="0" b="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95425" cy="21907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4D571A" id="Rectangle 15" o:spid="_x0000_s1026" style="position:absolute;margin-left:-53.25pt;margin-top:-17.25pt;width:117.75pt;height:1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" fillcolor="#ffc000" stroked="f" strokeweight="2pt"/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921C44" wp14:editId="42533412">
              <wp:simplePos x="0" y="0"/>
              <wp:positionH relativeFrom="column">
                <wp:posOffset>819150</wp:posOffset>
              </wp:positionH>
              <wp:positionV relativeFrom="paragraph">
                <wp:posOffset>-228600</wp:posOffset>
              </wp:positionV>
              <wp:extent cx="6267450" cy="228600"/>
              <wp:effectExtent l="0" t="0" r="0" b="0"/>
              <wp:wrapNone/>
              <wp:docPr id="16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228600"/>
                      </a:xfrm>
                      <a:prstGeom prst="rect">
                        <a:avLst/>
                      </a:prstGeom>
                      <a:solidFill>
                        <a:srgbClr val="ADCE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C5664F" id="Rectangle 16" o:spid="_x0000_s1026" style="position:absolute;margin-left:64.5pt;margin-top:-18pt;width:493.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" fillcolor="#adceec" stroked="f" strokeweight="2pt"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F1EEF9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02A37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464194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DCE96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4433F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36864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08D9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68A7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0EA9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7279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1" w15:restartNumberingAfterBreak="0">
    <w:nsid w:val="004211A0"/>
    <w:multiLevelType w:val="hybridMultilevel"/>
    <w:tmpl w:val="BAA24C8E"/>
    <w:lvl w:ilvl="0" w:tplc="C4B254F0">
      <w:start w:val="1"/>
      <w:numFmt w:val="bullet"/>
      <w:pStyle w:val="StyleEducationBlockCalibri11pt"/>
      <w:lvlText w:val=""/>
      <w:lvlJc w:val="left"/>
      <w:pPr>
        <w:ind w:left="1800" w:hanging="360"/>
      </w:pPr>
      <w:rPr>
        <w:rFonts w:ascii="Symbol" w:hAnsi="Symbol" w:hint="default"/>
        <w:color w:val="FFC00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021646A"/>
    <w:multiLevelType w:val="hybridMultilevel"/>
    <w:tmpl w:val="21368BB4"/>
    <w:lvl w:ilvl="0" w:tplc="63089EB0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01212"/>
    <w:multiLevelType w:val="hybridMultilevel"/>
    <w:tmpl w:val="D47C3F28"/>
    <w:lvl w:ilvl="0" w:tplc="B6127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EA7FE8"/>
    <w:multiLevelType w:val="hybridMultilevel"/>
    <w:tmpl w:val="6F1CF092"/>
    <w:lvl w:ilvl="0" w:tplc="B6127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C7AD4"/>
    <w:multiLevelType w:val="multilevel"/>
    <w:tmpl w:val="C3E6F366"/>
    <w:lvl w:ilvl="0">
      <w:start w:val="1"/>
      <w:numFmt w:val="bullet"/>
      <w:pStyle w:val="CoreExpertis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B525D2F"/>
    <w:multiLevelType w:val="multilevel"/>
    <w:tmpl w:val="44B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A0F06"/>
    <w:multiLevelType w:val="hybridMultilevel"/>
    <w:tmpl w:val="2E6EB23E"/>
    <w:lvl w:ilvl="0" w:tplc="A4D62380">
      <w:numFmt w:val="bullet"/>
      <w:pStyle w:val="ExperienceBullets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  <w:color w:val="auto"/>
      </w:rPr>
    </w:lvl>
    <w:lvl w:ilvl="1" w:tplc="6B9248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B0F14"/>
    <w:multiLevelType w:val="hybridMultilevel"/>
    <w:tmpl w:val="27A40328"/>
    <w:lvl w:ilvl="0" w:tplc="B6127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63089EB0">
      <w:numFmt w:val="bullet"/>
      <w:lvlText w:val="•"/>
      <w:lvlJc w:val="left"/>
      <w:pPr>
        <w:ind w:left="1800" w:hanging="72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E421B"/>
    <w:multiLevelType w:val="hybridMultilevel"/>
    <w:tmpl w:val="8C3C7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AA32C3"/>
    <w:multiLevelType w:val="hybridMultilevel"/>
    <w:tmpl w:val="513CD7B0"/>
    <w:lvl w:ilvl="0" w:tplc="B0A8A97A">
      <w:start w:val="1"/>
      <w:numFmt w:val="bullet"/>
      <w:pStyle w:val="ResponsibilitiesBullet"/>
      <w:lvlText w:val=""/>
      <w:lvlJc w:val="left"/>
      <w:pPr>
        <w:ind w:left="1800" w:hanging="360"/>
      </w:pPr>
      <w:rPr>
        <w:rFonts w:ascii="Symbol" w:hAnsi="Symbol" w:hint="default"/>
        <w:color w:val="FFC00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D583AA4"/>
    <w:multiLevelType w:val="hybridMultilevel"/>
    <w:tmpl w:val="EEB88EBC"/>
    <w:lvl w:ilvl="0" w:tplc="AF0CF1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59C427A">
      <w:start w:val="1"/>
      <w:numFmt w:val="bullet"/>
      <w:pStyle w:val="Achievemen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2D6942CE"/>
    <w:multiLevelType w:val="hybridMultilevel"/>
    <w:tmpl w:val="5664BFBE"/>
    <w:lvl w:ilvl="0" w:tplc="63089EB0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  <w:color w:val="FFC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553018"/>
    <w:multiLevelType w:val="hybridMultilevel"/>
    <w:tmpl w:val="86F8479A"/>
    <w:lvl w:ilvl="0" w:tplc="A570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F28CA3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FC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966231"/>
    <w:multiLevelType w:val="multilevel"/>
    <w:tmpl w:val="9F5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6592C"/>
    <w:multiLevelType w:val="hybridMultilevel"/>
    <w:tmpl w:val="8A22A4E0"/>
    <w:lvl w:ilvl="0" w:tplc="B6127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512351"/>
    <w:multiLevelType w:val="hybridMultilevel"/>
    <w:tmpl w:val="636A5F78"/>
    <w:lvl w:ilvl="0" w:tplc="2572E49E">
      <w:start w:val="1"/>
      <w:numFmt w:val="bullet"/>
      <w:pStyle w:val="BulletedList1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7CD6934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36C0A"/>
      </w:rPr>
    </w:lvl>
    <w:lvl w:ilvl="2" w:tplc="F070B68C">
      <w:numFmt w:val="bullet"/>
      <w:lvlText w:val="•"/>
      <w:lvlJc w:val="left"/>
      <w:pPr>
        <w:ind w:left="2520" w:hanging="720"/>
      </w:pPr>
      <w:rPr>
        <w:rFonts w:ascii="Verdana" w:eastAsia="Times New Roman" w:hAnsi="Verdana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5F66D4"/>
    <w:multiLevelType w:val="hybridMultilevel"/>
    <w:tmpl w:val="6510A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3511B"/>
    <w:multiLevelType w:val="hybridMultilevel"/>
    <w:tmpl w:val="BB0E82A6"/>
    <w:lvl w:ilvl="0" w:tplc="63089EB0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  <w:color w:val="FFC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E30CA"/>
    <w:multiLevelType w:val="hybridMultilevel"/>
    <w:tmpl w:val="062AB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F81B4D"/>
    <w:multiLevelType w:val="hybridMultilevel"/>
    <w:tmpl w:val="FDAC7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F3372A"/>
    <w:multiLevelType w:val="hybridMultilevel"/>
    <w:tmpl w:val="3D0C45DE"/>
    <w:lvl w:ilvl="0" w:tplc="197E72F8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1" w:tplc="BAC00F9A">
      <w:start w:val="1"/>
      <w:numFmt w:val="bullet"/>
      <w:pStyle w:val="EducationBlock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E36C0A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77CA8"/>
    <w:multiLevelType w:val="hybridMultilevel"/>
    <w:tmpl w:val="F4A6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913CE"/>
    <w:multiLevelType w:val="multilevel"/>
    <w:tmpl w:val="F58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E7A9B"/>
    <w:multiLevelType w:val="multilevel"/>
    <w:tmpl w:val="5FB86A1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69262B0F"/>
    <w:multiLevelType w:val="hybridMultilevel"/>
    <w:tmpl w:val="52CCE728"/>
    <w:lvl w:ilvl="0" w:tplc="B6127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C572F"/>
    <w:multiLevelType w:val="multilevel"/>
    <w:tmpl w:val="DCC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524BD"/>
    <w:multiLevelType w:val="hybridMultilevel"/>
    <w:tmpl w:val="F96A1060"/>
    <w:lvl w:ilvl="0" w:tplc="A570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43A8F57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36C0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642654">
    <w:abstractNumId w:val="34"/>
  </w:num>
  <w:num w:numId="2" w16cid:durableId="986007396">
    <w:abstractNumId w:val="9"/>
  </w:num>
  <w:num w:numId="3" w16cid:durableId="1979652276">
    <w:abstractNumId w:val="7"/>
  </w:num>
  <w:num w:numId="4" w16cid:durableId="196700770">
    <w:abstractNumId w:val="6"/>
  </w:num>
  <w:num w:numId="5" w16cid:durableId="427431841">
    <w:abstractNumId w:val="5"/>
  </w:num>
  <w:num w:numId="6" w16cid:durableId="2029594783">
    <w:abstractNumId w:val="4"/>
  </w:num>
  <w:num w:numId="7" w16cid:durableId="601569055">
    <w:abstractNumId w:val="8"/>
  </w:num>
  <w:num w:numId="8" w16cid:durableId="283922086">
    <w:abstractNumId w:val="3"/>
  </w:num>
  <w:num w:numId="9" w16cid:durableId="1206680249">
    <w:abstractNumId w:val="2"/>
  </w:num>
  <w:num w:numId="10" w16cid:durableId="1690450782">
    <w:abstractNumId w:val="1"/>
  </w:num>
  <w:num w:numId="11" w16cid:durableId="1770082907">
    <w:abstractNumId w:val="0"/>
  </w:num>
  <w:num w:numId="12" w16cid:durableId="458650144">
    <w:abstractNumId w:val="31"/>
  </w:num>
  <w:num w:numId="13" w16cid:durableId="1959793323">
    <w:abstractNumId w:val="21"/>
  </w:num>
  <w:num w:numId="14" w16cid:durableId="1403403183">
    <w:abstractNumId w:val="17"/>
  </w:num>
  <w:num w:numId="15" w16cid:durableId="1070733838">
    <w:abstractNumId w:val="15"/>
  </w:num>
  <w:num w:numId="16" w16cid:durableId="553734317">
    <w:abstractNumId w:val="26"/>
  </w:num>
  <w:num w:numId="17" w16cid:durableId="365063173">
    <w:abstractNumId w:val="37"/>
  </w:num>
  <w:num w:numId="18" w16cid:durableId="1561019300">
    <w:abstractNumId w:val="23"/>
  </w:num>
  <w:num w:numId="19" w16cid:durableId="334310038">
    <w:abstractNumId w:val="20"/>
  </w:num>
  <w:num w:numId="20" w16cid:durableId="891189798">
    <w:abstractNumId w:val="11"/>
  </w:num>
  <w:num w:numId="21" w16cid:durableId="59718200">
    <w:abstractNumId w:val="20"/>
  </w:num>
  <w:num w:numId="22" w16cid:durableId="1846167213">
    <w:abstractNumId w:val="20"/>
  </w:num>
  <w:num w:numId="23" w16cid:durableId="960576702">
    <w:abstractNumId w:val="20"/>
  </w:num>
  <w:num w:numId="24" w16cid:durableId="1790195516">
    <w:abstractNumId w:val="20"/>
  </w:num>
  <w:num w:numId="25" w16cid:durableId="1393773945">
    <w:abstractNumId w:val="20"/>
  </w:num>
  <w:num w:numId="26" w16cid:durableId="1538392738">
    <w:abstractNumId w:val="20"/>
  </w:num>
  <w:num w:numId="27" w16cid:durableId="1552614975">
    <w:abstractNumId w:val="20"/>
  </w:num>
  <w:num w:numId="28" w16cid:durableId="16201124">
    <w:abstractNumId w:val="20"/>
  </w:num>
  <w:num w:numId="29" w16cid:durableId="1582526415">
    <w:abstractNumId w:val="30"/>
  </w:num>
  <w:num w:numId="30" w16cid:durableId="1575511330">
    <w:abstractNumId w:val="18"/>
  </w:num>
  <w:num w:numId="31" w16cid:durableId="85853580">
    <w:abstractNumId w:val="29"/>
  </w:num>
  <w:num w:numId="32" w16cid:durableId="1254973306">
    <w:abstractNumId w:val="27"/>
  </w:num>
  <w:num w:numId="33" w16cid:durableId="585656212">
    <w:abstractNumId w:val="14"/>
  </w:num>
  <w:num w:numId="34" w16cid:durableId="1958951171">
    <w:abstractNumId w:val="19"/>
  </w:num>
  <w:num w:numId="35" w16cid:durableId="278492321">
    <w:abstractNumId w:val="10"/>
  </w:num>
  <w:num w:numId="36" w16cid:durableId="1939826237">
    <w:abstractNumId w:val="13"/>
  </w:num>
  <w:num w:numId="37" w16cid:durableId="718017931">
    <w:abstractNumId w:val="22"/>
  </w:num>
  <w:num w:numId="38" w16cid:durableId="1193346366">
    <w:abstractNumId w:val="28"/>
  </w:num>
  <w:num w:numId="39" w16cid:durableId="1351295364">
    <w:abstractNumId w:val="12"/>
  </w:num>
  <w:num w:numId="40" w16cid:durableId="2031831053">
    <w:abstractNumId w:val="35"/>
  </w:num>
  <w:num w:numId="41" w16cid:durableId="1255820901">
    <w:abstractNumId w:val="25"/>
  </w:num>
  <w:num w:numId="42" w16cid:durableId="223177637">
    <w:abstractNumId w:val="32"/>
  </w:num>
  <w:num w:numId="43" w16cid:durableId="288322223">
    <w:abstractNumId w:val="36"/>
  </w:num>
  <w:num w:numId="44" w16cid:durableId="707068692">
    <w:abstractNumId w:val="33"/>
  </w:num>
  <w:num w:numId="45" w16cid:durableId="875313596">
    <w:abstractNumId w:val="24"/>
  </w:num>
  <w:num w:numId="46" w16cid:durableId="1551111959">
    <w:abstractNumId w:val="16"/>
  </w:num>
  <w:num w:numId="47" w16cid:durableId="981078452">
    <w:abstractNumId w:val="26"/>
  </w:num>
  <w:num w:numId="48" w16cid:durableId="849030199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2E7"/>
    <w:rsid w:val="0000395F"/>
    <w:rsid w:val="000114EA"/>
    <w:rsid w:val="00015906"/>
    <w:rsid w:val="00025010"/>
    <w:rsid w:val="00031884"/>
    <w:rsid w:val="00036C13"/>
    <w:rsid w:val="00041ABF"/>
    <w:rsid w:val="00051ECF"/>
    <w:rsid w:val="0005287E"/>
    <w:rsid w:val="00056497"/>
    <w:rsid w:val="00061DA5"/>
    <w:rsid w:val="0006444C"/>
    <w:rsid w:val="00065591"/>
    <w:rsid w:val="000720FE"/>
    <w:rsid w:val="00072723"/>
    <w:rsid w:val="00073AA7"/>
    <w:rsid w:val="00075355"/>
    <w:rsid w:val="000754E2"/>
    <w:rsid w:val="00077679"/>
    <w:rsid w:val="00083672"/>
    <w:rsid w:val="000842CA"/>
    <w:rsid w:val="000845A1"/>
    <w:rsid w:val="000924AD"/>
    <w:rsid w:val="00093F52"/>
    <w:rsid w:val="00094479"/>
    <w:rsid w:val="000A0E97"/>
    <w:rsid w:val="000A0F40"/>
    <w:rsid w:val="000A250E"/>
    <w:rsid w:val="000A2FA5"/>
    <w:rsid w:val="000A7EED"/>
    <w:rsid w:val="000B010B"/>
    <w:rsid w:val="000B1E94"/>
    <w:rsid w:val="000B1FC5"/>
    <w:rsid w:val="000B2611"/>
    <w:rsid w:val="000B54A7"/>
    <w:rsid w:val="000B5B75"/>
    <w:rsid w:val="000B6921"/>
    <w:rsid w:val="000C1AFD"/>
    <w:rsid w:val="000C4E56"/>
    <w:rsid w:val="000C6161"/>
    <w:rsid w:val="000C6671"/>
    <w:rsid w:val="000D013B"/>
    <w:rsid w:val="000D1E90"/>
    <w:rsid w:val="000D480A"/>
    <w:rsid w:val="000D5110"/>
    <w:rsid w:val="000D5FC7"/>
    <w:rsid w:val="000E047E"/>
    <w:rsid w:val="000E3CEE"/>
    <w:rsid w:val="000E7C38"/>
    <w:rsid w:val="000E7ECC"/>
    <w:rsid w:val="000F2A49"/>
    <w:rsid w:val="000F3C7D"/>
    <w:rsid w:val="000F60D9"/>
    <w:rsid w:val="00110187"/>
    <w:rsid w:val="00112512"/>
    <w:rsid w:val="00113AF5"/>
    <w:rsid w:val="00114E9E"/>
    <w:rsid w:val="00116C18"/>
    <w:rsid w:val="00117F19"/>
    <w:rsid w:val="0012001E"/>
    <w:rsid w:val="0012639F"/>
    <w:rsid w:val="00140785"/>
    <w:rsid w:val="0014319C"/>
    <w:rsid w:val="0014758F"/>
    <w:rsid w:val="0015077B"/>
    <w:rsid w:val="00152A01"/>
    <w:rsid w:val="001548EE"/>
    <w:rsid w:val="0015568F"/>
    <w:rsid w:val="001613EE"/>
    <w:rsid w:val="0016169D"/>
    <w:rsid w:val="00171FA9"/>
    <w:rsid w:val="0017262A"/>
    <w:rsid w:val="00175A2D"/>
    <w:rsid w:val="00176AF1"/>
    <w:rsid w:val="0018173D"/>
    <w:rsid w:val="00185DF0"/>
    <w:rsid w:val="0018657C"/>
    <w:rsid w:val="00187533"/>
    <w:rsid w:val="001875AA"/>
    <w:rsid w:val="001940B8"/>
    <w:rsid w:val="00194AD5"/>
    <w:rsid w:val="00194C18"/>
    <w:rsid w:val="00194D9F"/>
    <w:rsid w:val="00194EA2"/>
    <w:rsid w:val="00196AC5"/>
    <w:rsid w:val="0019740F"/>
    <w:rsid w:val="001B4527"/>
    <w:rsid w:val="001C785D"/>
    <w:rsid w:val="001D0968"/>
    <w:rsid w:val="001D4019"/>
    <w:rsid w:val="001D72F3"/>
    <w:rsid w:val="001D7D1D"/>
    <w:rsid w:val="001E0DFE"/>
    <w:rsid w:val="001F1060"/>
    <w:rsid w:val="001F2604"/>
    <w:rsid w:val="001F4F83"/>
    <w:rsid w:val="0020046C"/>
    <w:rsid w:val="0020121E"/>
    <w:rsid w:val="00202CC5"/>
    <w:rsid w:val="00203284"/>
    <w:rsid w:val="00206E9D"/>
    <w:rsid w:val="00212D77"/>
    <w:rsid w:val="00217FBF"/>
    <w:rsid w:val="00224F96"/>
    <w:rsid w:val="00226A40"/>
    <w:rsid w:val="00234A74"/>
    <w:rsid w:val="00237115"/>
    <w:rsid w:val="00240890"/>
    <w:rsid w:val="002463FF"/>
    <w:rsid w:val="00250510"/>
    <w:rsid w:val="00250B84"/>
    <w:rsid w:val="002517C7"/>
    <w:rsid w:val="00254194"/>
    <w:rsid w:val="00254292"/>
    <w:rsid w:val="002579D6"/>
    <w:rsid w:val="00262B86"/>
    <w:rsid w:val="00262BF8"/>
    <w:rsid w:val="00270ABD"/>
    <w:rsid w:val="00274CCC"/>
    <w:rsid w:val="00275382"/>
    <w:rsid w:val="00280550"/>
    <w:rsid w:val="00282EFA"/>
    <w:rsid w:val="00285DAA"/>
    <w:rsid w:val="00285DF0"/>
    <w:rsid w:val="00293085"/>
    <w:rsid w:val="00294E15"/>
    <w:rsid w:val="002A46C5"/>
    <w:rsid w:val="002A5A6C"/>
    <w:rsid w:val="002A5F77"/>
    <w:rsid w:val="002A69ED"/>
    <w:rsid w:val="002B0B1B"/>
    <w:rsid w:val="002B1D38"/>
    <w:rsid w:val="002B2864"/>
    <w:rsid w:val="002B2D7B"/>
    <w:rsid w:val="002C3276"/>
    <w:rsid w:val="002D63E0"/>
    <w:rsid w:val="002E2933"/>
    <w:rsid w:val="002E41C9"/>
    <w:rsid w:val="002F0DE3"/>
    <w:rsid w:val="002F64BE"/>
    <w:rsid w:val="002F6BAD"/>
    <w:rsid w:val="002F6CB1"/>
    <w:rsid w:val="003010D6"/>
    <w:rsid w:val="0030172B"/>
    <w:rsid w:val="003025B6"/>
    <w:rsid w:val="00312B86"/>
    <w:rsid w:val="00314607"/>
    <w:rsid w:val="0031577B"/>
    <w:rsid w:val="00320904"/>
    <w:rsid w:val="00322482"/>
    <w:rsid w:val="00322566"/>
    <w:rsid w:val="00322EEC"/>
    <w:rsid w:val="003244A3"/>
    <w:rsid w:val="003270CB"/>
    <w:rsid w:val="003272E4"/>
    <w:rsid w:val="00330EF4"/>
    <w:rsid w:val="00330F9E"/>
    <w:rsid w:val="00332481"/>
    <w:rsid w:val="00333D54"/>
    <w:rsid w:val="00340592"/>
    <w:rsid w:val="00343EDC"/>
    <w:rsid w:val="00344D8F"/>
    <w:rsid w:val="0035710B"/>
    <w:rsid w:val="00357CD0"/>
    <w:rsid w:val="00364429"/>
    <w:rsid w:val="00372F7C"/>
    <w:rsid w:val="00380503"/>
    <w:rsid w:val="00381F3E"/>
    <w:rsid w:val="003839B4"/>
    <w:rsid w:val="00387BB6"/>
    <w:rsid w:val="003918AD"/>
    <w:rsid w:val="00393A27"/>
    <w:rsid w:val="003957EC"/>
    <w:rsid w:val="00395932"/>
    <w:rsid w:val="00396268"/>
    <w:rsid w:val="003973FD"/>
    <w:rsid w:val="003A243A"/>
    <w:rsid w:val="003A2F11"/>
    <w:rsid w:val="003A5522"/>
    <w:rsid w:val="003B090A"/>
    <w:rsid w:val="003B147E"/>
    <w:rsid w:val="003B3481"/>
    <w:rsid w:val="003B46A9"/>
    <w:rsid w:val="003B5628"/>
    <w:rsid w:val="003B58F1"/>
    <w:rsid w:val="003B5A80"/>
    <w:rsid w:val="003B5F08"/>
    <w:rsid w:val="003B6BB2"/>
    <w:rsid w:val="003B717C"/>
    <w:rsid w:val="003C1CC2"/>
    <w:rsid w:val="003C42C9"/>
    <w:rsid w:val="003D0535"/>
    <w:rsid w:val="003D1EC7"/>
    <w:rsid w:val="003D55CD"/>
    <w:rsid w:val="003D6257"/>
    <w:rsid w:val="003D71A1"/>
    <w:rsid w:val="003D72CF"/>
    <w:rsid w:val="003D7594"/>
    <w:rsid w:val="003E4574"/>
    <w:rsid w:val="003E4CC1"/>
    <w:rsid w:val="003E5BC5"/>
    <w:rsid w:val="003E641E"/>
    <w:rsid w:val="003F1F07"/>
    <w:rsid w:val="003F22D1"/>
    <w:rsid w:val="003F51F6"/>
    <w:rsid w:val="00402331"/>
    <w:rsid w:val="004140D2"/>
    <w:rsid w:val="00416605"/>
    <w:rsid w:val="004172D3"/>
    <w:rsid w:val="00417919"/>
    <w:rsid w:val="004257F4"/>
    <w:rsid w:val="00427FD7"/>
    <w:rsid w:val="00431447"/>
    <w:rsid w:val="0043427D"/>
    <w:rsid w:val="00434ECA"/>
    <w:rsid w:val="004373F6"/>
    <w:rsid w:val="0043796A"/>
    <w:rsid w:val="004510E7"/>
    <w:rsid w:val="004516B6"/>
    <w:rsid w:val="00456B72"/>
    <w:rsid w:val="0046180F"/>
    <w:rsid w:val="0046775D"/>
    <w:rsid w:val="004742FF"/>
    <w:rsid w:val="0047529A"/>
    <w:rsid w:val="0047636F"/>
    <w:rsid w:val="0048120D"/>
    <w:rsid w:val="00485067"/>
    <w:rsid w:val="00491A9F"/>
    <w:rsid w:val="00492EE9"/>
    <w:rsid w:val="0049393A"/>
    <w:rsid w:val="00493C8D"/>
    <w:rsid w:val="004A1801"/>
    <w:rsid w:val="004A31A0"/>
    <w:rsid w:val="004A64E5"/>
    <w:rsid w:val="004A6AC2"/>
    <w:rsid w:val="004B078A"/>
    <w:rsid w:val="004B6363"/>
    <w:rsid w:val="004B6460"/>
    <w:rsid w:val="004B7985"/>
    <w:rsid w:val="004D0A03"/>
    <w:rsid w:val="004D1223"/>
    <w:rsid w:val="004D2EB5"/>
    <w:rsid w:val="004D384E"/>
    <w:rsid w:val="004D3BDE"/>
    <w:rsid w:val="004D5CC6"/>
    <w:rsid w:val="004D700F"/>
    <w:rsid w:val="004D7520"/>
    <w:rsid w:val="004E03C2"/>
    <w:rsid w:val="004E1148"/>
    <w:rsid w:val="004E1BC3"/>
    <w:rsid w:val="004E4AA9"/>
    <w:rsid w:val="004F13DF"/>
    <w:rsid w:val="004F1BD5"/>
    <w:rsid w:val="004F7262"/>
    <w:rsid w:val="005050E0"/>
    <w:rsid w:val="00505346"/>
    <w:rsid w:val="005111BA"/>
    <w:rsid w:val="00514649"/>
    <w:rsid w:val="00523050"/>
    <w:rsid w:val="005239BA"/>
    <w:rsid w:val="0052687B"/>
    <w:rsid w:val="005336A5"/>
    <w:rsid w:val="00533F81"/>
    <w:rsid w:val="00542A83"/>
    <w:rsid w:val="00542B39"/>
    <w:rsid w:val="005445C1"/>
    <w:rsid w:val="005445C7"/>
    <w:rsid w:val="00551C3A"/>
    <w:rsid w:val="005567E8"/>
    <w:rsid w:val="00560758"/>
    <w:rsid w:val="005607DC"/>
    <w:rsid w:val="00562BBB"/>
    <w:rsid w:val="00563093"/>
    <w:rsid w:val="00571214"/>
    <w:rsid w:val="00573C24"/>
    <w:rsid w:val="005778B1"/>
    <w:rsid w:val="00582900"/>
    <w:rsid w:val="00590AAD"/>
    <w:rsid w:val="005A2501"/>
    <w:rsid w:val="005A31BA"/>
    <w:rsid w:val="005A31D5"/>
    <w:rsid w:val="005B277C"/>
    <w:rsid w:val="005B690D"/>
    <w:rsid w:val="005B7C9A"/>
    <w:rsid w:val="005C4939"/>
    <w:rsid w:val="005C4F6E"/>
    <w:rsid w:val="005C6C59"/>
    <w:rsid w:val="005D4098"/>
    <w:rsid w:val="005D5370"/>
    <w:rsid w:val="005D67F2"/>
    <w:rsid w:val="005E17ED"/>
    <w:rsid w:val="005E4B6F"/>
    <w:rsid w:val="005E514A"/>
    <w:rsid w:val="005F381C"/>
    <w:rsid w:val="005F4D56"/>
    <w:rsid w:val="005F5310"/>
    <w:rsid w:val="005F74ED"/>
    <w:rsid w:val="00603188"/>
    <w:rsid w:val="0060439A"/>
    <w:rsid w:val="006063C0"/>
    <w:rsid w:val="00611F20"/>
    <w:rsid w:val="00612D41"/>
    <w:rsid w:val="0061750E"/>
    <w:rsid w:val="0062356C"/>
    <w:rsid w:val="006254CB"/>
    <w:rsid w:val="0062626A"/>
    <w:rsid w:val="006271FC"/>
    <w:rsid w:val="0063160E"/>
    <w:rsid w:val="00631B18"/>
    <w:rsid w:val="00631B5B"/>
    <w:rsid w:val="00636C42"/>
    <w:rsid w:val="006400F4"/>
    <w:rsid w:val="006450F6"/>
    <w:rsid w:val="0065436A"/>
    <w:rsid w:val="00655F12"/>
    <w:rsid w:val="006611DB"/>
    <w:rsid w:val="006619DC"/>
    <w:rsid w:val="00661F8A"/>
    <w:rsid w:val="00666751"/>
    <w:rsid w:val="00672A51"/>
    <w:rsid w:val="00673799"/>
    <w:rsid w:val="00675C86"/>
    <w:rsid w:val="00677748"/>
    <w:rsid w:val="006829E3"/>
    <w:rsid w:val="00683193"/>
    <w:rsid w:val="0069057E"/>
    <w:rsid w:val="00690CF8"/>
    <w:rsid w:val="00691366"/>
    <w:rsid w:val="00693CD6"/>
    <w:rsid w:val="00694D1C"/>
    <w:rsid w:val="00695E28"/>
    <w:rsid w:val="006964BF"/>
    <w:rsid w:val="006A0EC4"/>
    <w:rsid w:val="006A43EF"/>
    <w:rsid w:val="006B4955"/>
    <w:rsid w:val="006B7D4B"/>
    <w:rsid w:val="006C024E"/>
    <w:rsid w:val="006C02C3"/>
    <w:rsid w:val="006C1462"/>
    <w:rsid w:val="006C2EC5"/>
    <w:rsid w:val="006C7CAA"/>
    <w:rsid w:val="006D124F"/>
    <w:rsid w:val="006D4013"/>
    <w:rsid w:val="006D5E10"/>
    <w:rsid w:val="006D72D5"/>
    <w:rsid w:val="006E1523"/>
    <w:rsid w:val="006E5A4A"/>
    <w:rsid w:val="006E6A2C"/>
    <w:rsid w:val="006F105C"/>
    <w:rsid w:val="006F270D"/>
    <w:rsid w:val="006F2F1C"/>
    <w:rsid w:val="006F414A"/>
    <w:rsid w:val="007042BD"/>
    <w:rsid w:val="00710EFB"/>
    <w:rsid w:val="00712B0B"/>
    <w:rsid w:val="007159DC"/>
    <w:rsid w:val="00717D03"/>
    <w:rsid w:val="00723157"/>
    <w:rsid w:val="0072329C"/>
    <w:rsid w:val="00723C64"/>
    <w:rsid w:val="0072630A"/>
    <w:rsid w:val="0073064E"/>
    <w:rsid w:val="00732977"/>
    <w:rsid w:val="007350AC"/>
    <w:rsid w:val="0073590E"/>
    <w:rsid w:val="00735FFD"/>
    <w:rsid w:val="00736CD6"/>
    <w:rsid w:val="007405AC"/>
    <w:rsid w:val="00745EA8"/>
    <w:rsid w:val="00746ADF"/>
    <w:rsid w:val="00752A64"/>
    <w:rsid w:val="00755785"/>
    <w:rsid w:val="0076179F"/>
    <w:rsid w:val="00761C53"/>
    <w:rsid w:val="00761D8F"/>
    <w:rsid w:val="0076263D"/>
    <w:rsid w:val="0076289F"/>
    <w:rsid w:val="0076572F"/>
    <w:rsid w:val="007657BF"/>
    <w:rsid w:val="00770661"/>
    <w:rsid w:val="00773523"/>
    <w:rsid w:val="00777C75"/>
    <w:rsid w:val="00780D23"/>
    <w:rsid w:val="00780EDC"/>
    <w:rsid w:val="00790EBC"/>
    <w:rsid w:val="00791293"/>
    <w:rsid w:val="00793074"/>
    <w:rsid w:val="007951C8"/>
    <w:rsid w:val="00795F10"/>
    <w:rsid w:val="007A17AD"/>
    <w:rsid w:val="007A5475"/>
    <w:rsid w:val="007A5DA7"/>
    <w:rsid w:val="007A6EFC"/>
    <w:rsid w:val="007B1A75"/>
    <w:rsid w:val="007B2F1C"/>
    <w:rsid w:val="007B334F"/>
    <w:rsid w:val="007B40B7"/>
    <w:rsid w:val="007B5124"/>
    <w:rsid w:val="007B5236"/>
    <w:rsid w:val="007C33B8"/>
    <w:rsid w:val="007C4063"/>
    <w:rsid w:val="007C6EC4"/>
    <w:rsid w:val="007D135B"/>
    <w:rsid w:val="007D23EF"/>
    <w:rsid w:val="007D41EC"/>
    <w:rsid w:val="007D51FC"/>
    <w:rsid w:val="007D6263"/>
    <w:rsid w:val="007E4C39"/>
    <w:rsid w:val="007E6B7F"/>
    <w:rsid w:val="007F134D"/>
    <w:rsid w:val="008008A1"/>
    <w:rsid w:val="008021E8"/>
    <w:rsid w:val="00802F70"/>
    <w:rsid w:val="008038A0"/>
    <w:rsid w:val="00803D6A"/>
    <w:rsid w:val="00804004"/>
    <w:rsid w:val="00804A11"/>
    <w:rsid w:val="008056CD"/>
    <w:rsid w:val="00805C60"/>
    <w:rsid w:val="00811846"/>
    <w:rsid w:val="00813601"/>
    <w:rsid w:val="00816BDC"/>
    <w:rsid w:val="00817BD7"/>
    <w:rsid w:val="0082131D"/>
    <w:rsid w:val="00823E3C"/>
    <w:rsid w:val="008249F8"/>
    <w:rsid w:val="00827C47"/>
    <w:rsid w:val="00832CD9"/>
    <w:rsid w:val="00834DBB"/>
    <w:rsid w:val="00836629"/>
    <w:rsid w:val="00842CFE"/>
    <w:rsid w:val="008431D1"/>
    <w:rsid w:val="00843C4B"/>
    <w:rsid w:val="008445FE"/>
    <w:rsid w:val="00846053"/>
    <w:rsid w:val="0085448B"/>
    <w:rsid w:val="00856D1B"/>
    <w:rsid w:val="0086045A"/>
    <w:rsid w:val="0086079A"/>
    <w:rsid w:val="00860EED"/>
    <w:rsid w:val="00861082"/>
    <w:rsid w:val="00863468"/>
    <w:rsid w:val="00866828"/>
    <w:rsid w:val="008677CD"/>
    <w:rsid w:val="0087312E"/>
    <w:rsid w:val="00875EC1"/>
    <w:rsid w:val="0088584C"/>
    <w:rsid w:val="00893DF0"/>
    <w:rsid w:val="008A12A1"/>
    <w:rsid w:val="008A1E7F"/>
    <w:rsid w:val="008A2494"/>
    <w:rsid w:val="008A2EB0"/>
    <w:rsid w:val="008A56C7"/>
    <w:rsid w:val="008B1EA8"/>
    <w:rsid w:val="008B343B"/>
    <w:rsid w:val="008B344C"/>
    <w:rsid w:val="008C04FC"/>
    <w:rsid w:val="008C432C"/>
    <w:rsid w:val="008D1809"/>
    <w:rsid w:val="008E1427"/>
    <w:rsid w:val="008E460E"/>
    <w:rsid w:val="008E7B8C"/>
    <w:rsid w:val="008E7F22"/>
    <w:rsid w:val="008F184A"/>
    <w:rsid w:val="008F20B9"/>
    <w:rsid w:val="008F230F"/>
    <w:rsid w:val="009065A7"/>
    <w:rsid w:val="0090779B"/>
    <w:rsid w:val="00910540"/>
    <w:rsid w:val="009178EA"/>
    <w:rsid w:val="00922FA8"/>
    <w:rsid w:val="00925EDC"/>
    <w:rsid w:val="00927944"/>
    <w:rsid w:val="009324A0"/>
    <w:rsid w:val="00933A57"/>
    <w:rsid w:val="00933DA4"/>
    <w:rsid w:val="009367CE"/>
    <w:rsid w:val="009455D0"/>
    <w:rsid w:val="0094746F"/>
    <w:rsid w:val="00947757"/>
    <w:rsid w:val="00952A6D"/>
    <w:rsid w:val="0095704F"/>
    <w:rsid w:val="009626D7"/>
    <w:rsid w:val="00964E6E"/>
    <w:rsid w:val="009667A6"/>
    <w:rsid w:val="00967F98"/>
    <w:rsid w:val="009713BC"/>
    <w:rsid w:val="00973A31"/>
    <w:rsid w:val="009763E5"/>
    <w:rsid w:val="009765AC"/>
    <w:rsid w:val="00976859"/>
    <w:rsid w:val="00980359"/>
    <w:rsid w:val="009851DA"/>
    <w:rsid w:val="009909FC"/>
    <w:rsid w:val="00992844"/>
    <w:rsid w:val="00994C03"/>
    <w:rsid w:val="00996152"/>
    <w:rsid w:val="009A342C"/>
    <w:rsid w:val="009A6B0A"/>
    <w:rsid w:val="009B0168"/>
    <w:rsid w:val="009C1105"/>
    <w:rsid w:val="009C6DCA"/>
    <w:rsid w:val="009C6F1F"/>
    <w:rsid w:val="009D18A7"/>
    <w:rsid w:val="009D62F5"/>
    <w:rsid w:val="009D66BF"/>
    <w:rsid w:val="009D6AB6"/>
    <w:rsid w:val="009D78CA"/>
    <w:rsid w:val="009E5700"/>
    <w:rsid w:val="009F65EF"/>
    <w:rsid w:val="009F774A"/>
    <w:rsid w:val="00A0145D"/>
    <w:rsid w:val="00A04854"/>
    <w:rsid w:val="00A075B1"/>
    <w:rsid w:val="00A13B02"/>
    <w:rsid w:val="00A15322"/>
    <w:rsid w:val="00A1534E"/>
    <w:rsid w:val="00A1554F"/>
    <w:rsid w:val="00A159CB"/>
    <w:rsid w:val="00A16BA1"/>
    <w:rsid w:val="00A17E47"/>
    <w:rsid w:val="00A254DE"/>
    <w:rsid w:val="00A26630"/>
    <w:rsid w:val="00A31B2E"/>
    <w:rsid w:val="00A43DCC"/>
    <w:rsid w:val="00A458C9"/>
    <w:rsid w:val="00A45E2F"/>
    <w:rsid w:val="00A473BC"/>
    <w:rsid w:val="00A477A3"/>
    <w:rsid w:val="00A47DCE"/>
    <w:rsid w:val="00A50651"/>
    <w:rsid w:val="00A52C38"/>
    <w:rsid w:val="00A53782"/>
    <w:rsid w:val="00A54755"/>
    <w:rsid w:val="00A54D84"/>
    <w:rsid w:val="00A57E39"/>
    <w:rsid w:val="00A62953"/>
    <w:rsid w:val="00A64BAC"/>
    <w:rsid w:val="00A65366"/>
    <w:rsid w:val="00A65E28"/>
    <w:rsid w:val="00A668E1"/>
    <w:rsid w:val="00A71805"/>
    <w:rsid w:val="00A73484"/>
    <w:rsid w:val="00A73744"/>
    <w:rsid w:val="00A75CAA"/>
    <w:rsid w:val="00A8579F"/>
    <w:rsid w:val="00A95DB2"/>
    <w:rsid w:val="00AA088D"/>
    <w:rsid w:val="00AA11AC"/>
    <w:rsid w:val="00AA15CC"/>
    <w:rsid w:val="00AA2812"/>
    <w:rsid w:val="00AA5D11"/>
    <w:rsid w:val="00AA646B"/>
    <w:rsid w:val="00AA7371"/>
    <w:rsid w:val="00AB02C9"/>
    <w:rsid w:val="00AB097D"/>
    <w:rsid w:val="00AB1852"/>
    <w:rsid w:val="00AC58F6"/>
    <w:rsid w:val="00AC66ED"/>
    <w:rsid w:val="00AE0709"/>
    <w:rsid w:val="00AE34EE"/>
    <w:rsid w:val="00AE6527"/>
    <w:rsid w:val="00AF0DDE"/>
    <w:rsid w:val="00AF1D4F"/>
    <w:rsid w:val="00AF338D"/>
    <w:rsid w:val="00AF6E8D"/>
    <w:rsid w:val="00AF786B"/>
    <w:rsid w:val="00B010F1"/>
    <w:rsid w:val="00B01B57"/>
    <w:rsid w:val="00B033FE"/>
    <w:rsid w:val="00B0429A"/>
    <w:rsid w:val="00B0438D"/>
    <w:rsid w:val="00B049FE"/>
    <w:rsid w:val="00B1008B"/>
    <w:rsid w:val="00B13A21"/>
    <w:rsid w:val="00B13ECF"/>
    <w:rsid w:val="00B1625E"/>
    <w:rsid w:val="00B16E93"/>
    <w:rsid w:val="00B2204A"/>
    <w:rsid w:val="00B22EC7"/>
    <w:rsid w:val="00B24567"/>
    <w:rsid w:val="00B24F3D"/>
    <w:rsid w:val="00B26578"/>
    <w:rsid w:val="00B31BF3"/>
    <w:rsid w:val="00B322E2"/>
    <w:rsid w:val="00B35294"/>
    <w:rsid w:val="00B35C02"/>
    <w:rsid w:val="00B36D34"/>
    <w:rsid w:val="00B4263F"/>
    <w:rsid w:val="00B462BE"/>
    <w:rsid w:val="00B463C2"/>
    <w:rsid w:val="00B51961"/>
    <w:rsid w:val="00B52247"/>
    <w:rsid w:val="00B540B3"/>
    <w:rsid w:val="00B5419E"/>
    <w:rsid w:val="00B541FD"/>
    <w:rsid w:val="00B613A5"/>
    <w:rsid w:val="00B62D9B"/>
    <w:rsid w:val="00B66EAC"/>
    <w:rsid w:val="00B70261"/>
    <w:rsid w:val="00B71DC8"/>
    <w:rsid w:val="00B779C0"/>
    <w:rsid w:val="00B800E7"/>
    <w:rsid w:val="00B80F19"/>
    <w:rsid w:val="00B832B7"/>
    <w:rsid w:val="00B83A9A"/>
    <w:rsid w:val="00B842E9"/>
    <w:rsid w:val="00B84C3F"/>
    <w:rsid w:val="00B85277"/>
    <w:rsid w:val="00B968A1"/>
    <w:rsid w:val="00B96C06"/>
    <w:rsid w:val="00B96DEA"/>
    <w:rsid w:val="00BA0612"/>
    <w:rsid w:val="00BA45AF"/>
    <w:rsid w:val="00BB052C"/>
    <w:rsid w:val="00BB0BBA"/>
    <w:rsid w:val="00BB0E14"/>
    <w:rsid w:val="00BB2F89"/>
    <w:rsid w:val="00BB49BA"/>
    <w:rsid w:val="00BB668D"/>
    <w:rsid w:val="00BC5D9C"/>
    <w:rsid w:val="00BD1106"/>
    <w:rsid w:val="00BD1EE7"/>
    <w:rsid w:val="00BD2B74"/>
    <w:rsid w:val="00BD3A53"/>
    <w:rsid w:val="00BD4091"/>
    <w:rsid w:val="00BD4FEF"/>
    <w:rsid w:val="00BD5766"/>
    <w:rsid w:val="00BD61A9"/>
    <w:rsid w:val="00BE11DC"/>
    <w:rsid w:val="00BE15DB"/>
    <w:rsid w:val="00BE3E13"/>
    <w:rsid w:val="00BE4990"/>
    <w:rsid w:val="00BE4D28"/>
    <w:rsid w:val="00BE50E9"/>
    <w:rsid w:val="00BF1A14"/>
    <w:rsid w:val="00BF4E21"/>
    <w:rsid w:val="00BF744D"/>
    <w:rsid w:val="00C00F00"/>
    <w:rsid w:val="00C0156C"/>
    <w:rsid w:val="00C02563"/>
    <w:rsid w:val="00C04C98"/>
    <w:rsid w:val="00C07F17"/>
    <w:rsid w:val="00C13BC3"/>
    <w:rsid w:val="00C15A71"/>
    <w:rsid w:val="00C21CD1"/>
    <w:rsid w:val="00C30B7A"/>
    <w:rsid w:val="00C30BCB"/>
    <w:rsid w:val="00C42404"/>
    <w:rsid w:val="00C46043"/>
    <w:rsid w:val="00C50196"/>
    <w:rsid w:val="00C5092A"/>
    <w:rsid w:val="00C513FC"/>
    <w:rsid w:val="00C5421E"/>
    <w:rsid w:val="00C55084"/>
    <w:rsid w:val="00C62A1D"/>
    <w:rsid w:val="00C669F1"/>
    <w:rsid w:val="00C73EBF"/>
    <w:rsid w:val="00C74B9D"/>
    <w:rsid w:val="00C756A7"/>
    <w:rsid w:val="00C760D8"/>
    <w:rsid w:val="00C8037A"/>
    <w:rsid w:val="00C85D82"/>
    <w:rsid w:val="00C86ED6"/>
    <w:rsid w:val="00C92E34"/>
    <w:rsid w:val="00C97F3F"/>
    <w:rsid w:val="00CA2BC0"/>
    <w:rsid w:val="00CA47FE"/>
    <w:rsid w:val="00CB22E2"/>
    <w:rsid w:val="00CB3984"/>
    <w:rsid w:val="00CC094E"/>
    <w:rsid w:val="00CC3CE8"/>
    <w:rsid w:val="00CC6003"/>
    <w:rsid w:val="00CC6B04"/>
    <w:rsid w:val="00CC732F"/>
    <w:rsid w:val="00CD0CC7"/>
    <w:rsid w:val="00CD213F"/>
    <w:rsid w:val="00CD41E7"/>
    <w:rsid w:val="00CD6710"/>
    <w:rsid w:val="00CE0720"/>
    <w:rsid w:val="00CE0E26"/>
    <w:rsid w:val="00CE1506"/>
    <w:rsid w:val="00CE1BF5"/>
    <w:rsid w:val="00CE6831"/>
    <w:rsid w:val="00CF2D2E"/>
    <w:rsid w:val="00CF360F"/>
    <w:rsid w:val="00CF4B48"/>
    <w:rsid w:val="00CF7E68"/>
    <w:rsid w:val="00D00FF3"/>
    <w:rsid w:val="00D01967"/>
    <w:rsid w:val="00D02913"/>
    <w:rsid w:val="00D10EB4"/>
    <w:rsid w:val="00D1116D"/>
    <w:rsid w:val="00D116B1"/>
    <w:rsid w:val="00D145C1"/>
    <w:rsid w:val="00D16C69"/>
    <w:rsid w:val="00D218F1"/>
    <w:rsid w:val="00D22D55"/>
    <w:rsid w:val="00D25DD8"/>
    <w:rsid w:val="00D268BB"/>
    <w:rsid w:val="00D3321C"/>
    <w:rsid w:val="00D37143"/>
    <w:rsid w:val="00D45E1B"/>
    <w:rsid w:val="00D50E0A"/>
    <w:rsid w:val="00D52B72"/>
    <w:rsid w:val="00D546F0"/>
    <w:rsid w:val="00D54EB0"/>
    <w:rsid w:val="00D5640E"/>
    <w:rsid w:val="00D576F2"/>
    <w:rsid w:val="00D61EAF"/>
    <w:rsid w:val="00D673EA"/>
    <w:rsid w:val="00D73729"/>
    <w:rsid w:val="00D76F0C"/>
    <w:rsid w:val="00D81CEB"/>
    <w:rsid w:val="00D82595"/>
    <w:rsid w:val="00D8454B"/>
    <w:rsid w:val="00D86906"/>
    <w:rsid w:val="00D907C9"/>
    <w:rsid w:val="00D951AA"/>
    <w:rsid w:val="00D96F2C"/>
    <w:rsid w:val="00D97DD7"/>
    <w:rsid w:val="00DA12B0"/>
    <w:rsid w:val="00DA1AD9"/>
    <w:rsid w:val="00DA1C91"/>
    <w:rsid w:val="00DA285C"/>
    <w:rsid w:val="00DB0B8B"/>
    <w:rsid w:val="00DB235F"/>
    <w:rsid w:val="00DB3284"/>
    <w:rsid w:val="00DB4CDE"/>
    <w:rsid w:val="00DB578C"/>
    <w:rsid w:val="00DB743B"/>
    <w:rsid w:val="00DB7976"/>
    <w:rsid w:val="00DC1115"/>
    <w:rsid w:val="00DC43D3"/>
    <w:rsid w:val="00DC6D42"/>
    <w:rsid w:val="00DC758C"/>
    <w:rsid w:val="00DD201F"/>
    <w:rsid w:val="00DD4573"/>
    <w:rsid w:val="00DD4E73"/>
    <w:rsid w:val="00DE122A"/>
    <w:rsid w:val="00DE5BDE"/>
    <w:rsid w:val="00DE5EBC"/>
    <w:rsid w:val="00DE75D3"/>
    <w:rsid w:val="00DF13B2"/>
    <w:rsid w:val="00DF368E"/>
    <w:rsid w:val="00DF390D"/>
    <w:rsid w:val="00DF42D7"/>
    <w:rsid w:val="00DF4432"/>
    <w:rsid w:val="00DF461A"/>
    <w:rsid w:val="00DF5F55"/>
    <w:rsid w:val="00DF6D6C"/>
    <w:rsid w:val="00E031C0"/>
    <w:rsid w:val="00E04AE4"/>
    <w:rsid w:val="00E118D0"/>
    <w:rsid w:val="00E1289D"/>
    <w:rsid w:val="00E13295"/>
    <w:rsid w:val="00E14C7A"/>
    <w:rsid w:val="00E15546"/>
    <w:rsid w:val="00E209A9"/>
    <w:rsid w:val="00E20FD3"/>
    <w:rsid w:val="00E30FB7"/>
    <w:rsid w:val="00E31A6E"/>
    <w:rsid w:val="00E32F11"/>
    <w:rsid w:val="00E349DA"/>
    <w:rsid w:val="00E35B43"/>
    <w:rsid w:val="00E36A05"/>
    <w:rsid w:val="00E441CB"/>
    <w:rsid w:val="00E4492B"/>
    <w:rsid w:val="00E45ACE"/>
    <w:rsid w:val="00E52167"/>
    <w:rsid w:val="00E536F2"/>
    <w:rsid w:val="00E53B9E"/>
    <w:rsid w:val="00E60B1A"/>
    <w:rsid w:val="00E61F99"/>
    <w:rsid w:val="00E62A00"/>
    <w:rsid w:val="00E65240"/>
    <w:rsid w:val="00E65669"/>
    <w:rsid w:val="00E801BB"/>
    <w:rsid w:val="00E80A75"/>
    <w:rsid w:val="00E8423F"/>
    <w:rsid w:val="00E84885"/>
    <w:rsid w:val="00E85BC3"/>
    <w:rsid w:val="00E9596C"/>
    <w:rsid w:val="00E97560"/>
    <w:rsid w:val="00EA0946"/>
    <w:rsid w:val="00EA1272"/>
    <w:rsid w:val="00EA2B80"/>
    <w:rsid w:val="00EA2EF4"/>
    <w:rsid w:val="00EA662B"/>
    <w:rsid w:val="00EA6965"/>
    <w:rsid w:val="00EA7BBD"/>
    <w:rsid w:val="00EB0CEE"/>
    <w:rsid w:val="00EB2362"/>
    <w:rsid w:val="00EB3CCA"/>
    <w:rsid w:val="00EB4B9D"/>
    <w:rsid w:val="00EC1ABB"/>
    <w:rsid w:val="00EC2FF1"/>
    <w:rsid w:val="00EC632B"/>
    <w:rsid w:val="00EC694D"/>
    <w:rsid w:val="00ED143E"/>
    <w:rsid w:val="00ED17B6"/>
    <w:rsid w:val="00ED3DA5"/>
    <w:rsid w:val="00ED6C95"/>
    <w:rsid w:val="00ED7A05"/>
    <w:rsid w:val="00EE5647"/>
    <w:rsid w:val="00EE7C30"/>
    <w:rsid w:val="00EE7EAC"/>
    <w:rsid w:val="00EF1CB9"/>
    <w:rsid w:val="00EF26BD"/>
    <w:rsid w:val="00EF2B7B"/>
    <w:rsid w:val="00EF4D7D"/>
    <w:rsid w:val="00EF7A55"/>
    <w:rsid w:val="00EF7E13"/>
    <w:rsid w:val="00F0074D"/>
    <w:rsid w:val="00F03840"/>
    <w:rsid w:val="00F066BE"/>
    <w:rsid w:val="00F11B03"/>
    <w:rsid w:val="00F1548A"/>
    <w:rsid w:val="00F15BB6"/>
    <w:rsid w:val="00F212F5"/>
    <w:rsid w:val="00F23951"/>
    <w:rsid w:val="00F26DEF"/>
    <w:rsid w:val="00F31179"/>
    <w:rsid w:val="00F31370"/>
    <w:rsid w:val="00F36BCC"/>
    <w:rsid w:val="00F4496E"/>
    <w:rsid w:val="00F51F0D"/>
    <w:rsid w:val="00F52D22"/>
    <w:rsid w:val="00F52F20"/>
    <w:rsid w:val="00F5408F"/>
    <w:rsid w:val="00F54C48"/>
    <w:rsid w:val="00F6115E"/>
    <w:rsid w:val="00F72725"/>
    <w:rsid w:val="00F73C74"/>
    <w:rsid w:val="00F751C3"/>
    <w:rsid w:val="00F7597B"/>
    <w:rsid w:val="00F75EAF"/>
    <w:rsid w:val="00F800AB"/>
    <w:rsid w:val="00F82DEC"/>
    <w:rsid w:val="00F8396E"/>
    <w:rsid w:val="00F840D8"/>
    <w:rsid w:val="00F842CA"/>
    <w:rsid w:val="00F85574"/>
    <w:rsid w:val="00F86548"/>
    <w:rsid w:val="00F87904"/>
    <w:rsid w:val="00F9152E"/>
    <w:rsid w:val="00F921A6"/>
    <w:rsid w:val="00F962E7"/>
    <w:rsid w:val="00FA0310"/>
    <w:rsid w:val="00FA1275"/>
    <w:rsid w:val="00FA20CA"/>
    <w:rsid w:val="00FA3FD4"/>
    <w:rsid w:val="00FA44B1"/>
    <w:rsid w:val="00FB0A0F"/>
    <w:rsid w:val="00FB155F"/>
    <w:rsid w:val="00FC27D5"/>
    <w:rsid w:val="00FC281D"/>
    <w:rsid w:val="00FC6FAF"/>
    <w:rsid w:val="00FD092F"/>
    <w:rsid w:val="00FD0CC6"/>
    <w:rsid w:val="00FD16E2"/>
    <w:rsid w:val="00FD29E1"/>
    <w:rsid w:val="00FD398C"/>
    <w:rsid w:val="00FD4F96"/>
    <w:rsid w:val="00FD5B13"/>
    <w:rsid w:val="00FD71CF"/>
    <w:rsid w:val="00FE086A"/>
    <w:rsid w:val="00FE2544"/>
    <w:rsid w:val="00FE3073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69"/>
    </o:shapedefaults>
    <o:shapelayout v:ext="edit">
      <o:idmap v:ext="edit" data="2"/>
    </o:shapelayout>
  </w:shapeDefaults>
  <w:decimalSymbol w:val="."/>
  <w:listSeparator w:val=","/>
  <w14:docId w14:val="7ECE86B8"/>
  <w15:docId w15:val="{AC3C5A44-85C0-40E8-8B6A-62844B69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2844"/>
    <w:pPr>
      <w:widowControl w:val="0"/>
      <w:adjustRightInd w:val="0"/>
      <w:jc w:val="both"/>
      <w:textAlignment w:val="baseline"/>
    </w:pPr>
    <w:rPr>
      <w:rFonts w:ascii="Verdana" w:hAnsi="Verdana"/>
      <w:szCs w:val="24"/>
      <w:lang w:bidi="ar-SA"/>
    </w:rPr>
  </w:style>
  <w:style w:type="paragraph" w:styleId="Heading1">
    <w:name w:val="heading 1"/>
    <w:basedOn w:val="Normal"/>
    <w:next w:val="Body"/>
    <w:qFormat/>
    <w:rsid w:val="005C4939"/>
    <w:pPr>
      <w:keepNext/>
      <w:pageBreakBefore/>
      <w:spacing w:before="120" w:after="120"/>
      <w:ind w:left="720"/>
      <w:jc w:val="left"/>
      <w:outlineLvl w:val="0"/>
    </w:pPr>
    <w:rPr>
      <w:rFonts w:ascii="Calibri" w:hAnsi="Calibri" w:cs="Arial"/>
      <w:b/>
      <w:bCs/>
      <w:kern w:val="32"/>
      <w:sz w:val="44"/>
    </w:rPr>
  </w:style>
  <w:style w:type="paragraph" w:styleId="Heading2">
    <w:name w:val="heading 2"/>
    <w:basedOn w:val="Normal"/>
    <w:next w:val="Body"/>
    <w:qFormat/>
    <w:rsid w:val="005C4939"/>
    <w:pPr>
      <w:keepNext/>
      <w:spacing w:before="360" w:after="240"/>
      <w:ind w:left="720"/>
      <w:jc w:val="left"/>
      <w:outlineLvl w:val="1"/>
    </w:pPr>
    <w:rPr>
      <w:rFonts w:ascii="Calibri" w:hAnsi="Calibri" w:cs="Arial"/>
      <w:b/>
      <w:bCs/>
      <w:iCs/>
      <w:snapToGrid w:val="0"/>
      <w:sz w:val="28"/>
      <w:szCs w:val="28"/>
    </w:rPr>
  </w:style>
  <w:style w:type="paragraph" w:styleId="Heading3">
    <w:name w:val="heading 3"/>
    <w:aliases w:val="h2,2nd Level Head,H3,見出し 3"/>
    <w:basedOn w:val="Normal"/>
    <w:next w:val="Normal"/>
    <w:qFormat/>
    <w:rsid w:val="00992844"/>
    <w:pPr>
      <w:keepNext/>
      <w:numPr>
        <w:ilvl w:val="2"/>
        <w:numId w:val="1"/>
      </w:numPr>
      <w:tabs>
        <w:tab w:val="clear" w:pos="720"/>
      </w:tabs>
      <w:spacing w:before="240" w:after="240"/>
      <w:ind w:left="1440"/>
      <w:outlineLvl w:val="2"/>
    </w:pPr>
    <w:rPr>
      <w:rFonts w:cs="Arial"/>
      <w:bCs/>
      <w:i/>
      <w:szCs w:val="26"/>
    </w:rPr>
  </w:style>
  <w:style w:type="paragraph" w:styleId="Heading4">
    <w:name w:val="heading 4"/>
    <w:aliases w:val="h3,3rd Level Head,H4"/>
    <w:basedOn w:val="Normal"/>
    <w:next w:val="Normal"/>
    <w:qFormat/>
    <w:rsid w:val="00992844"/>
    <w:pPr>
      <w:keepNext/>
      <w:numPr>
        <w:ilvl w:val="3"/>
        <w:numId w:val="1"/>
      </w:numPr>
      <w:spacing w:before="240" w:after="60"/>
      <w:outlineLvl w:val="3"/>
    </w:pPr>
    <w:rPr>
      <w:rFonts w:cs="Arial"/>
      <w:bCs/>
      <w:szCs w:val="20"/>
      <w:u w:val="single"/>
    </w:rPr>
  </w:style>
  <w:style w:type="paragraph" w:styleId="Heading5">
    <w:name w:val="heading 5"/>
    <w:aliases w:val="H5"/>
    <w:basedOn w:val="Normal"/>
    <w:next w:val="Normal"/>
    <w:qFormat/>
    <w:rsid w:val="0099284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9284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92844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992844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992844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992844"/>
    <w:pPr>
      <w:spacing w:before="120" w:after="120"/>
      <w:ind w:left="720"/>
      <w:jc w:val="left"/>
    </w:pPr>
  </w:style>
  <w:style w:type="paragraph" w:styleId="Header">
    <w:name w:val="header"/>
    <w:basedOn w:val="Normal"/>
    <w:rsid w:val="009928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2844"/>
    <w:pPr>
      <w:tabs>
        <w:tab w:val="center" w:pos="4320"/>
        <w:tab w:val="right" w:pos="8640"/>
      </w:tabs>
    </w:pPr>
  </w:style>
  <w:style w:type="paragraph" w:customStyle="1" w:styleId="ExperienceBullets">
    <w:name w:val="Experience_Bullets"/>
    <w:basedOn w:val="Normal"/>
    <w:rsid w:val="00992844"/>
    <w:pPr>
      <w:numPr>
        <w:numId w:val="14"/>
      </w:numPr>
      <w:ind w:right="540"/>
      <w:jc w:val="left"/>
    </w:pPr>
    <w:rPr>
      <w:sz w:val="18"/>
      <w:szCs w:val="18"/>
    </w:rPr>
  </w:style>
  <w:style w:type="paragraph" w:customStyle="1" w:styleId="NormalRight025">
    <w:name w:val="Normal + Right:  0.25&quot;"/>
    <w:basedOn w:val="Normal"/>
    <w:rsid w:val="00992844"/>
    <w:pPr>
      <w:ind w:right="360"/>
    </w:pPr>
  </w:style>
  <w:style w:type="paragraph" w:customStyle="1" w:styleId="EducationBlock">
    <w:name w:val="Education_Block"/>
    <w:basedOn w:val="Normal"/>
    <w:rsid w:val="00992844"/>
    <w:pPr>
      <w:numPr>
        <w:ilvl w:val="1"/>
        <w:numId w:val="12"/>
      </w:numPr>
      <w:spacing w:after="60"/>
    </w:pPr>
  </w:style>
  <w:style w:type="paragraph" w:customStyle="1" w:styleId="EducationBullet">
    <w:name w:val="Education_Bullet"/>
    <w:basedOn w:val="EducationBlock"/>
    <w:rsid w:val="00992844"/>
    <w:rPr>
      <w:sz w:val="18"/>
      <w:szCs w:val="18"/>
    </w:rPr>
  </w:style>
  <w:style w:type="paragraph" w:styleId="Caption">
    <w:name w:val="caption"/>
    <w:basedOn w:val="Normal"/>
    <w:next w:val="Normal"/>
    <w:qFormat/>
    <w:rsid w:val="00992844"/>
    <w:pPr>
      <w:spacing w:before="120" w:after="120"/>
    </w:pPr>
    <w:rPr>
      <w:b/>
      <w:bCs/>
      <w:szCs w:val="20"/>
    </w:rPr>
  </w:style>
  <w:style w:type="paragraph" w:styleId="CommentText">
    <w:name w:val="annotation text"/>
    <w:basedOn w:val="Normal"/>
    <w:semiHidden/>
    <w:rsid w:val="00992844"/>
    <w:rPr>
      <w:szCs w:val="20"/>
    </w:rPr>
  </w:style>
  <w:style w:type="paragraph" w:styleId="DocumentMap">
    <w:name w:val="Document Map"/>
    <w:basedOn w:val="Normal"/>
    <w:semiHidden/>
    <w:rsid w:val="00992844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992844"/>
    <w:rPr>
      <w:szCs w:val="20"/>
    </w:rPr>
  </w:style>
  <w:style w:type="paragraph" w:styleId="EnvelopeAddress">
    <w:name w:val="envelope address"/>
    <w:basedOn w:val="Normal"/>
    <w:rsid w:val="00992844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rsid w:val="00992844"/>
    <w:rPr>
      <w:rFonts w:cs="Arial"/>
      <w:szCs w:val="20"/>
    </w:rPr>
  </w:style>
  <w:style w:type="paragraph" w:styleId="FootnoteText">
    <w:name w:val="footnote text"/>
    <w:basedOn w:val="Normal"/>
    <w:semiHidden/>
    <w:rsid w:val="00992844"/>
    <w:rPr>
      <w:szCs w:val="20"/>
    </w:rPr>
  </w:style>
  <w:style w:type="paragraph" w:styleId="HTMLAddress">
    <w:name w:val="HTML Address"/>
    <w:basedOn w:val="Normal"/>
    <w:rsid w:val="00992844"/>
    <w:rPr>
      <w:i/>
      <w:iCs/>
    </w:rPr>
  </w:style>
  <w:style w:type="paragraph" w:styleId="HTMLPreformatted">
    <w:name w:val="HTML Preformatted"/>
    <w:basedOn w:val="Normal"/>
    <w:rsid w:val="00992844"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autoRedefine/>
    <w:semiHidden/>
    <w:rsid w:val="00992844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92844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92844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92844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92844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92844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92844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92844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92844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92844"/>
    <w:rPr>
      <w:rFonts w:cs="Arial"/>
      <w:b/>
      <w:bCs/>
    </w:rPr>
  </w:style>
  <w:style w:type="paragraph" w:styleId="List">
    <w:name w:val="List"/>
    <w:basedOn w:val="Normal"/>
    <w:rsid w:val="00992844"/>
    <w:pPr>
      <w:ind w:left="360" w:hanging="360"/>
    </w:pPr>
  </w:style>
  <w:style w:type="paragraph" w:styleId="List2">
    <w:name w:val="List 2"/>
    <w:basedOn w:val="Normal"/>
    <w:rsid w:val="00992844"/>
    <w:pPr>
      <w:ind w:left="720" w:hanging="360"/>
    </w:pPr>
  </w:style>
  <w:style w:type="paragraph" w:styleId="List3">
    <w:name w:val="List 3"/>
    <w:basedOn w:val="Normal"/>
    <w:rsid w:val="00992844"/>
    <w:pPr>
      <w:ind w:left="1080" w:hanging="360"/>
    </w:pPr>
  </w:style>
  <w:style w:type="paragraph" w:styleId="List4">
    <w:name w:val="List 4"/>
    <w:basedOn w:val="Normal"/>
    <w:rsid w:val="00992844"/>
    <w:pPr>
      <w:ind w:left="1440" w:hanging="360"/>
    </w:pPr>
  </w:style>
  <w:style w:type="paragraph" w:styleId="List5">
    <w:name w:val="List 5"/>
    <w:basedOn w:val="Normal"/>
    <w:rsid w:val="00992844"/>
    <w:pPr>
      <w:ind w:left="1800" w:hanging="360"/>
    </w:pPr>
  </w:style>
  <w:style w:type="paragraph" w:styleId="ListBullet">
    <w:name w:val="List Bullet"/>
    <w:basedOn w:val="Normal"/>
    <w:autoRedefine/>
    <w:rsid w:val="00992844"/>
    <w:pPr>
      <w:numPr>
        <w:numId w:val="2"/>
      </w:numPr>
    </w:pPr>
  </w:style>
  <w:style w:type="paragraph" w:styleId="ListBullet2">
    <w:name w:val="List Bullet 2"/>
    <w:basedOn w:val="Normal"/>
    <w:autoRedefine/>
    <w:rsid w:val="00992844"/>
    <w:pPr>
      <w:numPr>
        <w:numId w:val="3"/>
      </w:numPr>
    </w:pPr>
  </w:style>
  <w:style w:type="paragraph" w:styleId="ListBullet3">
    <w:name w:val="List Bullet 3"/>
    <w:basedOn w:val="Normal"/>
    <w:autoRedefine/>
    <w:rsid w:val="00992844"/>
    <w:pPr>
      <w:numPr>
        <w:numId w:val="4"/>
      </w:numPr>
    </w:pPr>
  </w:style>
  <w:style w:type="paragraph" w:styleId="ListBullet4">
    <w:name w:val="List Bullet 4"/>
    <w:basedOn w:val="Normal"/>
    <w:autoRedefine/>
    <w:rsid w:val="00992844"/>
    <w:pPr>
      <w:numPr>
        <w:numId w:val="5"/>
      </w:numPr>
    </w:pPr>
  </w:style>
  <w:style w:type="paragraph" w:styleId="ListBullet5">
    <w:name w:val="List Bullet 5"/>
    <w:basedOn w:val="Normal"/>
    <w:autoRedefine/>
    <w:rsid w:val="00992844"/>
    <w:pPr>
      <w:numPr>
        <w:numId w:val="6"/>
      </w:numPr>
    </w:pPr>
  </w:style>
  <w:style w:type="paragraph" w:styleId="ListContinue">
    <w:name w:val="List Continue"/>
    <w:basedOn w:val="Normal"/>
    <w:rsid w:val="00992844"/>
    <w:pPr>
      <w:spacing w:after="120"/>
      <w:ind w:left="360"/>
    </w:pPr>
  </w:style>
  <w:style w:type="paragraph" w:styleId="ListContinue2">
    <w:name w:val="List Continue 2"/>
    <w:basedOn w:val="Normal"/>
    <w:rsid w:val="00992844"/>
    <w:pPr>
      <w:spacing w:after="120"/>
      <w:ind w:left="720"/>
    </w:pPr>
  </w:style>
  <w:style w:type="paragraph" w:styleId="ListContinue3">
    <w:name w:val="List Continue 3"/>
    <w:basedOn w:val="Normal"/>
    <w:rsid w:val="00992844"/>
    <w:pPr>
      <w:spacing w:after="120"/>
      <w:ind w:left="1080"/>
    </w:pPr>
  </w:style>
  <w:style w:type="paragraph" w:styleId="ListContinue4">
    <w:name w:val="List Continue 4"/>
    <w:basedOn w:val="Normal"/>
    <w:rsid w:val="00992844"/>
    <w:pPr>
      <w:spacing w:after="120"/>
      <w:ind w:left="1440"/>
    </w:pPr>
  </w:style>
  <w:style w:type="paragraph" w:styleId="ListContinue5">
    <w:name w:val="List Continue 5"/>
    <w:basedOn w:val="Normal"/>
    <w:rsid w:val="00992844"/>
    <w:pPr>
      <w:spacing w:after="120"/>
      <w:ind w:left="1800"/>
    </w:pPr>
  </w:style>
  <w:style w:type="paragraph" w:styleId="ListNumber">
    <w:name w:val="List Number"/>
    <w:basedOn w:val="Normal"/>
    <w:rsid w:val="00992844"/>
    <w:pPr>
      <w:numPr>
        <w:numId w:val="7"/>
      </w:numPr>
    </w:pPr>
  </w:style>
  <w:style w:type="paragraph" w:styleId="ListNumber2">
    <w:name w:val="List Number 2"/>
    <w:basedOn w:val="Normal"/>
    <w:rsid w:val="00992844"/>
    <w:pPr>
      <w:numPr>
        <w:numId w:val="8"/>
      </w:numPr>
    </w:pPr>
  </w:style>
  <w:style w:type="paragraph" w:styleId="ListNumber3">
    <w:name w:val="List Number 3"/>
    <w:basedOn w:val="Normal"/>
    <w:rsid w:val="00992844"/>
    <w:pPr>
      <w:numPr>
        <w:numId w:val="9"/>
      </w:numPr>
    </w:pPr>
  </w:style>
  <w:style w:type="paragraph" w:styleId="ListNumber4">
    <w:name w:val="List Number 4"/>
    <w:basedOn w:val="Normal"/>
    <w:rsid w:val="00992844"/>
    <w:pPr>
      <w:numPr>
        <w:numId w:val="10"/>
      </w:numPr>
    </w:pPr>
  </w:style>
  <w:style w:type="paragraph" w:styleId="ListNumber5">
    <w:name w:val="List Number 5"/>
    <w:basedOn w:val="Normal"/>
    <w:rsid w:val="00992844"/>
    <w:pPr>
      <w:numPr>
        <w:numId w:val="11"/>
      </w:numPr>
    </w:pPr>
  </w:style>
  <w:style w:type="paragraph" w:styleId="MacroText">
    <w:name w:val="macro"/>
    <w:semiHidden/>
    <w:rsid w:val="0099284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djustRightInd w:val="0"/>
      <w:spacing w:line="360" w:lineRule="atLeast"/>
      <w:jc w:val="both"/>
      <w:textAlignment w:val="baseline"/>
    </w:pPr>
    <w:rPr>
      <w:rFonts w:ascii="Courier New" w:hAnsi="Courier New" w:cs="Courier New"/>
      <w:lang w:bidi="ar-SA"/>
    </w:rPr>
  </w:style>
  <w:style w:type="paragraph" w:styleId="MessageHeader">
    <w:name w:val="Message Header"/>
    <w:basedOn w:val="Normal"/>
    <w:rsid w:val="0099284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</w:rPr>
  </w:style>
  <w:style w:type="paragraph" w:styleId="NormalWeb">
    <w:name w:val="Normal (Web)"/>
    <w:basedOn w:val="Normal"/>
    <w:rsid w:val="00992844"/>
    <w:rPr>
      <w:rFonts w:ascii="Times New Roman" w:hAnsi="Times New Roman"/>
      <w:sz w:val="24"/>
    </w:rPr>
  </w:style>
  <w:style w:type="paragraph" w:styleId="NormalIndent">
    <w:name w:val="Normal Indent"/>
    <w:basedOn w:val="Normal"/>
    <w:rsid w:val="00992844"/>
    <w:pPr>
      <w:ind w:left="720"/>
    </w:pPr>
  </w:style>
  <w:style w:type="paragraph" w:styleId="TableofAuthorities">
    <w:name w:val="table of authorities"/>
    <w:basedOn w:val="Normal"/>
    <w:next w:val="Normal"/>
    <w:semiHidden/>
    <w:rsid w:val="00992844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92844"/>
    <w:pPr>
      <w:ind w:left="400" w:hanging="400"/>
    </w:pPr>
  </w:style>
  <w:style w:type="paragraph" w:styleId="TOAHeading">
    <w:name w:val="toa heading"/>
    <w:basedOn w:val="Normal"/>
    <w:next w:val="Normal"/>
    <w:semiHidden/>
    <w:rsid w:val="00992844"/>
    <w:pPr>
      <w:spacing w:before="120"/>
    </w:pPr>
    <w:rPr>
      <w:rFonts w:cs="Arial"/>
      <w:b/>
      <w:bCs/>
      <w:sz w:val="24"/>
    </w:rPr>
  </w:style>
  <w:style w:type="paragraph" w:styleId="TOC1">
    <w:name w:val="toc 1"/>
    <w:basedOn w:val="Normal"/>
    <w:next w:val="Normal"/>
    <w:autoRedefine/>
    <w:semiHidden/>
    <w:rsid w:val="00992844"/>
  </w:style>
  <w:style w:type="paragraph" w:styleId="TOC2">
    <w:name w:val="toc 2"/>
    <w:basedOn w:val="Normal"/>
    <w:next w:val="Normal"/>
    <w:autoRedefine/>
    <w:semiHidden/>
    <w:rsid w:val="00992844"/>
    <w:pPr>
      <w:ind w:left="200"/>
    </w:pPr>
  </w:style>
  <w:style w:type="paragraph" w:styleId="TOC3">
    <w:name w:val="toc 3"/>
    <w:basedOn w:val="Normal"/>
    <w:next w:val="Normal"/>
    <w:autoRedefine/>
    <w:semiHidden/>
    <w:rsid w:val="00992844"/>
    <w:pPr>
      <w:ind w:left="400"/>
    </w:pPr>
  </w:style>
  <w:style w:type="paragraph" w:styleId="TOC4">
    <w:name w:val="toc 4"/>
    <w:basedOn w:val="Normal"/>
    <w:next w:val="Normal"/>
    <w:autoRedefine/>
    <w:semiHidden/>
    <w:rsid w:val="00992844"/>
    <w:pPr>
      <w:ind w:left="600"/>
    </w:pPr>
  </w:style>
  <w:style w:type="paragraph" w:styleId="TOC5">
    <w:name w:val="toc 5"/>
    <w:basedOn w:val="Normal"/>
    <w:next w:val="Normal"/>
    <w:autoRedefine/>
    <w:semiHidden/>
    <w:rsid w:val="00992844"/>
    <w:pPr>
      <w:ind w:left="800"/>
    </w:pPr>
  </w:style>
  <w:style w:type="paragraph" w:styleId="TOC6">
    <w:name w:val="toc 6"/>
    <w:basedOn w:val="Normal"/>
    <w:next w:val="Normal"/>
    <w:autoRedefine/>
    <w:semiHidden/>
    <w:rsid w:val="00992844"/>
    <w:pPr>
      <w:ind w:left="1000"/>
    </w:pPr>
  </w:style>
  <w:style w:type="paragraph" w:styleId="TOC7">
    <w:name w:val="toc 7"/>
    <w:basedOn w:val="Normal"/>
    <w:next w:val="Normal"/>
    <w:autoRedefine/>
    <w:semiHidden/>
    <w:rsid w:val="00992844"/>
    <w:pPr>
      <w:ind w:left="1200"/>
    </w:pPr>
  </w:style>
  <w:style w:type="paragraph" w:styleId="TOC8">
    <w:name w:val="toc 8"/>
    <w:basedOn w:val="Normal"/>
    <w:next w:val="Normal"/>
    <w:autoRedefine/>
    <w:semiHidden/>
    <w:rsid w:val="00992844"/>
    <w:pPr>
      <w:ind w:left="1400"/>
    </w:pPr>
  </w:style>
  <w:style w:type="paragraph" w:styleId="TOC9">
    <w:name w:val="toc 9"/>
    <w:basedOn w:val="Normal"/>
    <w:next w:val="Normal"/>
    <w:autoRedefine/>
    <w:semiHidden/>
    <w:rsid w:val="00992844"/>
    <w:pPr>
      <w:ind w:left="1600"/>
    </w:pPr>
  </w:style>
  <w:style w:type="paragraph" w:styleId="BalloonText">
    <w:name w:val="Balloon Text"/>
    <w:basedOn w:val="Normal"/>
    <w:semiHidden/>
    <w:rsid w:val="00992844"/>
    <w:rPr>
      <w:rFonts w:ascii="Tahoma" w:hAnsi="Tahoma" w:cs="Tahoma"/>
      <w:sz w:val="16"/>
      <w:szCs w:val="16"/>
    </w:rPr>
  </w:style>
  <w:style w:type="paragraph" w:customStyle="1" w:styleId="Nora">
    <w:name w:val="Nora"/>
    <w:basedOn w:val="Body"/>
    <w:rsid w:val="00992844"/>
    <w:pPr>
      <w:ind w:left="0"/>
    </w:pPr>
  </w:style>
  <w:style w:type="paragraph" w:customStyle="1" w:styleId="Name">
    <w:name w:val="Name"/>
    <w:basedOn w:val="Normal"/>
    <w:next w:val="Normal"/>
    <w:rsid w:val="00992844"/>
    <w:pPr>
      <w:pageBreakBefore/>
      <w:spacing w:after="60"/>
      <w:ind w:left="720"/>
    </w:pPr>
    <w:rPr>
      <w:b/>
      <w:sz w:val="24"/>
    </w:rPr>
  </w:style>
  <w:style w:type="paragraph" w:customStyle="1" w:styleId="Role">
    <w:name w:val="Role"/>
    <w:basedOn w:val="Normal"/>
    <w:rsid w:val="00992844"/>
    <w:pPr>
      <w:ind w:left="720"/>
    </w:pPr>
    <w:rPr>
      <w:sz w:val="22"/>
      <w:szCs w:val="22"/>
    </w:rPr>
  </w:style>
  <w:style w:type="paragraph" w:customStyle="1" w:styleId="Overview">
    <w:name w:val="Overview"/>
    <w:basedOn w:val="HeaderLine"/>
    <w:next w:val="ExperienceTitleChar"/>
    <w:rsid w:val="00992844"/>
    <w:pPr>
      <w:pBdr>
        <w:bottom w:val="none" w:sz="0" w:space="0" w:color="auto"/>
      </w:pBdr>
      <w:jc w:val="left"/>
    </w:pPr>
    <w:rPr>
      <w:b w:val="0"/>
    </w:rPr>
  </w:style>
  <w:style w:type="paragraph" w:customStyle="1" w:styleId="HeaderLine">
    <w:name w:val="Header_Line"/>
    <w:basedOn w:val="Normal"/>
    <w:next w:val="Normal"/>
    <w:rsid w:val="00992844"/>
    <w:pPr>
      <w:pBdr>
        <w:bottom w:val="single" w:sz="4" w:space="0" w:color="808080"/>
      </w:pBdr>
      <w:spacing w:before="240" w:after="240"/>
      <w:ind w:left="720"/>
    </w:pPr>
    <w:rPr>
      <w:b/>
    </w:rPr>
  </w:style>
  <w:style w:type="paragraph" w:customStyle="1" w:styleId="ExperienceTitleChar">
    <w:name w:val="Experience_Title Char"/>
    <w:basedOn w:val="ExperienceBlockChar"/>
    <w:rsid w:val="00992844"/>
    <w:pPr>
      <w:keepNext/>
      <w:spacing w:before="120"/>
      <w:ind w:left="720"/>
    </w:pPr>
    <w:rPr>
      <w:i/>
    </w:rPr>
  </w:style>
  <w:style w:type="paragraph" w:customStyle="1" w:styleId="ExperienceBlockChar">
    <w:name w:val="Experience_Block Char"/>
    <w:basedOn w:val="Normal"/>
    <w:rsid w:val="00992844"/>
    <w:pPr>
      <w:spacing w:after="60"/>
      <w:ind w:left="1267" w:right="360"/>
      <w:jc w:val="left"/>
    </w:pPr>
    <w:rPr>
      <w:szCs w:val="20"/>
    </w:rPr>
  </w:style>
  <w:style w:type="character" w:customStyle="1" w:styleId="ExperienceBlockCharChar">
    <w:name w:val="Experience_Block Char Char"/>
    <w:basedOn w:val="DefaultParagraphFont"/>
    <w:rsid w:val="00992844"/>
    <w:rPr>
      <w:rFonts w:ascii="Verdana" w:hAnsi="Verdana"/>
      <w:lang w:val="en-US" w:eastAsia="en-US" w:bidi="ar-SA"/>
    </w:rPr>
  </w:style>
  <w:style w:type="character" w:customStyle="1" w:styleId="ExperienceTitleCharChar">
    <w:name w:val="Experience_Title Char Char"/>
    <w:basedOn w:val="ExperienceBlockCharChar"/>
    <w:rsid w:val="00992844"/>
    <w:rPr>
      <w:rFonts w:ascii="Verdana" w:hAnsi="Verdana"/>
      <w:i/>
      <w:lang w:val="en-US" w:eastAsia="en-US" w:bidi="ar-SA"/>
    </w:rPr>
  </w:style>
  <w:style w:type="paragraph" w:styleId="BodyText3">
    <w:name w:val="Body Text 3"/>
    <w:basedOn w:val="Normal"/>
    <w:rsid w:val="00992844"/>
    <w:pPr>
      <w:widowControl/>
      <w:adjustRightInd/>
      <w:spacing w:before="100" w:after="100"/>
      <w:jc w:val="left"/>
      <w:textAlignment w:val="auto"/>
    </w:pPr>
    <w:rPr>
      <w:rFonts w:ascii="Tahoma" w:hAnsi="Tahoma" w:cs="Tahoma"/>
      <w:szCs w:val="22"/>
    </w:rPr>
  </w:style>
  <w:style w:type="paragraph" w:styleId="BodyText">
    <w:name w:val="Body Text"/>
    <w:basedOn w:val="Normal"/>
    <w:rsid w:val="00992844"/>
    <w:pPr>
      <w:widowControl/>
      <w:adjustRightInd/>
      <w:spacing w:before="100" w:after="100"/>
      <w:jc w:val="left"/>
      <w:textAlignment w:val="auto"/>
    </w:pPr>
    <w:rPr>
      <w:rFonts w:cs="Tahoma"/>
      <w:sz w:val="16"/>
    </w:rPr>
  </w:style>
  <w:style w:type="character" w:styleId="Strong">
    <w:name w:val="Strong"/>
    <w:basedOn w:val="DefaultParagraphFont"/>
    <w:qFormat/>
    <w:rsid w:val="00992844"/>
    <w:rPr>
      <w:rFonts w:ascii="Verdana" w:hAnsi="Verdana"/>
      <w:b/>
      <w:bCs/>
      <w:sz w:val="18"/>
    </w:rPr>
  </w:style>
  <w:style w:type="paragraph" w:customStyle="1" w:styleId="CompanyName">
    <w:name w:val="Company Name"/>
    <w:basedOn w:val="BodyText"/>
    <w:rsid w:val="00992844"/>
    <w:pPr>
      <w:keepNext/>
      <w:spacing w:before="120" w:after="0" w:line="260" w:lineRule="exact"/>
      <w:ind w:left="-1440"/>
    </w:pPr>
    <w:rPr>
      <w:rFonts w:ascii="Arial" w:hAnsi="Arial" w:cs="Times New Roman"/>
      <w:b/>
      <w:sz w:val="20"/>
      <w:szCs w:val="20"/>
      <w:lang w:val="en-GB"/>
    </w:rPr>
  </w:style>
  <w:style w:type="paragraph" w:styleId="BodyTextIndent2">
    <w:name w:val="Body Text Indent 2"/>
    <w:basedOn w:val="Normal"/>
    <w:rsid w:val="00992844"/>
    <w:pPr>
      <w:widowControl/>
      <w:adjustRightInd/>
      <w:ind w:left="-1350"/>
      <w:textAlignment w:val="auto"/>
    </w:pPr>
    <w:rPr>
      <w:rFonts w:ascii="Arial" w:hAnsi="Arial"/>
      <w:szCs w:val="20"/>
      <w:lang w:val="en-GB"/>
    </w:rPr>
  </w:style>
  <w:style w:type="paragraph" w:customStyle="1" w:styleId="NormalWeb1">
    <w:name w:val="Normal (Web)1"/>
    <w:basedOn w:val="Normal"/>
    <w:autoRedefine/>
    <w:rsid w:val="00992844"/>
    <w:pPr>
      <w:widowControl/>
      <w:adjustRightInd/>
      <w:spacing w:before="120" w:beforeAutospacing="1" w:after="120" w:afterAutospacing="1"/>
      <w:jc w:val="left"/>
      <w:textAlignment w:val="auto"/>
    </w:pPr>
    <w:rPr>
      <w:rFonts w:ascii="Arial" w:eastAsia="Arial Unicode MS" w:hAnsi="Arial" w:cs="Arial Unicode MS"/>
      <w:bCs/>
      <w:color w:val="000000"/>
      <w:szCs w:val="20"/>
    </w:rPr>
  </w:style>
  <w:style w:type="paragraph" w:customStyle="1" w:styleId="Achievement">
    <w:name w:val="Achievement"/>
    <w:basedOn w:val="Normal"/>
    <w:rsid w:val="00992844"/>
    <w:pPr>
      <w:numPr>
        <w:ilvl w:val="1"/>
        <w:numId w:val="13"/>
      </w:numPr>
    </w:pPr>
  </w:style>
  <w:style w:type="paragraph" w:styleId="BodyTextIndent">
    <w:name w:val="Body Text Indent"/>
    <w:basedOn w:val="Normal"/>
    <w:rsid w:val="00992844"/>
    <w:pPr>
      <w:ind w:left="720"/>
    </w:pPr>
    <w:rPr>
      <w:szCs w:val="20"/>
    </w:rPr>
  </w:style>
  <w:style w:type="paragraph" w:styleId="BodyTextIndent3">
    <w:name w:val="Body Text Indent 3"/>
    <w:basedOn w:val="Normal"/>
    <w:rsid w:val="00992844"/>
    <w:pPr>
      <w:ind w:left="360"/>
    </w:pPr>
    <w:rPr>
      <w:b/>
      <w:bCs/>
      <w:sz w:val="24"/>
    </w:rPr>
  </w:style>
  <w:style w:type="paragraph" w:customStyle="1" w:styleId="Intro">
    <w:name w:val="Intro"/>
    <w:basedOn w:val="Overview"/>
    <w:qFormat/>
    <w:rsid w:val="00F7597B"/>
    <w:pPr>
      <w:jc w:val="both"/>
    </w:pPr>
    <w:rPr>
      <w:rFonts w:ascii="Calibri" w:hAnsi="Calibri"/>
      <w:sz w:val="22"/>
    </w:rPr>
  </w:style>
  <w:style w:type="paragraph" w:customStyle="1" w:styleId="CoreExpertise">
    <w:name w:val="Core_Expertise"/>
    <w:basedOn w:val="BodyText"/>
    <w:autoRedefine/>
    <w:rsid w:val="00992844"/>
    <w:pPr>
      <w:widowControl w:val="0"/>
      <w:numPr>
        <w:numId w:val="15"/>
      </w:numPr>
    </w:pPr>
    <w:rPr>
      <w:sz w:val="18"/>
    </w:rPr>
  </w:style>
  <w:style w:type="paragraph" w:customStyle="1" w:styleId="ExperienceTitleChar2">
    <w:name w:val="Experience_Title Char 2"/>
    <w:basedOn w:val="ExperienceTitleChar"/>
    <w:autoRedefine/>
    <w:rsid w:val="00F23951"/>
    <w:pPr>
      <w:spacing w:before="0" w:after="0"/>
      <w:ind w:left="0"/>
    </w:pPr>
    <w:rPr>
      <w:i w:val="0"/>
      <w:iCs/>
    </w:rPr>
  </w:style>
  <w:style w:type="paragraph" w:customStyle="1" w:styleId="CoreExpertiseTitle">
    <w:name w:val="Core Expertise_Title"/>
    <w:basedOn w:val="Normal"/>
    <w:autoRedefine/>
    <w:rsid w:val="00992844"/>
    <w:rPr>
      <w:i/>
    </w:rPr>
  </w:style>
  <w:style w:type="paragraph" w:customStyle="1" w:styleId="BulletedList1">
    <w:name w:val="Bulleted List 1"/>
    <w:basedOn w:val="CoreExpertise"/>
    <w:qFormat/>
    <w:rsid w:val="00B70261"/>
    <w:pPr>
      <w:numPr>
        <w:numId w:val="16"/>
      </w:numPr>
      <w:spacing w:before="0"/>
    </w:pPr>
    <w:rPr>
      <w:rFonts w:ascii="Calibri" w:hAnsi="Calibri"/>
      <w:sz w:val="22"/>
    </w:rPr>
  </w:style>
  <w:style w:type="table" w:styleId="TableGrid">
    <w:name w:val="Table Grid"/>
    <w:basedOn w:val="TableNormal"/>
    <w:rsid w:val="00E80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ponsibilitiesBullet">
    <w:name w:val="Responsibilities Bullet"/>
    <w:basedOn w:val="BulletedList1"/>
    <w:qFormat/>
    <w:rsid w:val="009C1105"/>
    <w:pPr>
      <w:numPr>
        <w:numId w:val="19"/>
      </w:numPr>
    </w:pPr>
  </w:style>
  <w:style w:type="paragraph" w:customStyle="1" w:styleId="ProjectDetails">
    <w:name w:val="Project Details"/>
    <w:basedOn w:val="ExperienceTitleChar2"/>
    <w:qFormat/>
    <w:rsid w:val="00F36BCC"/>
    <w:rPr>
      <w:rFonts w:ascii="Calibri" w:hAnsi="Calibri"/>
      <w:b/>
      <w:sz w:val="22"/>
      <w:szCs w:val="22"/>
    </w:rPr>
  </w:style>
  <w:style w:type="paragraph" w:customStyle="1" w:styleId="StyleEducationBlockCalibri11pt">
    <w:name w:val="Style Education_Block + Calibri 11 pt"/>
    <w:basedOn w:val="EducationBlock"/>
    <w:rsid w:val="009C1105"/>
    <w:pPr>
      <w:numPr>
        <w:ilvl w:val="0"/>
        <w:numId w:val="20"/>
      </w:numPr>
      <w:spacing w:after="100"/>
      <w:ind w:left="1368"/>
    </w:pPr>
    <w:rPr>
      <w:rFonts w:ascii="Calibri" w:hAnsi="Calibri"/>
      <w:sz w:val="22"/>
    </w:rPr>
  </w:style>
  <w:style w:type="paragraph" w:customStyle="1" w:styleId="StyleResponsibilitiesBulletLeft075">
    <w:name w:val="Style Responsibilities Bullet + Left:  0.75&quot;"/>
    <w:basedOn w:val="ResponsibilitiesBullet"/>
    <w:rsid w:val="00B70261"/>
    <w:rPr>
      <w:rFonts w:cs="Times New Roman"/>
      <w:szCs w:val="20"/>
    </w:rPr>
  </w:style>
  <w:style w:type="paragraph" w:styleId="ListParagraph">
    <w:name w:val="List Paragraph"/>
    <w:basedOn w:val="Normal"/>
    <w:uiPriority w:val="34"/>
    <w:qFormat/>
    <w:rsid w:val="002517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38A0"/>
    <w:rPr>
      <w:color w:val="808080"/>
    </w:rPr>
  </w:style>
  <w:style w:type="character" w:styleId="Hyperlink">
    <w:name w:val="Hyperlink"/>
    <w:rsid w:val="004E1B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sai-chand-polasa-8a0a798b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aichandpolasa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Nish\Documents\Profil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1B003-6447-4023-9DA6-71360C649675}"/>
      </w:docPartPr>
      <w:docPartBody>
        <w:p w:rsidR="00D81441" w:rsidRDefault="008B6A2A">
          <w:r w:rsidRPr="00BB7CF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743"/>
    <w:rsid w:val="00004044"/>
    <w:rsid w:val="0000752A"/>
    <w:rsid w:val="00007CEB"/>
    <w:rsid w:val="00052DE8"/>
    <w:rsid w:val="00057692"/>
    <w:rsid w:val="0006129F"/>
    <w:rsid w:val="00082775"/>
    <w:rsid w:val="000927FE"/>
    <w:rsid w:val="000B2B0E"/>
    <w:rsid w:val="000B5179"/>
    <w:rsid w:val="000C4F6B"/>
    <w:rsid w:val="000E62A6"/>
    <w:rsid w:val="0012545C"/>
    <w:rsid w:val="00186BAA"/>
    <w:rsid w:val="00191212"/>
    <w:rsid w:val="001A2A14"/>
    <w:rsid w:val="001D1C76"/>
    <w:rsid w:val="001D40CB"/>
    <w:rsid w:val="001D7549"/>
    <w:rsid w:val="001F3334"/>
    <w:rsid w:val="00206918"/>
    <w:rsid w:val="00214924"/>
    <w:rsid w:val="002308DF"/>
    <w:rsid w:val="00244E04"/>
    <w:rsid w:val="002566C2"/>
    <w:rsid w:val="002D70CD"/>
    <w:rsid w:val="00307B3E"/>
    <w:rsid w:val="003206D5"/>
    <w:rsid w:val="00333BF9"/>
    <w:rsid w:val="00364AC5"/>
    <w:rsid w:val="00397448"/>
    <w:rsid w:val="003B0C8A"/>
    <w:rsid w:val="003B5628"/>
    <w:rsid w:val="00411843"/>
    <w:rsid w:val="00411F19"/>
    <w:rsid w:val="00411FB0"/>
    <w:rsid w:val="00416968"/>
    <w:rsid w:val="00445EEA"/>
    <w:rsid w:val="00452FC7"/>
    <w:rsid w:val="004B7636"/>
    <w:rsid w:val="004C5BAA"/>
    <w:rsid w:val="004D4265"/>
    <w:rsid w:val="00507FD9"/>
    <w:rsid w:val="00522197"/>
    <w:rsid w:val="005239BA"/>
    <w:rsid w:val="005363F9"/>
    <w:rsid w:val="005768B6"/>
    <w:rsid w:val="00581E18"/>
    <w:rsid w:val="00590FB2"/>
    <w:rsid w:val="005B364C"/>
    <w:rsid w:val="005B6C91"/>
    <w:rsid w:val="005D2A2A"/>
    <w:rsid w:val="006014AA"/>
    <w:rsid w:val="0067239F"/>
    <w:rsid w:val="00677FBB"/>
    <w:rsid w:val="006B237B"/>
    <w:rsid w:val="006E3F6D"/>
    <w:rsid w:val="006F0555"/>
    <w:rsid w:val="006F3A54"/>
    <w:rsid w:val="00717336"/>
    <w:rsid w:val="007264CA"/>
    <w:rsid w:val="007577C6"/>
    <w:rsid w:val="007A7CAE"/>
    <w:rsid w:val="007B2019"/>
    <w:rsid w:val="007C6C4C"/>
    <w:rsid w:val="007D4957"/>
    <w:rsid w:val="00866B82"/>
    <w:rsid w:val="008B6A2A"/>
    <w:rsid w:val="008B6F50"/>
    <w:rsid w:val="008C02E7"/>
    <w:rsid w:val="008E577D"/>
    <w:rsid w:val="00914F04"/>
    <w:rsid w:val="009151D5"/>
    <w:rsid w:val="00970498"/>
    <w:rsid w:val="00977519"/>
    <w:rsid w:val="00980743"/>
    <w:rsid w:val="009962D2"/>
    <w:rsid w:val="009B3DEA"/>
    <w:rsid w:val="009E4A22"/>
    <w:rsid w:val="00A37FDA"/>
    <w:rsid w:val="00A41A6E"/>
    <w:rsid w:val="00A826D1"/>
    <w:rsid w:val="00A9129D"/>
    <w:rsid w:val="00A92CE7"/>
    <w:rsid w:val="00AA1F7B"/>
    <w:rsid w:val="00AF6E8D"/>
    <w:rsid w:val="00B148E7"/>
    <w:rsid w:val="00B32398"/>
    <w:rsid w:val="00B57517"/>
    <w:rsid w:val="00BD1D94"/>
    <w:rsid w:val="00BE1546"/>
    <w:rsid w:val="00C66FEC"/>
    <w:rsid w:val="00C83006"/>
    <w:rsid w:val="00C97E72"/>
    <w:rsid w:val="00CC4AD0"/>
    <w:rsid w:val="00CD15B1"/>
    <w:rsid w:val="00CF36C8"/>
    <w:rsid w:val="00D306A6"/>
    <w:rsid w:val="00D51484"/>
    <w:rsid w:val="00D536BB"/>
    <w:rsid w:val="00D74AD8"/>
    <w:rsid w:val="00D81441"/>
    <w:rsid w:val="00DF61BD"/>
    <w:rsid w:val="00E07DF1"/>
    <w:rsid w:val="00E7517F"/>
    <w:rsid w:val="00E93FC4"/>
    <w:rsid w:val="00EB6948"/>
    <w:rsid w:val="00EC08C1"/>
    <w:rsid w:val="00EC1CBE"/>
    <w:rsid w:val="00ED17B6"/>
    <w:rsid w:val="00EE5A0D"/>
    <w:rsid w:val="00F0316C"/>
    <w:rsid w:val="00F8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68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0763B1BEB8646B23D28A105D9ACD6" ma:contentTypeVersion="0" ma:contentTypeDescription="Create a new document." ma:contentTypeScope="" ma:versionID="2b647db0a2780a570037c88e190d83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511548-681F-4B0B-A2F9-4F7FB92D3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8F1A47-C1E5-4E21-BF48-46B0F58C0F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C10A43-11BA-420A-823D-0716FCC8C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Profile</Template>
  <TotalTime>13635</TotalTime>
  <Pages>4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Profile</vt:lpstr>
    </vt:vector>
  </TitlesOfParts>
  <Company>Virtusa Corp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</dc:title>
  <dc:creator>Virtusa Corp.</dc:creator>
  <cp:lastModifiedBy>sai chand polasa</cp:lastModifiedBy>
  <cp:revision>116</cp:revision>
  <cp:lastPrinted>2004-10-28T08:09:00Z</cp:lastPrinted>
  <dcterms:created xsi:type="dcterms:W3CDTF">2020-02-19T12:16:00Z</dcterms:created>
  <dcterms:modified xsi:type="dcterms:W3CDTF">2026-05-14T09:33:00Z</dcterms:modified>
  <cp:category>Proposal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0x010100FA00763B1BEB8646B23D28A105D9ACD6</vt:lpwstr>
  </property>
  <property fmtid="{D5CDD505-2E9C-101B-9397-08002B2CF9AE}" pid="3" name="ClassificationContentMarkingFooterShapeIds">
    <vt:lpwstr>2bdc56af,50b7f42f,1170e136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2024-07-22T16:37:50Z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a9e693bc-acd6-46a2-be15-19dbc19d5255</vt:lpwstr>
  </property>
  <property fmtid="{D5CDD505-2E9C-101B-9397-08002B2CF9AE}" pid="12" name="MSIP_Label_c8f49a32-fde3-48a5-9266-b5b0972a22dc_ContentBits">
    <vt:lpwstr>2</vt:lpwstr>
  </property>
</Properties>
</file>